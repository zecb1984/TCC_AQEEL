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09088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612565C8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BE8238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Especialização em Engenharia de Software</w:t>
      </w:r>
    </w:p>
    <w:p w14:paraId="11969303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58928685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083F9182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09BDDF01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5420D45F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0A802465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7100EF09" w14:textId="06C57912" w:rsidR="00065A76" w:rsidRDefault="0083407C" w:rsidP="0083407C">
      <w:pPr>
        <w:jc w:val="center"/>
        <w:rPr>
          <w:sz w:val="38"/>
          <w:szCs w:val="38"/>
        </w:rPr>
      </w:pPr>
      <w:r>
        <w:rPr>
          <w:sz w:val="38"/>
          <w:szCs w:val="38"/>
        </w:rPr>
        <w:t>Academia</w:t>
      </w:r>
      <w:r w:rsidR="001E367E">
        <w:rPr>
          <w:sz w:val="38"/>
          <w:szCs w:val="38"/>
        </w:rPr>
        <w:t xml:space="preserve"> Qualquer</w:t>
      </w:r>
      <w:r>
        <w:rPr>
          <w:sz w:val="38"/>
          <w:szCs w:val="38"/>
        </w:rPr>
        <w:t xml:space="preserve"> Estilo </w:t>
      </w:r>
      <w:proofErr w:type="spellStart"/>
      <w:r>
        <w:rPr>
          <w:sz w:val="38"/>
          <w:szCs w:val="38"/>
        </w:rPr>
        <w:t>Estilo</w:t>
      </w:r>
      <w:proofErr w:type="spellEnd"/>
      <w:r>
        <w:rPr>
          <w:sz w:val="38"/>
          <w:szCs w:val="38"/>
        </w:rPr>
        <w:t xml:space="preserve"> Livre</w:t>
      </w:r>
    </w:p>
    <w:p w14:paraId="60C26AD3" w14:textId="7EA93C8C" w:rsidR="001D4CA0" w:rsidRPr="00577606" w:rsidRDefault="001D4CA0" w:rsidP="0083407C">
      <w:pPr>
        <w:jc w:val="center"/>
        <w:rPr>
          <w:sz w:val="38"/>
          <w:szCs w:val="38"/>
        </w:rPr>
      </w:pPr>
      <w:r>
        <w:rPr>
          <w:sz w:val="38"/>
          <w:szCs w:val="38"/>
        </w:rPr>
        <w:t>(AQEEL)</w:t>
      </w:r>
    </w:p>
    <w:p w14:paraId="4BDF1CE3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49640A9A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1DF7A37E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4047E1AE" w14:textId="528BD608" w:rsidR="00065A76" w:rsidRPr="00577606" w:rsidRDefault="007659F7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Ezequiel de Lima Barbosa</w:t>
      </w:r>
    </w:p>
    <w:p w14:paraId="20A99FF0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66977DB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3727D2D8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DD06A7C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F91CB80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6738A6AB" w14:textId="3B1B2C69" w:rsidR="00065A76" w:rsidRPr="00577606" w:rsidRDefault="0031384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Taboão da Serra</w:t>
      </w:r>
    </w:p>
    <w:p w14:paraId="035EDEAB" w14:textId="2F976001" w:rsidR="00065A76" w:rsidRPr="00577606" w:rsidRDefault="00726757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Setembro</w:t>
      </w:r>
      <w:r w:rsidR="00CA6602">
        <w:rPr>
          <w:sz w:val="24"/>
          <w:szCs w:val="24"/>
        </w:rPr>
        <w:t xml:space="preserve"> 2020</w:t>
      </w:r>
      <w:r w:rsidR="007D5140" w:rsidRPr="00577606">
        <w:rPr>
          <w:sz w:val="24"/>
          <w:szCs w:val="24"/>
        </w:rPr>
        <w:t>.</w:t>
      </w:r>
    </w:p>
    <w:p w14:paraId="6990F2DA" w14:textId="77777777" w:rsidR="00065A76" w:rsidRPr="00577606" w:rsidRDefault="006512A0" w:rsidP="00523684">
      <w:pPr>
        <w:pStyle w:val="Ttulo1"/>
        <w:jc w:val="both"/>
        <w:rPr>
          <w:rFonts w:ascii="Times New Roman" w:hAnsi="Times New Roman"/>
        </w:rPr>
      </w:pPr>
      <w:bookmarkStart w:id="5" w:name="_Toc52286155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78C17FE4" w14:textId="77777777" w:rsidR="00065A76" w:rsidRPr="00577606" w:rsidRDefault="00065A76" w:rsidP="00523684">
      <w:pPr>
        <w:pStyle w:val="Subttulo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325440D8" w14:textId="77777777" w:rsidR="00065A76" w:rsidRPr="00577606" w:rsidRDefault="00065A76" w:rsidP="00523684">
      <w:pPr>
        <w:pStyle w:val="Sumrio1"/>
        <w:tabs>
          <w:tab w:val="right" w:leader="dot" w:pos="8630"/>
        </w:tabs>
        <w:jc w:val="both"/>
      </w:pPr>
    </w:p>
    <w:p w14:paraId="07BC92C9" w14:textId="5CAF716F" w:rsidR="00AC2F42" w:rsidRDefault="00065A76">
      <w:pPr>
        <w:pStyle w:val="Sumrio1"/>
        <w:tabs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52286155" w:history="1">
        <w:r w:rsidR="00AC2F42" w:rsidRPr="00786343">
          <w:rPr>
            <w:rStyle w:val="Hyperlink"/>
            <w:noProof/>
          </w:rPr>
          <w:t>Trabalho de Conclusão de Curso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_Toc52286155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</w:t>
        </w:r>
        <w:r w:rsidR="00AC2F42">
          <w:rPr>
            <w:noProof/>
            <w:webHidden/>
          </w:rPr>
          <w:fldChar w:fldCharType="end"/>
        </w:r>
      </w:hyperlink>
    </w:p>
    <w:p w14:paraId="6857CC62" w14:textId="3A9C5132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56" w:history="1">
        <w:r w:rsidR="00AC2F42" w:rsidRPr="00786343">
          <w:rPr>
            <w:rStyle w:val="Hyperlink"/>
            <w:noProof/>
          </w:rPr>
          <w:t>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Cronograma de trabalho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_Toc52286156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</w:t>
        </w:r>
        <w:r w:rsidR="00AC2F42">
          <w:rPr>
            <w:noProof/>
            <w:webHidden/>
          </w:rPr>
          <w:fldChar w:fldCharType="end"/>
        </w:r>
      </w:hyperlink>
    </w:p>
    <w:p w14:paraId="0B48C19E" w14:textId="3D0BC35D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57" w:history="1">
        <w:r w:rsidR="00AC2F42" w:rsidRPr="00786343">
          <w:rPr>
            <w:rStyle w:val="Hyperlink"/>
            <w:noProof/>
          </w:rPr>
          <w:t>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Diagrama de casos de uso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_Toc52286157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8</w:t>
        </w:r>
        <w:r w:rsidR="00AC2F42">
          <w:rPr>
            <w:noProof/>
            <w:webHidden/>
          </w:rPr>
          <w:fldChar w:fldCharType="end"/>
        </w:r>
      </w:hyperlink>
    </w:p>
    <w:p w14:paraId="0138811A" w14:textId="3DB6A7C8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58" w:history="1">
        <w:r w:rsidR="00AC2F42" w:rsidRPr="00786343">
          <w:rPr>
            <w:rStyle w:val="Hyperlink"/>
            <w:noProof/>
          </w:rPr>
          <w:t>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Especificação de requisitos de interface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_Toc52286158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9</w:t>
        </w:r>
        <w:r w:rsidR="00AC2F42">
          <w:rPr>
            <w:noProof/>
            <w:webHidden/>
          </w:rPr>
          <w:fldChar w:fldCharType="end"/>
        </w:r>
      </w:hyperlink>
    </w:p>
    <w:p w14:paraId="6FBD667C" w14:textId="6F9A8A60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59" w:history="1">
        <w:r w:rsidR="00AC2F42" w:rsidRPr="00786343">
          <w:rPr>
            <w:rStyle w:val="Hyperlink"/>
            <w:noProof/>
          </w:rPr>
          <w:t>3.1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Consultar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_Toc52286159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9</w:t>
        </w:r>
        <w:r w:rsidR="00AC2F42">
          <w:rPr>
            <w:noProof/>
            <w:webHidden/>
          </w:rPr>
          <w:fldChar w:fldCharType="end"/>
        </w:r>
      </w:hyperlink>
    </w:p>
    <w:p w14:paraId="50118B0C" w14:textId="3AE4F6F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0" w:history="1">
        <w:r w:rsidR="00AC2F42" w:rsidRPr="00786343">
          <w:rPr>
            <w:rStyle w:val="Hyperlink"/>
            <w:noProof/>
          </w:rPr>
          <w:t>3.1.1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9</w:t>
        </w:r>
        <w:r w:rsidR="00AC2F42">
          <w:rPr>
            <w:noProof/>
            <w:webHidden/>
          </w:rPr>
          <w:fldChar w:fldCharType="end"/>
        </w:r>
      </w:hyperlink>
    </w:p>
    <w:p w14:paraId="4C10353C" w14:textId="28CFDC0A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1" w:history="1">
        <w:r w:rsidR="00AC2F42" w:rsidRPr="00786343">
          <w:rPr>
            <w:rStyle w:val="Hyperlink"/>
            <w:noProof/>
          </w:rPr>
          <w:t>3.1.2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9</w:t>
        </w:r>
        <w:r w:rsidR="00AC2F42">
          <w:rPr>
            <w:noProof/>
            <w:webHidden/>
          </w:rPr>
          <w:fldChar w:fldCharType="end"/>
        </w:r>
      </w:hyperlink>
    </w:p>
    <w:p w14:paraId="24D70B87" w14:textId="3265B87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2" w:history="1">
        <w:r w:rsidR="00AC2F42" w:rsidRPr="00786343">
          <w:rPr>
            <w:rStyle w:val="Hyperlink"/>
            <w:noProof/>
          </w:rPr>
          <w:t>3.1.3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9</w:t>
        </w:r>
        <w:r w:rsidR="00AC2F42">
          <w:rPr>
            <w:noProof/>
            <w:webHidden/>
          </w:rPr>
          <w:fldChar w:fldCharType="end"/>
        </w:r>
      </w:hyperlink>
    </w:p>
    <w:p w14:paraId="68E1ED84" w14:textId="029AA3ED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3" w:history="1">
        <w:r w:rsidR="00AC2F42" w:rsidRPr="00786343">
          <w:rPr>
            <w:rStyle w:val="Hyperlink"/>
            <w:noProof/>
          </w:rPr>
          <w:t>3.2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Listar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9</w:t>
        </w:r>
        <w:r w:rsidR="00AC2F42">
          <w:rPr>
            <w:noProof/>
            <w:webHidden/>
          </w:rPr>
          <w:fldChar w:fldCharType="end"/>
        </w:r>
      </w:hyperlink>
    </w:p>
    <w:p w14:paraId="3E61D8FD" w14:textId="405FD8A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4" w:history="1">
        <w:r w:rsidR="00AC2F42" w:rsidRPr="00786343">
          <w:rPr>
            <w:rStyle w:val="Hyperlink"/>
            <w:noProof/>
          </w:rPr>
          <w:t>3.2.1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10</w:t>
        </w:r>
        <w:r w:rsidR="00AC2F42">
          <w:rPr>
            <w:noProof/>
            <w:webHidden/>
          </w:rPr>
          <w:fldChar w:fldCharType="end"/>
        </w:r>
      </w:hyperlink>
    </w:p>
    <w:p w14:paraId="4ACE3B4D" w14:textId="237D648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5" w:history="1">
        <w:r w:rsidR="00AC2F42" w:rsidRPr="00786343">
          <w:rPr>
            <w:rStyle w:val="Hyperlink"/>
            <w:noProof/>
          </w:rPr>
          <w:t>3.2.2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10</w:t>
        </w:r>
        <w:r w:rsidR="00AC2F42">
          <w:rPr>
            <w:noProof/>
            <w:webHidden/>
          </w:rPr>
          <w:fldChar w:fldCharType="end"/>
        </w:r>
      </w:hyperlink>
    </w:p>
    <w:p w14:paraId="64C5C732" w14:textId="0AE9009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6" w:history="1">
        <w:r w:rsidR="00AC2F42" w:rsidRPr="00786343">
          <w:rPr>
            <w:rStyle w:val="Hyperlink"/>
            <w:noProof/>
          </w:rPr>
          <w:t>3.2.3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10</w:t>
        </w:r>
        <w:r w:rsidR="00AC2F42">
          <w:rPr>
            <w:noProof/>
            <w:webHidden/>
          </w:rPr>
          <w:fldChar w:fldCharType="end"/>
        </w:r>
      </w:hyperlink>
    </w:p>
    <w:p w14:paraId="1277BB48" w14:textId="4D3E61B3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7" w:history="1">
        <w:r w:rsidR="00AC2F42" w:rsidRPr="00786343">
          <w:rPr>
            <w:rStyle w:val="Hyperlink"/>
            <w:noProof/>
          </w:rPr>
          <w:t>3.3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Cadastrar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11</w:t>
        </w:r>
        <w:r w:rsidR="00AC2F42">
          <w:rPr>
            <w:noProof/>
            <w:webHidden/>
          </w:rPr>
          <w:fldChar w:fldCharType="end"/>
        </w:r>
      </w:hyperlink>
    </w:p>
    <w:p w14:paraId="16588523" w14:textId="5616C10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8" w:history="1">
        <w:r w:rsidR="00AC2F42" w:rsidRPr="00786343">
          <w:rPr>
            <w:rStyle w:val="Hyperlink"/>
            <w:noProof/>
          </w:rPr>
          <w:t>3.3.1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11</w:t>
        </w:r>
        <w:r w:rsidR="00AC2F42">
          <w:rPr>
            <w:noProof/>
            <w:webHidden/>
          </w:rPr>
          <w:fldChar w:fldCharType="end"/>
        </w:r>
      </w:hyperlink>
    </w:p>
    <w:p w14:paraId="5CF84A3B" w14:textId="7D8EC51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69" w:history="1">
        <w:r w:rsidR="00AC2F42" w:rsidRPr="00786343">
          <w:rPr>
            <w:rStyle w:val="Hyperlink"/>
            <w:noProof/>
          </w:rPr>
          <w:t>3.3.2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_Toc52286169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12</w:t>
        </w:r>
        <w:r w:rsidR="00AC2F42">
          <w:rPr>
            <w:noProof/>
            <w:webHidden/>
          </w:rPr>
          <w:fldChar w:fldCharType="end"/>
        </w:r>
      </w:hyperlink>
    </w:p>
    <w:p w14:paraId="3C44B451" w14:textId="19559C9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0" w:history="1">
        <w:r w:rsidR="00AC2F42" w:rsidRPr="00786343">
          <w:rPr>
            <w:rStyle w:val="Hyperlink"/>
            <w:noProof/>
          </w:rPr>
          <w:t>3.3.3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12</w:t>
        </w:r>
        <w:r w:rsidR="00AC2F42">
          <w:rPr>
            <w:noProof/>
            <w:webHidden/>
          </w:rPr>
          <w:fldChar w:fldCharType="end"/>
        </w:r>
      </w:hyperlink>
    </w:p>
    <w:p w14:paraId="32C65D12" w14:textId="5EC23E1B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1" w:history="1">
        <w:r w:rsidR="00AC2F42" w:rsidRPr="00786343">
          <w:rPr>
            <w:rStyle w:val="Hyperlink"/>
            <w:noProof/>
          </w:rPr>
          <w:t>3.4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Editar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13</w:t>
        </w:r>
        <w:r w:rsidR="00AC2F42">
          <w:rPr>
            <w:noProof/>
            <w:webHidden/>
          </w:rPr>
          <w:fldChar w:fldCharType="end"/>
        </w:r>
      </w:hyperlink>
    </w:p>
    <w:p w14:paraId="7EED469D" w14:textId="698A534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2" w:history="1">
        <w:r w:rsidR="00AC2F42" w:rsidRPr="00786343">
          <w:rPr>
            <w:rStyle w:val="Hyperlink"/>
            <w:noProof/>
          </w:rPr>
          <w:t>3.4.1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13</w:t>
        </w:r>
        <w:r w:rsidR="00AC2F42">
          <w:rPr>
            <w:noProof/>
            <w:webHidden/>
          </w:rPr>
          <w:fldChar w:fldCharType="end"/>
        </w:r>
      </w:hyperlink>
    </w:p>
    <w:p w14:paraId="6FBAF562" w14:textId="583AE44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3" w:history="1">
        <w:r w:rsidR="00AC2F42" w:rsidRPr="00786343">
          <w:rPr>
            <w:rStyle w:val="Hyperlink"/>
            <w:noProof/>
          </w:rPr>
          <w:t>3.4.2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13</w:t>
        </w:r>
        <w:r w:rsidR="00AC2F42">
          <w:rPr>
            <w:noProof/>
            <w:webHidden/>
          </w:rPr>
          <w:fldChar w:fldCharType="end"/>
        </w:r>
      </w:hyperlink>
    </w:p>
    <w:p w14:paraId="7264B6A5" w14:textId="6ED8223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4" w:history="1">
        <w:r w:rsidR="00AC2F42" w:rsidRPr="00786343">
          <w:rPr>
            <w:rStyle w:val="Hyperlink"/>
            <w:noProof/>
          </w:rPr>
          <w:t>3.4.3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14</w:t>
        </w:r>
        <w:r w:rsidR="00AC2F42">
          <w:rPr>
            <w:noProof/>
            <w:webHidden/>
          </w:rPr>
          <w:fldChar w:fldCharType="end"/>
        </w:r>
      </w:hyperlink>
    </w:p>
    <w:p w14:paraId="1CBFD67F" w14:textId="47E54CC4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5" w:history="1">
        <w:r w:rsidR="00AC2F42" w:rsidRPr="00786343">
          <w:rPr>
            <w:rStyle w:val="Hyperlink"/>
            <w:noProof/>
          </w:rPr>
          <w:t>3.5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Deletar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14</w:t>
        </w:r>
        <w:r w:rsidR="00AC2F42">
          <w:rPr>
            <w:noProof/>
            <w:webHidden/>
          </w:rPr>
          <w:fldChar w:fldCharType="end"/>
        </w:r>
      </w:hyperlink>
    </w:p>
    <w:p w14:paraId="0694980A" w14:textId="188ADB4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6" w:history="1">
        <w:r w:rsidR="00AC2F42" w:rsidRPr="00786343">
          <w:rPr>
            <w:rStyle w:val="Hyperlink"/>
            <w:noProof/>
          </w:rPr>
          <w:t>3.5.1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14</w:t>
        </w:r>
        <w:r w:rsidR="00AC2F42">
          <w:rPr>
            <w:noProof/>
            <w:webHidden/>
          </w:rPr>
          <w:fldChar w:fldCharType="end"/>
        </w:r>
      </w:hyperlink>
    </w:p>
    <w:p w14:paraId="0D995934" w14:textId="4C65044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7" w:history="1">
        <w:r w:rsidR="00AC2F42" w:rsidRPr="00786343">
          <w:rPr>
            <w:rStyle w:val="Hyperlink"/>
            <w:noProof/>
          </w:rPr>
          <w:t>3.5.2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15</w:t>
        </w:r>
        <w:r w:rsidR="00AC2F42">
          <w:rPr>
            <w:noProof/>
            <w:webHidden/>
          </w:rPr>
          <w:fldChar w:fldCharType="end"/>
        </w:r>
      </w:hyperlink>
    </w:p>
    <w:p w14:paraId="4EFFE1C1" w14:textId="0AE8956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8" w:history="1">
        <w:r w:rsidR="00AC2F42" w:rsidRPr="00786343">
          <w:rPr>
            <w:rStyle w:val="Hyperlink"/>
            <w:noProof/>
          </w:rPr>
          <w:t>3.5.3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15</w:t>
        </w:r>
        <w:r w:rsidR="00AC2F42">
          <w:rPr>
            <w:noProof/>
            <w:webHidden/>
          </w:rPr>
          <w:fldChar w:fldCharType="end"/>
        </w:r>
      </w:hyperlink>
    </w:p>
    <w:p w14:paraId="498475FD" w14:textId="3037FD39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79" w:history="1">
        <w:r w:rsidR="00AC2F42" w:rsidRPr="00786343">
          <w:rPr>
            <w:rStyle w:val="Hyperlink"/>
            <w:noProof/>
          </w:rPr>
          <w:t>3.6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Listar Pagamento (do cliente selecionado na tela de Listar Clientes)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_Toc52286179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15</w:t>
        </w:r>
        <w:r w:rsidR="00AC2F42">
          <w:rPr>
            <w:noProof/>
            <w:webHidden/>
          </w:rPr>
          <w:fldChar w:fldCharType="end"/>
        </w:r>
      </w:hyperlink>
    </w:p>
    <w:p w14:paraId="79AF52AF" w14:textId="4741784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0" w:history="1">
        <w:r w:rsidR="00AC2F42" w:rsidRPr="00786343">
          <w:rPr>
            <w:rStyle w:val="Hyperlink"/>
            <w:noProof/>
          </w:rPr>
          <w:t>3.6.1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16</w:t>
        </w:r>
        <w:r w:rsidR="00AC2F42">
          <w:rPr>
            <w:noProof/>
            <w:webHidden/>
          </w:rPr>
          <w:fldChar w:fldCharType="end"/>
        </w:r>
      </w:hyperlink>
    </w:p>
    <w:p w14:paraId="5603F35E" w14:textId="7D133EF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1" w:history="1">
        <w:r w:rsidR="00AC2F42" w:rsidRPr="00786343">
          <w:rPr>
            <w:rStyle w:val="Hyperlink"/>
            <w:noProof/>
          </w:rPr>
          <w:t>3.6.2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16</w:t>
        </w:r>
        <w:r w:rsidR="00AC2F42">
          <w:rPr>
            <w:noProof/>
            <w:webHidden/>
          </w:rPr>
          <w:fldChar w:fldCharType="end"/>
        </w:r>
      </w:hyperlink>
    </w:p>
    <w:p w14:paraId="709C3749" w14:textId="634A851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2" w:history="1">
        <w:r w:rsidR="00AC2F42" w:rsidRPr="00786343">
          <w:rPr>
            <w:rStyle w:val="Hyperlink"/>
            <w:noProof/>
          </w:rPr>
          <w:t>3.6.3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16</w:t>
        </w:r>
        <w:r w:rsidR="00AC2F42">
          <w:rPr>
            <w:noProof/>
            <w:webHidden/>
          </w:rPr>
          <w:fldChar w:fldCharType="end"/>
        </w:r>
      </w:hyperlink>
    </w:p>
    <w:p w14:paraId="3401D911" w14:textId="0A19F7F9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3" w:history="1">
        <w:r w:rsidR="00AC2F42" w:rsidRPr="00786343">
          <w:rPr>
            <w:rStyle w:val="Hyperlink"/>
            <w:noProof/>
          </w:rPr>
          <w:t>3.7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Cadastrar Pagamento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17</w:t>
        </w:r>
        <w:r w:rsidR="00AC2F42">
          <w:rPr>
            <w:noProof/>
            <w:webHidden/>
          </w:rPr>
          <w:fldChar w:fldCharType="end"/>
        </w:r>
      </w:hyperlink>
    </w:p>
    <w:p w14:paraId="45F12A3B" w14:textId="356079B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4" w:history="1">
        <w:r w:rsidR="00AC2F42" w:rsidRPr="00786343">
          <w:rPr>
            <w:rStyle w:val="Hyperlink"/>
            <w:noProof/>
          </w:rPr>
          <w:t>3.7.1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17</w:t>
        </w:r>
        <w:r w:rsidR="00AC2F42">
          <w:rPr>
            <w:noProof/>
            <w:webHidden/>
          </w:rPr>
          <w:fldChar w:fldCharType="end"/>
        </w:r>
      </w:hyperlink>
    </w:p>
    <w:p w14:paraId="4FEDF718" w14:textId="715C56EA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5" w:history="1">
        <w:r w:rsidR="00AC2F42" w:rsidRPr="00786343">
          <w:rPr>
            <w:rStyle w:val="Hyperlink"/>
            <w:noProof/>
          </w:rPr>
          <w:t>3.7.2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17</w:t>
        </w:r>
        <w:r w:rsidR="00AC2F42">
          <w:rPr>
            <w:noProof/>
            <w:webHidden/>
          </w:rPr>
          <w:fldChar w:fldCharType="end"/>
        </w:r>
      </w:hyperlink>
    </w:p>
    <w:p w14:paraId="772D2F81" w14:textId="2965FB8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6" w:history="1">
        <w:r w:rsidR="00AC2F42" w:rsidRPr="00786343">
          <w:rPr>
            <w:rStyle w:val="Hyperlink"/>
            <w:noProof/>
          </w:rPr>
          <w:t>3.7.3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18</w:t>
        </w:r>
        <w:r w:rsidR="00AC2F42">
          <w:rPr>
            <w:noProof/>
            <w:webHidden/>
          </w:rPr>
          <w:fldChar w:fldCharType="end"/>
        </w:r>
      </w:hyperlink>
    </w:p>
    <w:p w14:paraId="1B845543" w14:textId="38FDB611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7" w:history="1">
        <w:r w:rsidR="00AC2F42" w:rsidRPr="00786343">
          <w:rPr>
            <w:rStyle w:val="Hyperlink"/>
            <w:noProof/>
          </w:rPr>
          <w:t>3.8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Editar Pagamento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19</w:t>
        </w:r>
        <w:r w:rsidR="00AC2F42">
          <w:rPr>
            <w:noProof/>
            <w:webHidden/>
          </w:rPr>
          <w:fldChar w:fldCharType="end"/>
        </w:r>
      </w:hyperlink>
    </w:p>
    <w:p w14:paraId="3EC7A64F" w14:textId="0FDA997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8" w:history="1">
        <w:r w:rsidR="00AC2F42" w:rsidRPr="00786343">
          <w:rPr>
            <w:rStyle w:val="Hyperlink"/>
            <w:noProof/>
          </w:rPr>
          <w:t>3.8.1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19</w:t>
        </w:r>
        <w:r w:rsidR="00AC2F42">
          <w:rPr>
            <w:noProof/>
            <w:webHidden/>
          </w:rPr>
          <w:fldChar w:fldCharType="end"/>
        </w:r>
      </w:hyperlink>
    </w:p>
    <w:p w14:paraId="0C43FCAB" w14:textId="7FE8CA8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89" w:history="1">
        <w:r w:rsidR="00AC2F42" w:rsidRPr="00786343">
          <w:rPr>
            <w:rStyle w:val="Hyperlink"/>
            <w:noProof/>
          </w:rPr>
          <w:t>3.8.2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_Toc52286189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20</w:t>
        </w:r>
        <w:r w:rsidR="00AC2F42">
          <w:rPr>
            <w:noProof/>
            <w:webHidden/>
          </w:rPr>
          <w:fldChar w:fldCharType="end"/>
        </w:r>
      </w:hyperlink>
    </w:p>
    <w:p w14:paraId="2740E90A" w14:textId="7F55307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0" w:history="1">
        <w:r w:rsidR="00AC2F42" w:rsidRPr="00786343">
          <w:rPr>
            <w:rStyle w:val="Hyperlink"/>
            <w:noProof/>
          </w:rPr>
          <w:t>3.8.3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20</w:t>
        </w:r>
        <w:r w:rsidR="00AC2F42">
          <w:rPr>
            <w:noProof/>
            <w:webHidden/>
          </w:rPr>
          <w:fldChar w:fldCharType="end"/>
        </w:r>
      </w:hyperlink>
    </w:p>
    <w:p w14:paraId="0038F1F7" w14:textId="6112D6E0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1" w:history="1">
        <w:r w:rsidR="00AC2F42" w:rsidRPr="00786343">
          <w:rPr>
            <w:rStyle w:val="Hyperlink"/>
            <w:noProof/>
          </w:rPr>
          <w:t>3.9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Deletar Pagamento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21</w:t>
        </w:r>
        <w:r w:rsidR="00AC2F42">
          <w:rPr>
            <w:noProof/>
            <w:webHidden/>
          </w:rPr>
          <w:fldChar w:fldCharType="end"/>
        </w:r>
      </w:hyperlink>
    </w:p>
    <w:p w14:paraId="23A72F3A" w14:textId="0C6D735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2" w:history="1">
        <w:r w:rsidR="00AC2F42" w:rsidRPr="00786343">
          <w:rPr>
            <w:rStyle w:val="Hyperlink"/>
            <w:noProof/>
          </w:rPr>
          <w:t>3.9.1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21</w:t>
        </w:r>
        <w:r w:rsidR="00AC2F42">
          <w:rPr>
            <w:noProof/>
            <w:webHidden/>
          </w:rPr>
          <w:fldChar w:fldCharType="end"/>
        </w:r>
      </w:hyperlink>
    </w:p>
    <w:p w14:paraId="5FCB9B23" w14:textId="6B70A06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3" w:history="1">
        <w:r w:rsidR="00AC2F42" w:rsidRPr="00786343">
          <w:rPr>
            <w:rStyle w:val="Hyperlink"/>
            <w:noProof/>
          </w:rPr>
          <w:t>3.9.2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22</w:t>
        </w:r>
        <w:r w:rsidR="00AC2F42">
          <w:rPr>
            <w:noProof/>
            <w:webHidden/>
          </w:rPr>
          <w:fldChar w:fldCharType="end"/>
        </w:r>
      </w:hyperlink>
    </w:p>
    <w:p w14:paraId="210B787D" w14:textId="7E0F03D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4" w:history="1">
        <w:r w:rsidR="00AC2F42" w:rsidRPr="00786343">
          <w:rPr>
            <w:rStyle w:val="Hyperlink"/>
            <w:noProof/>
          </w:rPr>
          <w:t>3.9.3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23</w:t>
        </w:r>
        <w:r w:rsidR="00AC2F42">
          <w:rPr>
            <w:noProof/>
            <w:webHidden/>
          </w:rPr>
          <w:fldChar w:fldCharType="end"/>
        </w:r>
      </w:hyperlink>
    </w:p>
    <w:p w14:paraId="501A2708" w14:textId="4E36C6DE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5" w:history="1">
        <w:r w:rsidR="00AC2F42" w:rsidRPr="00786343">
          <w:rPr>
            <w:rStyle w:val="Hyperlink"/>
            <w:noProof/>
          </w:rPr>
          <w:t>3.10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Listar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24</w:t>
        </w:r>
        <w:r w:rsidR="00AC2F42">
          <w:rPr>
            <w:noProof/>
            <w:webHidden/>
          </w:rPr>
          <w:fldChar w:fldCharType="end"/>
        </w:r>
      </w:hyperlink>
    </w:p>
    <w:p w14:paraId="16582CA9" w14:textId="350A21B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6" w:history="1">
        <w:r w:rsidR="00AC2F42" w:rsidRPr="00786343">
          <w:rPr>
            <w:rStyle w:val="Hyperlink"/>
            <w:noProof/>
          </w:rPr>
          <w:t>3.10.1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24</w:t>
        </w:r>
        <w:r w:rsidR="00AC2F42">
          <w:rPr>
            <w:noProof/>
            <w:webHidden/>
          </w:rPr>
          <w:fldChar w:fldCharType="end"/>
        </w:r>
      </w:hyperlink>
    </w:p>
    <w:p w14:paraId="4FB5FF33" w14:textId="0283D59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7" w:history="1">
        <w:r w:rsidR="00AC2F42" w:rsidRPr="00786343">
          <w:rPr>
            <w:rStyle w:val="Hyperlink"/>
            <w:noProof/>
          </w:rPr>
          <w:t>3.10.2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24</w:t>
        </w:r>
        <w:r w:rsidR="00AC2F42">
          <w:rPr>
            <w:noProof/>
            <w:webHidden/>
          </w:rPr>
          <w:fldChar w:fldCharType="end"/>
        </w:r>
      </w:hyperlink>
    </w:p>
    <w:p w14:paraId="140C1D06" w14:textId="60CAEB0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8" w:history="1">
        <w:r w:rsidR="00AC2F42" w:rsidRPr="00786343">
          <w:rPr>
            <w:rStyle w:val="Hyperlink"/>
            <w:noProof/>
          </w:rPr>
          <w:t>3.10.3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25</w:t>
        </w:r>
        <w:r w:rsidR="00AC2F42">
          <w:rPr>
            <w:noProof/>
            <w:webHidden/>
          </w:rPr>
          <w:fldChar w:fldCharType="end"/>
        </w:r>
      </w:hyperlink>
    </w:p>
    <w:p w14:paraId="2FC22C53" w14:textId="339CB700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199" w:history="1">
        <w:r w:rsidR="00AC2F42" w:rsidRPr="00786343">
          <w:rPr>
            <w:rStyle w:val="Hyperlink"/>
            <w:noProof/>
          </w:rPr>
          <w:t>3.11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Cadastrar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_Toc52286199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25</w:t>
        </w:r>
        <w:r w:rsidR="00AC2F42">
          <w:rPr>
            <w:noProof/>
            <w:webHidden/>
          </w:rPr>
          <w:fldChar w:fldCharType="end"/>
        </w:r>
      </w:hyperlink>
    </w:p>
    <w:p w14:paraId="472B2805" w14:textId="32E6534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0" w:history="1">
        <w:r w:rsidR="00AC2F42" w:rsidRPr="00786343">
          <w:rPr>
            <w:rStyle w:val="Hyperlink"/>
            <w:noProof/>
          </w:rPr>
          <w:t>3.11.1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25</w:t>
        </w:r>
        <w:r w:rsidR="00AC2F42">
          <w:rPr>
            <w:noProof/>
            <w:webHidden/>
          </w:rPr>
          <w:fldChar w:fldCharType="end"/>
        </w:r>
      </w:hyperlink>
    </w:p>
    <w:p w14:paraId="5DAB26AD" w14:textId="018E79B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1" w:history="1">
        <w:r w:rsidR="00AC2F42" w:rsidRPr="00786343">
          <w:rPr>
            <w:rStyle w:val="Hyperlink"/>
            <w:noProof/>
          </w:rPr>
          <w:t>3.11.2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25</w:t>
        </w:r>
        <w:r w:rsidR="00AC2F42">
          <w:rPr>
            <w:noProof/>
            <w:webHidden/>
          </w:rPr>
          <w:fldChar w:fldCharType="end"/>
        </w:r>
      </w:hyperlink>
    </w:p>
    <w:p w14:paraId="09F7930B" w14:textId="204E59E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2" w:history="1">
        <w:r w:rsidR="00AC2F42" w:rsidRPr="00786343">
          <w:rPr>
            <w:rStyle w:val="Hyperlink"/>
            <w:noProof/>
          </w:rPr>
          <w:t>3.11.3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26</w:t>
        </w:r>
        <w:r w:rsidR="00AC2F42">
          <w:rPr>
            <w:noProof/>
            <w:webHidden/>
          </w:rPr>
          <w:fldChar w:fldCharType="end"/>
        </w:r>
      </w:hyperlink>
    </w:p>
    <w:p w14:paraId="79D0B874" w14:textId="2CB0CE62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3" w:history="1">
        <w:r w:rsidR="00AC2F42" w:rsidRPr="00786343">
          <w:rPr>
            <w:rStyle w:val="Hyperlink"/>
            <w:noProof/>
          </w:rPr>
          <w:t>3.12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Editar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28</w:t>
        </w:r>
        <w:r w:rsidR="00AC2F42">
          <w:rPr>
            <w:noProof/>
            <w:webHidden/>
          </w:rPr>
          <w:fldChar w:fldCharType="end"/>
        </w:r>
      </w:hyperlink>
    </w:p>
    <w:p w14:paraId="57412177" w14:textId="2242D4D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4" w:history="1">
        <w:r w:rsidR="00AC2F42" w:rsidRPr="00786343">
          <w:rPr>
            <w:rStyle w:val="Hyperlink"/>
            <w:noProof/>
          </w:rPr>
          <w:t>3.12.1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28</w:t>
        </w:r>
        <w:r w:rsidR="00AC2F42">
          <w:rPr>
            <w:noProof/>
            <w:webHidden/>
          </w:rPr>
          <w:fldChar w:fldCharType="end"/>
        </w:r>
      </w:hyperlink>
    </w:p>
    <w:p w14:paraId="78ADBEA6" w14:textId="4A90455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5" w:history="1">
        <w:r w:rsidR="00AC2F42" w:rsidRPr="00786343">
          <w:rPr>
            <w:rStyle w:val="Hyperlink"/>
            <w:noProof/>
          </w:rPr>
          <w:t>3.12.2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28</w:t>
        </w:r>
        <w:r w:rsidR="00AC2F42">
          <w:rPr>
            <w:noProof/>
            <w:webHidden/>
          </w:rPr>
          <w:fldChar w:fldCharType="end"/>
        </w:r>
      </w:hyperlink>
    </w:p>
    <w:p w14:paraId="3C77E023" w14:textId="292B05D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6" w:history="1">
        <w:r w:rsidR="00AC2F42" w:rsidRPr="00786343">
          <w:rPr>
            <w:rStyle w:val="Hyperlink"/>
            <w:noProof/>
          </w:rPr>
          <w:t>3.12.3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28</w:t>
        </w:r>
        <w:r w:rsidR="00AC2F42">
          <w:rPr>
            <w:noProof/>
            <w:webHidden/>
          </w:rPr>
          <w:fldChar w:fldCharType="end"/>
        </w:r>
      </w:hyperlink>
    </w:p>
    <w:p w14:paraId="5DDE860A" w14:textId="54BAA90C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7" w:history="1">
        <w:r w:rsidR="00AC2F42" w:rsidRPr="00786343">
          <w:rPr>
            <w:rStyle w:val="Hyperlink"/>
            <w:noProof/>
          </w:rPr>
          <w:t>3.13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Deletar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30</w:t>
        </w:r>
        <w:r w:rsidR="00AC2F42">
          <w:rPr>
            <w:noProof/>
            <w:webHidden/>
          </w:rPr>
          <w:fldChar w:fldCharType="end"/>
        </w:r>
      </w:hyperlink>
    </w:p>
    <w:p w14:paraId="3CC919FB" w14:textId="3B4649E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8" w:history="1">
        <w:r w:rsidR="00AC2F42" w:rsidRPr="00786343">
          <w:rPr>
            <w:rStyle w:val="Hyperlink"/>
            <w:noProof/>
          </w:rPr>
          <w:t>3.13.1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30</w:t>
        </w:r>
        <w:r w:rsidR="00AC2F42">
          <w:rPr>
            <w:noProof/>
            <w:webHidden/>
          </w:rPr>
          <w:fldChar w:fldCharType="end"/>
        </w:r>
      </w:hyperlink>
    </w:p>
    <w:p w14:paraId="09F67EB0" w14:textId="5725107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09" w:history="1">
        <w:r w:rsidR="00AC2F42" w:rsidRPr="00786343">
          <w:rPr>
            <w:rStyle w:val="Hyperlink"/>
            <w:noProof/>
          </w:rPr>
          <w:t>3.13.2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_Toc52286209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30</w:t>
        </w:r>
        <w:r w:rsidR="00AC2F42">
          <w:rPr>
            <w:noProof/>
            <w:webHidden/>
          </w:rPr>
          <w:fldChar w:fldCharType="end"/>
        </w:r>
      </w:hyperlink>
    </w:p>
    <w:p w14:paraId="5066EADF" w14:textId="19A5E6D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0" w:history="1">
        <w:r w:rsidR="00AC2F42" w:rsidRPr="00786343">
          <w:rPr>
            <w:rStyle w:val="Hyperlink"/>
            <w:noProof/>
          </w:rPr>
          <w:t>3.13.3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31</w:t>
        </w:r>
        <w:r w:rsidR="00AC2F42">
          <w:rPr>
            <w:noProof/>
            <w:webHidden/>
          </w:rPr>
          <w:fldChar w:fldCharType="end"/>
        </w:r>
      </w:hyperlink>
    </w:p>
    <w:p w14:paraId="174D4B0D" w14:textId="7DCD3818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1" w:history="1">
        <w:r w:rsidR="00AC2F42" w:rsidRPr="00786343">
          <w:rPr>
            <w:rStyle w:val="Hyperlink"/>
            <w:noProof/>
          </w:rPr>
          <w:t>3.14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Listar Avaliação (do cliente selecionado na tela de Listar Clientes)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31</w:t>
        </w:r>
        <w:r w:rsidR="00AC2F42">
          <w:rPr>
            <w:noProof/>
            <w:webHidden/>
          </w:rPr>
          <w:fldChar w:fldCharType="end"/>
        </w:r>
      </w:hyperlink>
    </w:p>
    <w:p w14:paraId="0B44E3A1" w14:textId="400FF22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2" w:history="1">
        <w:r w:rsidR="00AC2F42" w:rsidRPr="00786343">
          <w:rPr>
            <w:rStyle w:val="Hyperlink"/>
            <w:noProof/>
          </w:rPr>
          <w:t>3.14.1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32</w:t>
        </w:r>
        <w:r w:rsidR="00AC2F42">
          <w:rPr>
            <w:noProof/>
            <w:webHidden/>
          </w:rPr>
          <w:fldChar w:fldCharType="end"/>
        </w:r>
      </w:hyperlink>
    </w:p>
    <w:p w14:paraId="6CDD49EA" w14:textId="3DA7A1DA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3" w:history="1">
        <w:r w:rsidR="00AC2F42" w:rsidRPr="00786343">
          <w:rPr>
            <w:rStyle w:val="Hyperlink"/>
            <w:noProof/>
          </w:rPr>
          <w:t>3.14.2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32</w:t>
        </w:r>
        <w:r w:rsidR="00AC2F42">
          <w:rPr>
            <w:noProof/>
            <w:webHidden/>
          </w:rPr>
          <w:fldChar w:fldCharType="end"/>
        </w:r>
      </w:hyperlink>
    </w:p>
    <w:p w14:paraId="00697938" w14:textId="6C68156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4" w:history="1">
        <w:r w:rsidR="00AC2F42" w:rsidRPr="00786343">
          <w:rPr>
            <w:rStyle w:val="Hyperlink"/>
            <w:noProof/>
          </w:rPr>
          <w:t>3.14.3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32</w:t>
        </w:r>
        <w:r w:rsidR="00AC2F42">
          <w:rPr>
            <w:noProof/>
            <w:webHidden/>
          </w:rPr>
          <w:fldChar w:fldCharType="end"/>
        </w:r>
      </w:hyperlink>
    </w:p>
    <w:p w14:paraId="695BF956" w14:textId="7F36C6CE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5" w:history="1">
        <w:r w:rsidR="00AC2F42" w:rsidRPr="00786343">
          <w:rPr>
            <w:rStyle w:val="Hyperlink"/>
            <w:noProof/>
          </w:rPr>
          <w:t>3.15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Cadastrar Avaliação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33</w:t>
        </w:r>
        <w:r w:rsidR="00AC2F42">
          <w:rPr>
            <w:noProof/>
            <w:webHidden/>
          </w:rPr>
          <w:fldChar w:fldCharType="end"/>
        </w:r>
      </w:hyperlink>
    </w:p>
    <w:p w14:paraId="08794797" w14:textId="666A48A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6" w:history="1">
        <w:r w:rsidR="00AC2F42" w:rsidRPr="00786343">
          <w:rPr>
            <w:rStyle w:val="Hyperlink"/>
            <w:noProof/>
          </w:rPr>
          <w:t>3.15.1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33</w:t>
        </w:r>
        <w:r w:rsidR="00AC2F42">
          <w:rPr>
            <w:noProof/>
            <w:webHidden/>
          </w:rPr>
          <w:fldChar w:fldCharType="end"/>
        </w:r>
      </w:hyperlink>
    </w:p>
    <w:p w14:paraId="2FBC2A92" w14:textId="74EAC1F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7" w:history="1">
        <w:r w:rsidR="00AC2F42" w:rsidRPr="00786343">
          <w:rPr>
            <w:rStyle w:val="Hyperlink"/>
            <w:noProof/>
          </w:rPr>
          <w:t>3.15.2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33</w:t>
        </w:r>
        <w:r w:rsidR="00AC2F42">
          <w:rPr>
            <w:noProof/>
            <w:webHidden/>
          </w:rPr>
          <w:fldChar w:fldCharType="end"/>
        </w:r>
      </w:hyperlink>
    </w:p>
    <w:p w14:paraId="60B9FE26" w14:textId="0E64DAE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8" w:history="1">
        <w:r w:rsidR="00AC2F42" w:rsidRPr="00786343">
          <w:rPr>
            <w:rStyle w:val="Hyperlink"/>
            <w:noProof/>
          </w:rPr>
          <w:t>3.15.3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34</w:t>
        </w:r>
        <w:r w:rsidR="00AC2F42">
          <w:rPr>
            <w:noProof/>
            <w:webHidden/>
          </w:rPr>
          <w:fldChar w:fldCharType="end"/>
        </w:r>
      </w:hyperlink>
    </w:p>
    <w:p w14:paraId="5A57F336" w14:textId="39FAE38D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19" w:history="1">
        <w:r w:rsidR="00AC2F42" w:rsidRPr="00786343">
          <w:rPr>
            <w:rStyle w:val="Hyperlink"/>
            <w:noProof/>
          </w:rPr>
          <w:t>3.16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Editar Avaliação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_Toc52286219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34</w:t>
        </w:r>
        <w:r w:rsidR="00AC2F42">
          <w:rPr>
            <w:noProof/>
            <w:webHidden/>
          </w:rPr>
          <w:fldChar w:fldCharType="end"/>
        </w:r>
      </w:hyperlink>
    </w:p>
    <w:p w14:paraId="7B1A3EAC" w14:textId="2CAFA46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0" w:history="1">
        <w:r w:rsidR="00AC2F42" w:rsidRPr="00786343">
          <w:rPr>
            <w:rStyle w:val="Hyperlink"/>
            <w:noProof/>
          </w:rPr>
          <w:t>3.16.1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34</w:t>
        </w:r>
        <w:r w:rsidR="00AC2F42">
          <w:rPr>
            <w:noProof/>
            <w:webHidden/>
          </w:rPr>
          <w:fldChar w:fldCharType="end"/>
        </w:r>
      </w:hyperlink>
    </w:p>
    <w:p w14:paraId="38E34771" w14:textId="45AE113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1" w:history="1">
        <w:r w:rsidR="00AC2F42" w:rsidRPr="00786343">
          <w:rPr>
            <w:rStyle w:val="Hyperlink"/>
            <w:noProof/>
          </w:rPr>
          <w:t>3.16.2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35</w:t>
        </w:r>
        <w:r w:rsidR="00AC2F42">
          <w:rPr>
            <w:noProof/>
            <w:webHidden/>
          </w:rPr>
          <w:fldChar w:fldCharType="end"/>
        </w:r>
      </w:hyperlink>
    </w:p>
    <w:p w14:paraId="023896BE" w14:textId="6CB63A4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2" w:history="1">
        <w:r w:rsidR="00AC2F42" w:rsidRPr="00786343">
          <w:rPr>
            <w:rStyle w:val="Hyperlink"/>
            <w:noProof/>
          </w:rPr>
          <w:t>3.16.3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35</w:t>
        </w:r>
        <w:r w:rsidR="00AC2F42">
          <w:rPr>
            <w:noProof/>
            <w:webHidden/>
          </w:rPr>
          <w:fldChar w:fldCharType="end"/>
        </w:r>
      </w:hyperlink>
    </w:p>
    <w:p w14:paraId="4FFB9E96" w14:textId="17124EFE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3" w:history="1">
        <w:r w:rsidR="00AC2F42" w:rsidRPr="00786343">
          <w:rPr>
            <w:rStyle w:val="Hyperlink"/>
            <w:noProof/>
          </w:rPr>
          <w:t>3.17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Deletar Avaliação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36</w:t>
        </w:r>
        <w:r w:rsidR="00AC2F42">
          <w:rPr>
            <w:noProof/>
            <w:webHidden/>
          </w:rPr>
          <w:fldChar w:fldCharType="end"/>
        </w:r>
      </w:hyperlink>
    </w:p>
    <w:p w14:paraId="02FFB6BE" w14:textId="415E4FA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4" w:history="1">
        <w:r w:rsidR="00AC2F42" w:rsidRPr="00786343">
          <w:rPr>
            <w:rStyle w:val="Hyperlink"/>
            <w:noProof/>
          </w:rPr>
          <w:t>3.17.1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36</w:t>
        </w:r>
        <w:r w:rsidR="00AC2F42">
          <w:rPr>
            <w:noProof/>
            <w:webHidden/>
          </w:rPr>
          <w:fldChar w:fldCharType="end"/>
        </w:r>
      </w:hyperlink>
    </w:p>
    <w:p w14:paraId="27123DC3" w14:textId="2BE67D0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5" w:history="1">
        <w:r w:rsidR="00AC2F42" w:rsidRPr="00786343">
          <w:rPr>
            <w:rStyle w:val="Hyperlink"/>
            <w:noProof/>
          </w:rPr>
          <w:t>3.17.2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37</w:t>
        </w:r>
        <w:r w:rsidR="00AC2F42">
          <w:rPr>
            <w:noProof/>
            <w:webHidden/>
          </w:rPr>
          <w:fldChar w:fldCharType="end"/>
        </w:r>
      </w:hyperlink>
    </w:p>
    <w:p w14:paraId="01D8382A" w14:textId="5212774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6" w:history="1">
        <w:r w:rsidR="00AC2F42" w:rsidRPr="00786343">
          <w:rPr>
            <w:rStyle w:val="Hyperlink"/>
            <w:noProof/>
          </w:rPr>
          <w:t>3.17.3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38</w:t>
        </w:r>
        <w:r w:rsidR="00AC2F42">
          <w:rPr>
            <w:noProof/>
            <w:webHidden/>
          </w:rPr>
          <w:fldChar w:fldCharType="end"/>
        </w:r>
      </w:hyperlink>
    </w:p>
    <w:p w14:paraId="5EEF50F6" w14:textId="7216EF57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7" w:history="1">
        <w:r w:rsidR="00AC2F42" w:rsidRPr="00786343">
          <w:rPr>
            <w:rStyle w:val="Hyperlink"/>
            <w:noProof/>
          </w:rPr>
          <w:t>3.18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Consultar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38</w:t>
        </w:r>
        <w:r w:rsidR="00AC2F42">
          <w:rPr>
            <w:noProof/>
            <w:webHidden/>
          </w:rPr>
          <w:fldChar w:fldCharType="end"/>
        </w:r>
      </w:hyperlink>
    </w:p>
    <w:p w14:paraId="1E01E5EE" w14:textId="2E49EB4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8" w:history="1">
        <w:r w:rsidR="00AC2F42" w:rsidRPr="00786343">
          <w:rPr>
            <w:rStyle w:val="Hyperlink"/>
            <w:noProof/>
          </w:rPr>
          <w:t>3.18.1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38</w:t>
        </w:r>
        <w:r w:rsidR="00AC2F42">
          <w:rPr>
            <w:noProof/>
            <w:webHidden/>
          </w:rPr>
          <w:fldChar w:fldCharType="end"/>
        </w:r>
      </w:hyperlink>
    </w:p>
    <w:p w14:paraId="49DEAFE8" w14:textId="35D1BC0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29" w:history="1">
        <w:r w:rsidR="00AC2F42" w:rsidRPr="00786343">
          <w:rPr>
            <w:rStyle w:val="Hyperlink"/>
            <w:noProof/>
          </w:rPr>
          <w:t>3.18.2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_Toc52286229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38</w:t>
        </w:r>
        <w:r w:rsidR="00AC2F42">
          <w:rPr>
            <w:noProof/>
            <w:webHidden/>
          </w:rPr>
          <w:fldChar w:fldCharType="end"/>
        </w:r>
      </w:hyperlink>
    </w:p>
    <w:p w14:paraId="7F0F25F4" w14:textId="078FC66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0" w:history="1">
        <w:r w:rsidR="00AC2F42" w:rsidRPr="00786343">
          <w:rPr>
            <w:rStyle w:val="Hyperlink"/>
            <w:noProof/>
          </w:rPr>
          <w:t>3.18.3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38</w:t>
        </w:r>
        <w:r w:rsidR="00AC2F42">
          <w:rPr>
            <w:noProof/>
            <w:webHidden/>
          </w:rPr>
          <w:fldChar w:fldCharType="end"/>
        </w:r>
      </w:hyperlink>
    </w:p>
    <w:p w14:paraId="032FF735" w14:textId="304783F4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1" w:history="1">
        <w:r w:rsidR="00AC2F42" w:rsidRPr="00786343">
          <w:rPr>
            <w:rStyle w:val="Hyperlink"/>
            <w:noProof/>
          </w:rPr>
          <w:t>3.19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Listar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39</w:t>
        </w:r>
        <w:r w:rsidR="00AC2F42">
          <w:rPr>
            <w:noProof/>
            <w:webHidden/>
          </w:rPr>
          <w:fldChar w:fldCharType="end"/>
        </w:r>
      </w:hyperlink>
    </w:p>
    <w:p w14:paraId="622B5F94" w14:textId="3BB2B41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2" w:history="1">
        <w:r w:rsidR="00AC2F42" w:rsidRPr="00786343">
          <w:rPr>
            <w:rStyle w:val="Hyperlink"/>
            <w:noProof/>
          </w:rPr>
          <w:t>3.19.1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39</w:t>
        </w:r>
        <w:r w:rsidR="00AC2F42">
          <w:rPr>
            <w:noProof/>
            <w:webHidden/>
          </w:rPr>
          <w:fldChar w:fldCharType="end"/>
        </w:r>
      </w:hyperlink>
    </w:p>
    <w:p w14:paraId="34FE9ADE" w14:textId="0733935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3" w:history="1">
        <w:r w:rsidR="00AC2F42" w:rsidRPr="00786343">
          <w:rPr>
            <w:rStyle w:val="Hyperlink"/>
            <w:noProof/>
          </w:rPr>
          <w:t>3.19.2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39</w:t>
        </w:r>
        <w:r w:rsidR="00AC2F42">
          <w:rPr>
            <w:noProof/>
            <w:webHidden/>
          </w:rPr>
          <w:fldChar w:fldCharType="end"/>
        </w:r>
      </w:hyperlink>
    </w:p>
    <w:p w14:paraId="268808EC" w14:textId="28FD279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4" w:history="1">
        <w:r w:rsidR="00AC2F42" w:rsidRPr="00786343">
          <w:rPr>
            <w:rStyle w:val="Hyperlink"/>
            <w:noProof/>
          </w:rPr>
          <w:t>3.19.3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40</w:t>
        </w:r>
        <w:r w:rsidR="00AC2F42">
          <w:rPr>
            <w:noProof/>
            <w:webHidden/>
          </w:rPr>
          <w:fldChar w:fldCharType="end"/>
        </w:r>
      </w:hyperlink>
    </w:p>
    <w:p w14:paraId="4BCB0A25" w14:textId="7F383887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5" w:history="1">
        <w:r w:rsidR="00AC2F42" w:rsidRPr="00786343">
          <w:rPr>
            <w:rStyle w:val="Hyperlink"/>
            <w:noProof/>
          </w:rPr>
          <w:t>3.20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Cadastrar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40</w:t>
        </w:r>
        <w:r w:rsidR="00AC2F42">
          <w:rPr>
            <w:noProof/>
            <w:webHidden/>
          </w:rPr>
          <w:fldChar w:fldCharType="end"/>
        </w:r>
      </w:hyperlink>
    </w:p>
    <w:p w14:paraId="47510110" w14:textId="2559FF8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6" w:history="1">
        <w:r w:rsidR="00AC2F42" w:rsidRPr="00786343">
          <w:rPr>
            <w:rStyle w:val="Hyperlink"/>
            <w:noProof/>
          </w:rPr>
          <w:t>3.20.1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40</w:t>
        </w:r>
        <w:r w:rsidR="00AC2F42">
          <w:rPr>
            <w:noProof/>
            <w:webHidden/>
          </w:rPr>
          <w:fldChar w:fldCharType="end"/>
        </w:r>
      </w:hyperlink>
    </w:p>
    <w:p w14:paraId="09A29191" w14:textId="6440A9A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7" w:history="1">
        <w:r w:rsidR="00AC2F42" w:rsidRPr="00786343">
          <w:rPr>
            <w:rStyle w:val="Hyperlink"/>
            <w:noProof/>
          </w:rPr>
          <w:t>3.20.2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41</w:t>
        </w:r>
        <w:r w:rsidR="00AC2F42">
          <w:rPr>
            <w:noProof/>
            <w:webHidden/>
          </w:rPr>
          <w:fldChar w:fldCharType="end"/>
        </w:r>
      </w:hyperlink>
    </w:p>
    <w:p w14:paraId="3CB7177B" w14:textId="105BB12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8" w:history="1">
        <w:r w:rsidR="00AC2F42" w:rsidRPr="00786343">
          <w:rPr>
            <w:rStyle w:val="Hyperlink"/>
            <w:noProof/>
          </w:rPr>
          <w:t>3.20.3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41</w:t>
        </w:r>
        <w:r w:rsidR="00AC2F42">
          <w:rPr>
            <w:noProof/>
            <w:webHidden/>
          </w:rPr>
          <w:fldChar w:fldCharType="end"/>
        </w:r>
      </w:hyperlink>
    </w:p>
    <w:p w14:paraId="570C9F2D" w14:textId="712362FF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39" w:history="1">
        <w:r w:rsidR="00AC2F42" w:rsidRPr="00786343">
          <w:rPr>
            <w:rStyle w:val="Hyperlink"/>
            <w:noProof/>
          </w:rPr>
          <w:t>3.21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Editar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_Toc52286239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42</w:t>
        </w:r>
        <w:r w:rsidR="00AC2F42">
          <w:rPr>
            <w:noProof/>
            <w:webHidden/>
          </w:rPr>
          <w:fldChar w:fldCharType="end"/>
        </w:r>
      </w:hyperlink>
    </w:p>
    <w:p w14:paraId="1A4364DB" w14:textId="66502F6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0" w:history="1">
        <w:r w:rsidR="00AC2F42" w:rsidRPr="00786343">
          <w:rPr>
            <w:rStyle w:val="Hyperlink"/>
            <w:noProof/>
          </w:rPr>
          <w:t>3.21.1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42</w:t>
        </w:r>
        <w:r w:rsidR="00AC2F42">
          <w:rPr>
            <w:noProof/>
            <w:webHidden/>
          </w:rPr>
          <w:fldChar w:fldCharType="end"/>
        </w:r>
      </w:hyperlink>
    </w:p>
    <w:p w14:paraId="2680E16E" w14:textId="14CF4EF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1" w:history="1">
        <w:r w:rsidR="00AC2F42" w:rsidRPr="00786343">
          <w:rPr>
            <w:rStyle w:val="Hyperlink"/>
            <w:noProof/>
          </w:rPr>
          <w:t>3.21.2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42</w:t>
        </w:r>
        <w:r w:rsidR="00AC2F42">
          <w:rPr>
            <w:noProof/>
            <w:webHidden/>
          </w:rPr>
          <w:fldChar w:fldCharType="end"/>
        </w:r>
      </w:hyperlink>
    </w:p>
    <w:p w14:paraId="3954F175" w14:textId="13F7300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2" w:history="1">
        <w:r w:rsidR="00AC2F42" w:rsidRPr="00786343">
          <w:rPr>
            <w:rStyle w:val="Hyperlink"/>
            <w:noProof/>
          </w:rPr>
          <w:t>3.21.3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42</w:t>
        </w:r>
        <w:r w:rsidR="00AC2F42">
          <w:rPr>
            <w:noProof/>
            <w:webHidden/>
          </w:rPr>
          <w:fldChar w:fldCharType="end"/>
        </w:r>
      </w:hyperlink>
    </w:p>
    <w:p w14:paraId="0ABFEDB3" w14:textId="381C25FE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3" w:history="1">
        <w:r w:rsidR="00AC2F42" w:rsidRPr="00786343">
          <w:rPr>
            <w:rStyle w:val="Hyperlink"/>
            <w:noProof/>
          </w:rPr>
          <w:t>3.22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Deletar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43</w:t>
        </w:r>
        <w:r w:rsidR="00AC2F42">
          <w:rPr>
            <w:noProof/>
            <w:webHidden/>
          </w:rPr>
          <w:fldChar w:fldCharType="end"/>
        </w:r>
      </w:hyperlink>
    </w:p>
    <w:p w14:paraId="000E977D" w14:textId="2E12C55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4" w:history="1">
        <w:r w:rsidR="00AC2F42" w:rsidRPr="00786343">
          <w:rPr>
            <w:rStyle w:val="Hyperlink"/>
            <w:noProof/>
          </w:rPr>
          <w:t>3.22.1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43</w:t>
        </w:r>
        <w:r w:rsidR="00AC2F42">
          <w:rPr>
            <w:noProof/>
            <w:webHidden/>
          </w:rPr>
          <w:fldChar w:fldCharType="end"/>
        </w:r>
      </w:hyperlink>
    </w:p>
    <w:p w14:paraId="4AD6575F" w14:textId="6E9FBA9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5" w:history="1">
        <w:r w:rsidR="00AC2F42" w:rsidRPr="00786343">
          <w:rPr>
            <w:rStyle w:val="Hyperlink"/>
            <w:noProof/>
          </w:rPr>
          <w:t>3.22.2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43</w:t>
        </w:r>
        <w:r w:rsidR="00AC2F42">
          <w:rPr>
            <w:noProof/>
            <w:webHidden/>
          </w:rPr>
          <w:fldChar w:fldCharType="end"/>
        </w:r>
      </w:hyperlink>
    </w:p>
    <w:p w14:paraId="1BE2C3DD" w14:textId="11800B3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6" w:history="1">
        <w:r w:rsidR="00AC2F42" w:rsidRPr="00786343">
          <w:rPr>
            <w:rStyle w:val="Hyperlink"/>
            <w:noProof/>
          </w:rPr>
          <w:t>3.22.3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44</w:t>
        </w:r>
        <w:r w:rsidR="00AC2F42">
          <w:rPr>
            <w:noProof/>
            <w:webHidden/>
          </w:rPr>
          <w:fldChar w:fldCharType="end"/>
        </w:r>
      </w:hyperlink>
    </w:p>
    <w:p w14:paraId="6580A90F" w14:textId="42D63CA0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7" w:history="1">
        <w:r w:rsidR="00AC2F42" w:rsidRPr="00786343">
          <w:rPr>
            <w:rStyle w:val="Hyperlink"/>
            <w:noProof/>
          </w:rPr>
          <w:t>3.23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Consultar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44</w:t>
        </w:r>
        <w:r w:rsidR="00AC2F42">
          <w:rPr>
            <w:noProof/>
            <w:webHidden/>
          </w:rPr>
          <w:fldChar w:fldCharType="end"/>
        </w:r>
      </w:hyperlink>
    </w:p>
    <w:p w14:paraId="13E291FF" w14:textId="7E3C816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8" w:history="1">
        <w:r w:rsidR="00AC2F42" w:rsidRPr="00786343">
          <w:rPr>
            <w:rStyle w:val="Hyperlink"/>
            <w:noProof/>
          </w:rPr>
          <w:t>3.23.1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44</w:t>
        </w:r>
        <w:r w:rsidR="00AC2F42">
          <w:rPr>
            <w:noProof/>
            <w:webHidden/>
          </w:rPr>
          <w:fldChar w:fldCharType="end"/>
        </w:r>
      </w:hyperlink>
    </w:p>
    <w:p w14:paraId="7607AC8A" w14:textId="1448F5A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49" w:history="1">
        <w:r w:rsidR="00AC2F42" w:rsidRPr="00786343">
          <w:rPr>
            <w:rStyle w:val="Hyperlink"/>
            <w:noProof/>
          </w:rPr>
          <w:t>3.23.2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_Toc52286249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45</w:t>
        </w:r>
        <w:r w:rsidR="00AC2F42">
          <w:rPr>
            <w:noProof/>
            <w:webHidden/>
          </w:rPr>
          <w:fldChar w:fldCharType="end"/>
        </w:r>
      </w:hyperlink>
    </w:p>
    <w:p w14:paraId="1F732039" w14:textId="5F05C38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0" w:history="1">
        <w:r w:rsidR="00AC2F42" w:rsidRPr="00786343">
          <w:rPr>
            <w:rStyle w:val="Hyperlink"/>
            <w:noProof/>
          </w:rPr>
          <w:t>3.23.3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45</w:t>
        </w:r>
        <w:r w:rsidR="00AC2F42">
          <w:rPr>
            <w:noProof/>
            <w:webHidden/>
          </w:rPr>
          <w:fldChar w:fldCharType="end"/>
        </w:r>
      </w:hyperlink>
    </w:p>
    <w:p w14:paraId="1EA7E860" w14:textId="369DDECE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1" w:history="1">
        <w:r w:rsidR="00AC2F42" w:rsidRPr="00786343">
          <w:rPr>
            <w:rStyle w:val="Hyperlink"/>
            <w:noProof/>
          </w:rPr>
          <w:t>3.24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Listar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45</w:t>
        </w:r>
        <w:r w:rsidR="00AC2F42">
          <w:rPr>
            <w:noProof/>
            <w:webHidden/>
          </w:rPr>
          <w:fldChar w:fldCharType="end"/>
        </w:r>
      </w:hyperlink>
    </w:p>
    <w:p w14:paraId="2A8A7129" w14:textId="7E93206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2" w:history="1">
        <w:r w:rsidR="00AC2F42" w:rsidRPr="00786343">
          <w:rPr>
            <w:rStyle w:val="Hyperlink"/>
            <w:noProof/>
          </w:rPr>
          <w:t>3.24.1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45</w:t>
        </w:r>
        <w:r w:rsidR="00AC2F42">
          <w:rPr>
            <w:noProof/>
            <w:webHidden/>
          </w:rPr>
          <w:fldChar w:fldCharType="end"/>
        </w:r>
      </w:hyperlink>
    </w:p>
    <w:p w14:paraId="1C23F3E9" w14:textId="4D1249B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3" w:history="1">
        <w:r w:rsidR="00AC2F42" w:rsidRPr="00786343">
          <w:rPr>
            <w:rStyle w:val="Hyperlink"/>
            <w:noProof/>
          </w:rPr>
          <w:t>3.24.2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46</w:t>
        </w:r>
        <w:r w:rsidR="00AC2F42">
          <w:rPr>
            <w:noProof/>
            <w:webHidden/>
          </w:rPr>
          <w:fldChar w:fldCharType="end"/>
        </w:r>
      </w:hyperlink>
    </w:p>
    <w:p w14:paraId="2A50E619" w14:textId="09AC510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4" w:history="1">
        <w:r w:rsidR="00AC2F42" w:rsidRPr="00786343">
          <w:rPr>
            <w:rStyle w:val="Hyperlink"/>
            <w:noProof/>
          </w:rPr>
          <w:t>3.24.3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46</w:t>
        </w:r>
        <w:r w:rsidR="00AC2F42">
          <w:rPr>
            <w:noProof/>
            <w:webHidden/>
          </w:rPr>
          <w:fldChar w:fldCharType="end"/>
        </w:r>
      </w:hyperlink>
    </w:p>
    <w:p w14:paraId="7C980640" w14:textId="7A7DEAAE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5" w:history="1">
        <w:r w:rsidR="00AC2F42" w:rsidRPr="00786343">
          <w:rPr>
            <w:rStyle w:val="Hyperlink"/>
            <w:noProof/>
          </w:rPr>
          <w:t>3.25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Cadastrar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47</w:t>
        </w:r>
        <w:r w:rsidR="00AC2F42">
          <w:rPr>
            <w:noProof/>
            <w:webHidden/>
          </w:rPr>
          <w:fldChar w:fldCharType="end"/>
        </w:r>
      </w:hyperlink>
    </w:p>
    <w:p w14:paraId="6F34B5CA" w14:textId="0542CC6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6" w:history="1">
        <w:r w:rsidR="00AC2F42" w:rsidRPr="00786343">
          <w:rPr>
            <w:rStyle w:val="Hyperlink"/>
            <w:noProof/>
          </w:rPr>
          <w:t>3.25.1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47</w:t>
        </w:r>
        <w:r w:rsidR="00AC2F42">
          <w:rPr>
            <w:noProof/>
            <w:webHidden/>
          </w:rPr>
          <w:fldChar w:fldCharType="end"/>
        </w:r>
      </w:hyperlink>
    </w:p>
    <w:p w14:paraId="542EFFFE" w14:textId="25BE325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7" w:history="1">
        <w:r w:rsidR="00AC2F42" w:rsidRPr="00786343">
          <w:rPr>
            <w:rStyle w:val="Hyperlink"/>
            <w:noProof/>
          </w:rPr>
          <w:t>3.25.2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47</w:t>
        </w:r>
        <w:r w:rsidR="00AC2F42">
          <w:rPr>
            <w:noProof/>
            <w:webHidden/>
          </w:rPr>
          <w:fldChar w:fldCharType="end"/>
        </w:r>
      </w:hyperlink>
    </w:p>
    <w:p w14:paraId="2A1F859F" w14:textId="460F6FA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8" w:history="1">
        <w:r w:rsidR="00AC2F42" w:rsidRPr="00786343">
          <w:rPr>
            <w:rStyle w:val="Hyperlink"/>
            <w:noProof/>
          </w:rPr>
          <w:t>3.25.3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48</w:t>
        </w:r>
        <w:r w:rsidR="00AC2F42">
          <w:rPr>
            <w:noProof/>
            <w:webHidden/>
          </w:rPr>
          <w:fldChar w:fldCharType="end"/>
        </w:r>
      </w:hyperlink>
    </w:p>
    <w:p w14:paraId="1655F024" w14:textId="5D93357D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59" w:history="1">
        <w:r w:rsidR="00AC2F42" w:rsidRPr="00786343">
          <w:rPr>
            <w:rStyle w:val="Hyperlink"/>
            <w:noProof/>
          </w:rPr>
          <w:t>3.26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Editar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_Toc52286259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48</w:t>
        </w:r>
        <w:r w:rsidR="00AC2F42">
          <w:rPr>
            <w:noProof/>
            <w:webHidden/>
          </w:rPr>
          <w:fldChar w:fldCharType="end"/>
        </w:r>
      </w:hyperlink>
    </w:p>
    <w:p w14:paraId="79EA6493" w14:textId="1E3CA0A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0" w:history="1">
        <w:r w:rsidR="00AC2F42" w:rsidRPr="00786343">
          <w:rPr>
            <w:rStyle w:val="Hyperlink"/>
            <w:noProof/>
          </w:rPr>
          <w:t>3.26.1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48</w:t>
        </w:r>
        <w:r w:rsidR="00AC2F42">
          <w:rPr>
            <w:noProof/>
            <w:webHidden/>
          </w:rPr>
          <w:fldChar w:fldCharType="end"/>
        </w:r>
      </w:hyperlink>
    </w:p>
    <w:p w14:paraId="302150E4" w14:textId="53AF8AF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1" w:history="1">
        <w:r w:rsidR="00AC2F42" w:rsidRPr="00786343">
          <w:rPr>
            <w:rStyle w:val="Hyperlink"/>
            <w:noProof/>
          </w:rPr>
          <w:t>3.26.2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49</w:t>
        </w:r>
        <w:r w:rsidR="00AC2F42">
          <w:rPr>
            <w:noProof/>
            <w:webHidden/>
          </w:rPr>
          <w:fldChar w:fldCharType="end"/>
        </w:r>
      </w:hyperlink>
    </w:p>
    <w:p w14:paraId="09290D7A" w14:textId="2B9699F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2" w:history="1">
        <w:r w:rsidR="00AC2F42" w:rsidRPr="00786343">
          <w:rPr>
            <w:rStyle w:val="Hyperlink"/>
            <w:noProof/>
          </w:rPr>
          <w:t>3.26.3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50</w:t>
        </w:r>
        <w:r w:rsidR="00AC2F42">
          <w:rPr>
            <w:noProof/>
            <w:webHidden/>
          </w:rPr>
          <w:fldChar w:fldCharType="end"/>
        </w:r>
      </w:hyperlink>
    </w:p>
    <w:p w14:paraId="06F6C236" w14:textId="54535519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3" w:history="1">
        <w:r w:rsidR="00AC2F42" w:rsidRPr="00786343">
          <w:rPr>
            <w:rStyle w:val="Hyperlink"/>
            <w:noProof/>
          </w:rPr>
          <w:t>3.27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Deletar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50</w:t>
        </w:r>
        <w:r w:rsidR="00AC2F42">
          <w:rPr>
            <w:noProof/>
            <w:webHidden/>
          </w:rPr>
          <w:fldChar w:fldCharType="end"/>
        </w:r>
      </w:hyperlink>
    </w:p>
    <w:p w14:paraId="438550A2" w14:textId="1C8C1E9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4" w:history="1">
        <w:r w:rsidR="00AC2F42" w:rsidRPr="00786343">
          <w:rPr>
            <w:rStyle w:val="Hyperlink"/>
            <w:noProof/>
          </w:rPr>
          <w:t>3.27.1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50</w:t>
        </w:r>
        <w:r w:rsidR="00AC2F42">
          <w:rPr>
            <w:noProof/>
            <w:webHidden/>
          </w:rPr>
          <w:fldChar w:fldCharType="end"/>
        </w:r>
      </w:hyperlink>
    </w:p>
    <w:p w14:paraId="6C732779" w14:textId="3BABABC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5" w:history="1">
        <w:r w:rsidR="00AC2F42" w:rsidRPr="00786343">
          <w:rPr>
            <w:rStyle w:val="Hyperlink"/>
            <w:noProof/>
          </w:rPr>
          <w:t>3.27.2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50</w:t>
        </w:r>
        <w:r w:rsidR="00AC2F42">
          <w:rPr>
            <w:noProof/>
            <w:webHidden/>
          </w:rPr>
          <w:fldChar w:fldCharType="end"/>
        </w:r>
      </w:hyperlink>
    </w:p>
    <w:p w14:paraId="18BE37E2" w14:textId="6168A76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6" w:history="1">
        <w:r w:rsidR="00AC2F42" w:rsidRPr="00786343">
          <w:rPr>
            <w:rStyle w:val="Hyperlink"/>
            <w:noProof/>
          </w:rPr>
          <w:t>3.27.3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51</w:t>
        </w:r>
        <w:r w:rsidR="00AC2F42">
          <w:rPr>
            <w:noProof/>
            <w:webHidden/>
          </w:rPr>
          <w:fldChar w:fldCharType="end"/>
        </w:r>
      </w:hyperlink>
    </w:p>
    <w:p w14:paraId="5472945E" w14:textId="0BA8B933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7" w:history="1">
        <w:r w:rsidR="00AC2F42" w:rsidRPr="00786343">
          <w:rPr>
            <w:rStyle w:val="Hyperlink"/>
            <w:noProof/>
          </w:rPr>
          <w:t>3.28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Listar Presença (da aula selecionado na tela de Listar Aula)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51</w:t>
        </w:r>
        <w:r w:rsidR="00AC2F42">
          <w:rPr>
            <w:noProof/>
            <w:webHidden/>
          </w:rPr>
          <w:fldChar w:fldCharType="end"/>
        </w:r>
      </w:hyperlink>
    </w:p>
    <w:p w14:paraId="4AB2CDFD" w14:textId="2D4CFFC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8" w:history="1">
        <w:r w:rsidR="00AC2F42" w:rsidRPr="00786343">
          <w:rPr>
            <w:rStyle w:val="Hyperlink"/>
            <w:noProof/>
          </w:rPr>
          <w:t>3.28.1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51</w:t>
        </w:r>
        <w:r w:rsidR="00AC2F42">
          <w:rPr>
            <w:noProof/>
            <w:webHidden/>
          </w:rPr>
          <w:fldChar w:fldCharType="end"/>
        </w:r>
      </w:hyperlink>
    </w:p>
    <w:p w14:paraId="489535B5" w14:textId="458759B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69" w:history="1">
        <w:r w:rsidR="00AC2F42" w:rsidRPr="00786343">
          <w:rPr>
            <w:rStyle w:val="Hyperlink"/>
            <w:noProof/>
          </w:rPr>
          <w:t>3.28.2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_Toc52286269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52</w:t>
        </w:r>
        <w:r w:rsidR="00AC2F42">
          <w:rPr>
            <w:noProof/>
            <w:webHidden/>
          </w:rPr>
          <w:fldChar w:fldCharType="end"/>
        </w:r>
      </w:hyperlink>
    </w:p>
    <w:p w14:paraId="1F3A2F95" w14:textId="58654CE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0" w:history="1">
        <w:r w:rsidR="00AC2F42" w:rsidRPr="00786343">
          <w:rPr>
            <w:rStyle w:val="Hyperlink"/>
            <w:noProof/>
          </w:rPr>
          <w:t>3.28.3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52</w:t>
        </w:r>
        <w:r w:rsidR="00AC2F42">
          <w:rPr>
            <w:noProof/>
            <w:webHidden/>
          </w:rPr>
          <w:fldChar w:fldCharType="end"/>
        </w:r>
      </w:hyperlink>
    </w:p>
    <w:p w14:paraId="16401DE8" w14:textId="1617510D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1" w:history="1">
        <w:r w:rsidR="00AC2F42" w:rsidRPr="00786343">
          <w:rPr>
            <w:rStyle w:val="Hyperlink"/>
            <w:noProof/>
          </w:rPr>
          <w:t>3.29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Cadastrar Presença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53</w:t>
        </w:r>
        <w:r w:rsidR="00AC2F42">
          <w:rPr>
            <w:noProof/>
            <w:webHidden/>
          </w:rPr>
          <w:fldChar w:fldCharType="end"/>
        </w:r>
      </w:hyperlink>
    </w:p>
    <w:p w14:paraId="34C7F84B" w14:textId="3A1702F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2" w:history="1">
        <w:r w:rsidR="00AC2F42" w:rsidRPr="00786343">
          <w:rPr>
            <w:rStyle w:val="Hyperlink"/>
            <w:noProof/>
          </w:rPr>
          <w:t>3.29.1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53</w:t>
        </w:r>
        <w:r w:rsidR="00AC2F42">
          <w:rPr>
            <w:noProof/>
            <w:webHidden/>
          </w:rPr>
          <w:fldChar w:fldCharType="end"/>
        </w:r>
      </w:hyperlink>
    </w:p>
    <w:p w14:paraId="768D12C2" w14:textId="40EA330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3" w:history="1">
        <w:r w:rsidR="00AC2F42" w:rsidRPr="00786343">
          <w:rPr>
            <w:rStyle w:val="Hyperlink"/>
            <w:noProof/>
          </w:rPr>
          <w:t>3.29.2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53</w:t>
        </w:r>
        <w:r w:rsidR="00AC2F42">
          <w:rPr>
            <w:noProof/>
            <w:webHidden/>
          </w:rPr>
          <w:fldChar w:fldCharType="end"/>
        </w:r>
      </w:hyperlink>
    </w:p>
    <w:p w14:paraId="1D15A18D" w14:textId="4236DA5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4" w:history="1">
        <w:r w:rsidR="00AC2F42" w:rsidRPr="00786343">
          <w:rPr>
            <w:rStyle w:val="Hyperlink"/>
            <w:noProof/>
          </w:rPr>
          <w:t>3.29.3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54</w:t>
        </w:r>
        <w:r w:rsidR="00AC2F42">
          <w:rPr>
            <w:noProof/>
            <w:webHidden/>
          </w:rPr>
          <w:fldChar w:fldCharType="end"/>
        </w:r>
      </w:hyperlink>
    </w:p>
    <w:p w14:paraId="61E3687A" w14:textId="55494AEA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5" w:history="1">
        <w:r w:rsidR="00AC2F42" w:rsidRPr="00786343">
          <w:rPr>
            <w:rStyle w:val="Hyperlink"/>
            <w:noProof/>
          </w:rPr>
          <w:t>3.30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Editar Presença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54</w:t>
        </w:r>
        <w:r w:rsidR="00AC2F42">
          <w:rPr>
            <w:noProof/>
            <w:webHidden/>
          </w:rPr>
          <w:fldChar w:fldCharType="end"/>
        </w:r>
      </w:hyperlink>
    </w:p>
    <w:p w14:paraId="6C2BEA62" w14:textId="370C31CA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6" w:history="1">
        <w:r w:rsidR="00AC2F42" w:rsidRPr="00786343">
          <w:rPr>
            <w:rStyle w:val="Hyperlink"/>
            <w:noProof/>
          </w:rPr>
          <w:t>3.30.1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54</w:t>
        </w:r>
        <w:r w:rsidR="00AC2F42">
          <w:rPr>
            <w:noProof/>
            <w:webHidden/>
          </w:rPr>
          <w:fldChar w:fldCharType="end"/>
        </w:r>
      </w:hyperlink>
    </w:p>
    <w:p w14:paraId="6BCB982D" w14:textId="5553088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7" w:history="1">
        <w:r w:rsidR="00AC2F42" w:rsidRPr="00786343">
          <w:rPr>
            <w:rStyle w:val="Hyperlink"/>
            <w:noProof/>
          </w:rPr>
          <w:t>3.30.2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55</w:t>
        </w:r>
        <w:r w:rsidR="00AC2F42">
          <w:rPr>
            <w:noProof/>
            <w:webHidden/>
          </w:rPr>
          <w:fldChar w:fldCharType="end"/>
        </w:r>
      </w:hyperlink>
    </w:p>
    <w:p w14:paraId="7C99E9CF" w14:textId="36C48A9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8" w:history="1">
        <w:r w:rsidR="00AC2F42" w:rsidRPr="00786343">
          <w:rPr>
            <w:rStyle w:val="Hyperlink"/>
            <w:noProof/>
          </w:rPr>
          <w:t>3.30.3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55</w:t>
        </w:r>
        <w:r w:rsidR="00AC2F42">
          <w:rPr>
            <w:noProof/>
            <w:webHidden/>
          </w:rPr>
          <w:fldChar w:fldCharType="end"/>
        </w:r>
      </w:hyperlink>
    </w:p>
    <w:p w14:paraId="37ABA6F5" w14:textId="64590EDC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79" w:history="1">
        <w:r w:rsidR="00AC2F42" w:rsidRPr="00786343">
          <w:rPr>
            <w:rStyle w:val="Hyperlink"/>
            <w:noProof/>
          </w:rPr>
          <w:t>3.31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Interface de usuário Deletar Presença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_Toc52286279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56</w:t>
        </w:r>
        <w:r w:rsidR="00AC2F42">
          <w:rPr>
            <w:noProof/>
            <w:webHidden/>
          </w:rPr>
          <w:fldChar w:fldCharType="end"/>
        </w:r>
      </w:hyperlink>
    </w:p>
    <w:p w14:paraId="4F30C91D" w14:textId="155685F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0" w:history="1">
        <w:r w:rsidR="00AC2F42" w:rsidRPr="00786343">
          <w:rPr>
            <w:rStyle w:val="Hyperlink"/>
            <w:noProof/>
          </w:rPr>
          <w:t>3.31.1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Leiaute sugerido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56</w:t>
        </w:r>
        <w:r w:rsidR="00AC2F42">
          <w:rPr>
            <w:noProof/>
            <w:webHidden/>
          </w:rPr>
          <w:fldChar w:fldCharType="end"/>
        </w:r>
      </w:hyperlink>
    </w:p>
    <w:p w14:paraId="1DA03BA6" w14:textId="4B19E64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1" w:history="1">
        <w:r w:rsidR="00AC2F42" w:rsidRPr="00786343">
          <w:rPr>
            <w:rStyle w:val="Hyperlink"/>
            <w:noProof/>
          </w:rPr>
          <w:t>3.31.2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Campos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57</w:t>
        </w:r>
        <w:r w:rsidR="00AC2F42">
          <w:rPr>
            <w:noProof/>
            <w:webHidden/>
          </w:rPr>
          <w:fldChar w:fldCharType="end"/>
        </w:r>
      </w:hyperlink>
    </w:p>
    <w:p w14:paraId="271D082D" w14:textId="3811034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2" w:history="1">
        <w:r w:rsidR="00AC2F42" w:rsidRPr="00786343">
          <w:rPr>
            <w:rStyle w:val="Hyperlink"/>
            <w:noProof/>
          </w:rPr>
          <w:t>3.31.3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Comandos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57</w:t>
        </w:r>
        <w:r w:rsidR="00AC2F42">
          <w:rPr>
            <w:noProof/>
            <w:webHidden/>
          </w:rPr>
          <w:fldChar w:fldCharType="end"/>
        </w:r>
      </w:hyperlink>
    </w:p>
    <w:p w14:paraId="1FCF7B05" w14:textId="67F3CCE2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3" w:history="1">
        <w:r w:rsidR="00AC2F42" w:rsidRPr="00786343">
          <w:rPr>
            <w:rStyle w:val="Hyperlink"/>
            <w:noProof/>
          </w:rPr>
          <w:t>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Especificação de requisitos de casos de uso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75AF2C08" w14:textId="757E05A5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4" w:history="1">
        <w:r w:rsidR="00AC2F42" w:rsidRPr="00786343">
          <w:rPr>
            <w:rStyle w:val="Hyperlink"/>
            <w:noProof/>
          </w:rPr>
          <w:t>4.1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Caso de uso Gerir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5C39181B" w14:textId="39CC7DD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5" w:history="1">
        <w:r w:rsidR="00AC2F42" w:rsidRPr="00786343">
          <w:rPr>
            <w:rStyle w:val="Hyperlink"/>
            <w:noProof/>
          </w:rPr>
          <w:t>4.1.1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155E9E8D" w14:textId="66FDC3B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6" w:history="1">
        <w:r w:rsidR="00AC2F42" w:rsidRPr="00786343">
          <w:rPr>
            <w:rStyle w:val="Hyperlink"/>
            <w:noProof/>
          </w:rPr>
          <w:t>4.1.2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principal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69F5396C" w14:textId="7F2E538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7" w:history="1">
        <w:r w:rsidR="00AC2F42" w:rsidRPr="00786343">
          <w:rPr>
            <w:rStyle w:val="Hyperlink"/>
            <w:noProof/>
          </w:rPr>
          <w:t>4.1.3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Cadastrar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7FA8D8E5" w14:textId="5F965BE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8" w:history="1">
        <w:r w:rsidR="00AC2F42" w:rsidRPr="00786343">
          <w:rPr>
            <w:rStyle w:val="Hyperlink"/>
            <w:noProof/>
          </w:rPr>
          <w:t>4.1.4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0B95C247" w14:textId="3611FD7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89" w:history="1">
        <w:r w:rsidR="00AC2F42" w:rsidRPr="00786343">
          <w:rPr>
            <w:rStyle w:val="Hyperlink"/>
            <w:noProof/>
          </w:rPr>
          <w:t>4.1.5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_Toc52286289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0B4AE5A7" w14:textId="0477EDB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0" w:history="1">
        <w:r w:rsidR="00AC2F42" w:rsidRPr="00786343">
          <w:rPr>
            <w:rStyle w:val="Hyperlink"/>
            <w:noProof/>
          </w:rPr>
          <w:t>4.1.6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Editar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5358F290" w14:textId="1B8B049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1" w:history="1">
        <w:r w:rsidR="00AC2F42" w:rsidRPr="00786343">
          <w:rPr>
            <w:rStyle w:val="Hyperlink"/>
            <w:noProof/>
          </w:rPr>
          <w:t>4.1.7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165E4F50" w14:textId="322CF30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2" w:history="1">
        <w:r w:rsidR="00AC2F42" w:rsidRPr="00786343">
          <w:rPr>
            <w:rStyle w:val="Hyperlink"/>
            <w:noProof/>
          </w:rPr>
          <w:t>4.1.8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58</w:t>
        </w:r>
        <w:r w:rsidR="00AC2F42">
          <w:rPr>
            <w:noProof/>
            <w:webHidden/>
          </w:rPr>
          <w:fldChar w:fldCharType="end"/>
        </w:r>
      </w:hyperlink>
    </w:p>
    <w:p w14:paraId="3B15711A" w14:textId="08E46A3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3" w:history="1">
        <w:r w:rsidR="00AC2F42" w:rsidRPr="00786343">
          <w:rPr>
            <w:rStyle w:val="Hyperlink"/>
            <w:noProof/>
          </w:rPr>
          <w:t>4.1.9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Deletar Cliente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59</w:t>
        </w:r>
        <w:r w:rsidR="00AC2F42">
          <w:rPr>
            <w:noProof/>
            <w:webHidden/>
          </w:rPr>
          <w:fldChar w:fldCharType="end"/>
        </w:r>
      </w:hyperlink>
    </w:p>
    <w:p w14:paraId="40A0BF66" w14:textId="1CE7B78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4" w:history="1">
        <w:r w:rsidR="00AC2F42" w:rsidRPr="00786343">
          <w:rPr>
            <w:rStyle w:val="Hyperlink"/>
            <w:noProof/>
          </w:rPr>
          <w:t>4.1.10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59</w:t>
        </w:r>
        <w:r w:rsidR="00AC2F42">
          <w:rPr>
            <w:noProof/>
            <w:webHidden/>
          </w:rPr>
          <w:fldChar w:fldCharType="end"/>
        </w:r>
      </w:hyperlink>
    </w:p>
    <w:p w14:paraId="71DB746F" w14:textId="65B3300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5" w:history="1">
        <w:r w:rsidR="00AC2F42" w:rsidRPr="00786343">
          <w:rPr>
            <w:rStyle w:val="Hyperlink"/>
            <w:noProof/>
          </w:rPr>
          <w:t>4.1.11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59</w:t>
        </w:r>
        <w:r w:rsidR="00AC2F42">
          <w:rPr>
            <w:noProof/>
            <w:webHidden/>
          </w:rPr>
          <w:fldChar w:fldCharType="end"/>
        </w:r>
      </w:hyperlink>
    </w:p>
    <w:p w14:paraId="0B0EB200" w14:textId="41A716E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6" w:history="1">
        <w:r w:rsidR="00AC2F42" w:rsidRPr="00786343">
          <w:rPr>
            <w:rStyle w:val="Hyperlink"/>
            <w:noProof/>
          </w:rPr>
          <w:t>4.1.12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Mensagens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59</w:t>
        </w:r>
        <w:r w:rsidR="00AC2F42">
          <w:rPr>
            <w:noProof/>
            <w:webHidden/>
          </w:rPr>
          <w:fldChar w:fldCharType="end"/>
        </w:r>
      </w:hyperlink>
    </w:p>
    <w:p w14:paraId="4DCF5E39" w14:textId="781524D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7" w:history="1">
        <w:r w:rsidR="00AC2F42" w:rsidRPr="00786343">
          <w:rPr>
            <w:rStyle w:val="Hyperlink"/>
            <w:noProof/>
          </w:rPr>
          <w:t>4.1.13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Extensão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59</w:t>
        </w:r>
        <w:r w:rsidR="00AC2F42">
          <w:rPr>
            <w:noProof/>
            <w:webHidden/>
          </w:rPr>
          <w:fldChar w:fldCharType="end"/>
        </w:r>
      </w:hyperlink>
    </w:p>
    <w:p w14:paraId="275EA1B3" w14:textId="43560443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8" w:history="1">
        <w:r w:rsidR="00AC2F42" w:rsidRPr="00786343">
          <w:rPr>
            <w:rStyle w:val="Hyperlink"/>
            <w:noProof/>
          </w:rPr>
          <w:t>4.2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Caso de uso Gerir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60</w:t>
        </w:r>
        <w:r w:rsidR="00AC2F42">
          <w:rPr>
            <w:noProof/>
            <w:webHidden/>
          </w:rPr>
          <w:fldChar w:fldCharType="end"/>
        </w:r>
      </w:hyperlink>
    </w:p>
    <w:p w14:paraId="746E2691" w14:textId="71EEF6A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299" w:history="1">
        <w:r w:rsidR="00AC2F42" w:rsidRPr="00786343">
          <w:rPr>
            <w:rStyle w:val="Hyperlink"/>
            <w:noProof/>
          </w:rPr>
          <w:t>4.2.1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_Toc52286299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60</w:t>
        </w:r>
        <w:r w:rsidR="00AC2F42">
          <w:rPr>
            <w:noProof/>
            <w:webHidden/>
          </w:rPr>
          <w:fldChar w:fldCharType="end"/>
        </w:r>
      </w:hyperlink>
    </w:p>
    <w:p w14:paraId="40CA8103" w14:textId="50409F0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0" w:history="1">
        <w:r w:rsidR="00AC2F42" w:rsidRPr="00786343">
          <w:rPr>
            <w:rStyle w:val="Hyperlink"/>
            <w:noProof/>
          </w:rPr>
          <w:t>4.2.2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principal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60</w:t>
        </w:r>
        <w:r w:rsidR="00AC2F42">
          <w:rPr>
            <w:noProof/>
            <w:webHidden/>
          </w:rPr>
          <w:fldChar w:fldCharType="end"/>
        </w:r>
      </w:hyperlink>
    </w:p>
    <w:p w14:paraId="33C41F24" w14:textId="1CED4C7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1" w:history="1">
        <w:r w:rsidR="00AC2F42" w:rsidRPr="00786343">
          <w:rPr>
            <w:rStyle w:val="Hyperlink"/>
            <w:noProof/>
          </w:rPr>
          <w:t>4.2.3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Cadastrar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60</w:t>
        </w:r>
        <w:r w:rsidR="00AC2F42">
          <w:rPr>
            <w:noProof/>
            <w:webHidden/>
          </w:rPr>
          <w:fldChar w:fldCharType="end"/>
        </w:r>
      </w:hyperlink>
    </w:p>
    <w:p w14:paraId="05EB73C2" w14:textId="5B9FDF5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2" w:history="1">
        <w:r w:rsidR="00AC2F42" w:rsidRPr="00786343">
          <w:rPr>
            <w:rStyle w:val="Hyperlink"/>
            <w:noProof/>
          </w:rPr>
          <w:t>4.2.4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60</w:t>
        </w:r>
        <w:r w:rsidR="00AC2F42">
          <w:rPr>
            <w:noProof/>
            <w:webHidden/>
          </w:rPr>
          <w:fldChar w:fldCharType="end"/>
        </w:r>
      </w:hyperlink>
    </w:p>
    <w:p w14:paraId="34C49E7D" w14:textId="78B06B1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3" w:history="1">
        <w:r w:rsidR="00AC2F42" w:rsidRPr="00786343">
          <w:rPr>
            <w:rStyle w:val="Hyperlink"/>
            <w:noProof/>
          </w:rPr>
          <w:t>4.2.5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60</w:t>
        </w:r>
        <w:r w:rsidR="00AC2F42">
          <w:rPr>
            <w:noProof/>
            <w:webHidden/>
          </w:rPr>
          <w:fldChar w:fldCharType="end"/>
        </w:r>
      </w:hyperlink>
    </w:p>
    <w:p w14:paraId="7600E00C" w14:textId="40617F7A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4" w:history="1">
        <w:r w:rsidR="00AC2F42" w:rsidRPr="00786343">
          <w:rPr>
            <w:rStyle w:val="Hyperlink"/>
            <w:noProof/>
          </w:rPr>
          <w:t>4.2.6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61</w:t>
        </w:r>
        <w:r w:rsidR="00AC2F42">
          <w:rPr>
            <w:noProof/>
            <w:webHidden/>
          </w:rPr>
          <w:fldChar w:fldCharType="end"/>
        </w:r>
      </w:hyperlink>
    </w:p>
    <w:p w14:paraId="1AA026DF" w14:textId="517E9DD0" w:rsidR="00AC2F42" w:rsidRDefault="00B728AE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5" w:history="1">
        <w:r w:rsidR="00AC2F42" w:rsidRPr="00786343">
          <w:rPr>
            <w:rStyle w:val="Hyperlink"/>
            <w:noProof/>
          </w:rPr>
          <w:t>4.2.6.1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 Pesquisa Plano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61</w:t>
        </w:r>
        <w:r w:rsidR="00AC2F42">
          <w:rPr>
            <w:noProof/>
            <w:webHidden/>
          </w:rPr>
          <w:fldChar w:fldCharType="end"/>
        </w:r>
      </w:hyperlink>
    </w:p>
    <w:p w14:paraId="0CFFEBE4" w14:textId="2BFC1B2B" w:rsidR="00AC2F42" w:rsidRDefault="00B728AE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6" w:history="1">
        <w:r w:rsidR="00AC2F42" w:rsidRPr="00786343">
          <w:rPr>
            <w:rStyle w:val="Hyperlink"/>
            <w:noProof/>
          </w:rPr>
          <w:t>4.2.6.2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 Pesquisa Períodos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61</w:t>
        </w:r>
        <w:r w:rsidR="00AC2F42">
          <w:rPr>
            <w:noProof/>
            <w:webHidden/>
          </w:rPr>
          <w:fldChar w:fldCharType="end"/>
        </w:r>
      </w:hyperlink>
    </w:p>
    <w:p w14:paraId="51094A1E" w14:textId="2ADFA93E" w:rsidR="00AC2F42" w:rsidRDefault="00B728AE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7" w:history="1">
        <w:r w:rsidR="00AC2F42" w:rsidRPr="00786343">
          <w:rPr>
            <w:rStyle w:val="Hyperlink"/>
            <w:noProof/>
          </w:rPr>
          <w:t>4.2.6.3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 Pesquisa Saldo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61</w:t>
        </w:r>
        <w:r w:rsidR="00AC2F42">
          <w:rPr>
            <w:noProof/>
            <w:webHidden/>
          </w:rPr>
          <w:fldChar w:fldCharType="end"/>
        </w:r>
      </w:hyperlink>
    </w:p>
    <w:p w14:paraId="6C6D34E4" w14:textId="75C4FA9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8" w:history="1">
        <w:r w:rsidR="00AC2F42" w:rsidRPr="00786343">
          <w:rPr>
            <w:rStyle w:val="Hyperlink"/>
            <w:noProof/>
          </w:rPr>
          <w:t>4.2.7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Editar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61</w:t>
        </w:r>
        <w:r w:rsidR="00AC2F42">
          <w:rPr>
            <w:noProof/>
            <w:webHidden/>
          </w:rPr>
          <w:fldChar w:fldCharType="end"/>
        </w:r>
      </w:hyperlink>
    </w:p>
    <w:p w14:paraId="3493006C" w14:textId="0139473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09" w:history="1">
        <w:r w:rsidR="00AC2F42" w:rsidRPr="00786343">
          <w:rPr>
            <w:rStyle w:val="Hyperlink"/>
            <w:noProof/>
          </w:rPr>
          <w:t>4.2.8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_Toc52286309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61</w:t>
        </w:r>
        <w:r w:rsidR="00AC2F42">
          <w:rPr>
            <w:noProof/>
            <w:webHidden/>
          </w:rPr>
          <w:fldChar w:fldCharType="end"/>
        </w:r>
      </w:hyperlink>
    </w:p>
    <w:p w14:paraId="0683F0CD" w14:textId="5224B1E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0" w:history="1">
        <w:r w:rsidR="00AC2F42" w:rsidRPr="00786343">
          <w:rPr>
            <w:rStyle w:val="Hyperlink"/>
            <w:noProof/>
          </w:rPr>
          <w:t>4.2.9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61</w:t>
        </w:r>
        <w:r w:rsidR="00AC2F42">
          <w:rPr>
            <w:noProof/>
            <w:webHidden/>
          </w:rPr>
          <w:fldChar w:fldCharType="end"/>
        </w:r>
      </w:hyperlink>
    </w:p>
    <w:p w14:paraId="0EB9997B" w14:textId="270DDEC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1" w:history="1">
        <w:r w:rsidR="00AC2F42" w:rsidRPr="00786343">
          <w:rPr>
            <w:rStyle w:val="Hyperlink"/>
            <w:noProof/>
          </w:rPr>
          <w:t>4.2.10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0141AF39" w14:textId="7D5256E4" w:rsidR="00AC2F42" w:rsidRDefault="00B728AE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2" w:history="1">
        <w:r w:rsidR="00AC2F42" w:rsidRPr="00786343">
          <w:rPr>
            <w:rStyle w:val="Hyperlink"/>
            <w:noProof/>
          </w:rPr>
          <w:t>4.2.10.1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 Pesquisa Plano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4FEBBF46" w14:textId="57221C4A" w:rsidR="00AC2F42" w:rsidRDefault="00B728AE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3" w:history="1">
        <w:r w:rsidR="00AC2F42" w:rsidRPr="00786343">
          <w:rPr>
            <w:rStyle w:val="Hyperlink"/>
            <w:noProof/>
          </w:rPr>
          <w:t>4.2.10.2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 Pesquisa Períodos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2215C8A9" w14:textId="2C4B625B" w:rsidR="00AC2F42" w:rsidRDefault="00B728AE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4" w:history="1">
        <w:r w:rsidR="00AC2F42" w:rsidRPr="00786343">
          <w:rPr>
            <w:rStyle w:val="Hyperlink"/>
            <w:noProof/>
          </w:rPr>
          <w:t>4.2.10.3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 Pesquisa Saldo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38BFAD5F" w14:textId="284D222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5" w:history="1">
        <w:r w:rsidR="00AC2F42" w:rsidRPr="00786343">
          <w:rPr>
            <w:rStyle w:val="Hyperlink"/>
            <w:noProof/>
          </w:rPr>
          <w:t>4.2.11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Deletar Férias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2C6AF546" w14:textId="0721327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6" w:history="1">
        <w:r w:rsidR="00AC2F42" w:rsidRPr="00786343">
          <w:rPr>
            <w:rStyle w:val="Hyperlink"/>
            <w:noProof/>
          </w:rPr>
          <w:t>4.2.12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1E503727" w14:textId="32100BF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7" w:history="1">
        <w:r w:rsidR="00AC2F42" w:rsidRPr="00786343">
          <w:rPr>
            <w:rStyle w:val="Hyperlink"/>
            <w:noProof/>
          </w:rPr>
          <w:t>4.2.13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066099E7" w14:textId="5DAB85E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8" w:history="1">
        <w:r w:rsidR="00AC2F42" w:rsidRPr="00786343">
          <w:rPr>
            <w:rStyle w:val="Hyperlink"/>
            <w:noProof/>
          </w:rPr>
          <w:t>4.2.14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Mensagens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62</w:t>
        </w:r>
        <w:r w:rsidR="00AC2F42">
          <w:rPr>
            <w:noProof/>
            <w:webHidden/>
          </w:rPr>
          <w:fldChar w:fldCharType="end"/>
        </w:r>
      </w:hyperlink>
    </w:p>
    <w:p w14:paraId="42FCF860" w14:textId="3E449B36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19" w:history="1">
        <w:r w:rsidR="00AC2F42" w:rsidRPr="00786343">
          <w:rPr>
            <w:rStyle w:val="Hyperlink"/>
            <w:noProof/>
          </w:rPr>
          <w:t>4.3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Caso de uso Gerir Pagamento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_Toc52286319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7DD16352" w14:textId="2870355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0" w:history="1">
        <w:r w:rsidR="00AC2F42" w:rsidRPr="00786343">
          <w:rPr>
            <w:rStyle w:val="Hyperlink"/>
            <w:noProof/>
          </w:rPr>
          <w:t>4.3.1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64DC48EF" w14:textId="350CB83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1" w:history="1">
        <w:r w:rsidR="00AC2F42" w:rsidRPr="00786343">
          <w:rPr>
            <w:rStyle w:val="Hyperlink"/>
            <w:noProof/>
          </w:rPr>
          <w:t>4.3.2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principal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71E6D44F" w14:textId="45CFA1D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2" w:history="1">
        <w:r w:rsidR="00AC2F42" w:rsidRPr="00786343">
          <w:rPr>
            <w:rStyle w:val="Hyperlink"/>
            <w:noProof/>
          </w:rPr>
          <w:t>4.3.3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3F6BD296" w14:textId="6755499B" w:rsidR="00AC2F42" w:rsidRDefault="00B728AE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3" w:history="1">
        <w:r w:rsidR="00AC2F42" w:rsidRPr="00786343">
          <w:rPr>
            <w:rStyle w:val="Hyperlink"/>
            <w:noProof/>
          </w:rPr>
          <w:t>4.3.3.1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Subfluxo Pesquisa Plano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267A8FF2" w14:textId="5F3A2C9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4" w:history="1">
        <w:r w:rsidR="00AC2F42" w:rsidRPr="00786343">
          <w:rPr>
            <w:rStyle w:val="Hyperlink"/>
            <w:noProof/>
          </w:rPr>
          <w:t>4.3.4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Cadastrar Pagamento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46F10D62" w14:textId="496D24E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5" w:history="1">
        <w:r w:rsidR="00AC2F42" w:rsidRPr="00786343">
          <w:rPr>
            <w:rStyle w:val="Hyperlink"/>
            <w:noProof/>
          </w:rPr>
          <w:t>4.3.5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289B339B" w14:textId="147B15E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6" w:history="1">
        <w:r w:rsidR="00AC2F42" w:rsidRPr="00786343">
          <w:rPr>
            <w:rStyle w:val="Hyperlink"/>
            <w:noProof/>
          </w:rPr>
          <w:t>4.3.6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65179454" w14:textId="294F21C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7" w:history="1">
        <w:r w:rsidR="00AC2F42" w:rsidRPr="00786343">
          <w:rPr>
            <w:rStyle w:val="Hyperlink"/>
            <w:noProof/>
          </w:rPr>
          <w:t>4.3.7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Editar Pagamento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64</w:t>
        </w:r>
        <w:r w:rsidR="00AC2F42">
          <w:rPr>
            <w:noProof/>
            <w:webHidden/>
          </w:rPr>
          <w:fldChar w:fldCharType="end"/>
        </w:r>
      </w:hyperlink>
    </w:p>
    <w:p w14:paraId="54A23E3F" w14:textId="2E7965E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8" w:history="1">
        <w:r w:rsidR="00AC2F42" w:rsidRPr="00786343">
          <w:rPr>
            <w:rStyle w:val="Hyperlink"/>
            <w:noProof/>
          </w:rPr>
          <w:t>4.3.8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6F3AC7A8" w14:textId="72D022F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29" w:history="1">
        <w:r w:rsidR="00AC2F42" w:rsidRPr="00786343">
          <w:rPr>
            <w:rStyle w:val="Hyperlink"/>
            <w:noProof/>
          </w:rPr>
          <w:t>4.3.9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_Toc52286329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3D0A70E4" w14:textId="16AD63C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0" w:history="1">
        <w:r w:rsidR="00AC2F42" w:rsidRPr="00786343">
          <w:rPr>
            <w:rStyle w:val="Hyperlink"/>
            <w:noProof/>
          </w:rPr>
          <w:t>4.3.10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Deletar Pagamento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5499B437" w14:textId="2BABD69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1" w:history="1">
        <w:r w:rsidR="00AC2F42" w:rsidRPr="00786343">
          <w:rPr>
            <w:rStyle w:val="Hyperlink"/>
            <w:noProof/>
          </w:rPr>
          <w:t>4.3.11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27A39692" w14:textId="3F6CBE6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2" w:history="1">
        <w:r w:rsidR="00AC2F42" w:rsidRPr="00786343">
          <w:rPr>
            <w:rStyle w:val="Hyperlink"/>
            <w:noProof/>
          </w:rPr>
          <w:t>4.3.12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49D42ACB" w14:textId="5F9EEDC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3" w:history="1">
        <w:r w:rsidR="00AC2F42" w:rsidRPr="00786343">
          <w:rPr>
            <w:rStyle w:val="Hyperlink"/>
            <w:noProof/>
          </w:rPr>
          <w:t>4.3.13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Mensagens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6B7A79B9" w14:textId="4EF74628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4" w:history="1">
        <w:r w:rsidR="00AC2F42" w:rsidRPr="00786343">
          <w:rPr>
            <w:rStyle w:val="Hyperlink"/>
            <w:noProof/>
          </w:rPr>
          <w:t>4.4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Caso de uso Gerir Avaliação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549C8F17" w14:textId="6366F77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5" w:history="1">
        <w:r w:rsidR="00AC2F42" w:rsidRPr="00786343">
          <w:rPr>
            <w:rStyle w:val="Hyperlink"/>
            <w:noProof/>
          </w:rPr>
          <w:t>4.4.1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65</w:t>
        </w:r>
        <w:r w:rsidR="00AC2F42">
          <w:rPr>
            <w:noProof/>
            <w:webHidden/>
          </w:rPr>
          <w:fldChar w:fldCharType="end"/>
        </w:r>
      </w:hyperlink>
    </w:p>
    <w:p w14:paraId="152A39F4" w14:textId="0BEEDD7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6" w:history="1">
        <w:r w:rsidR="00AC2F42" w:rsidRPr="00786343">
          <w:rPr>
            <w:rStyle w:val="Hyperlink"/>
            <w:noProof/>
          </w:rPr>
          <w:t>4.4.2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principal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0FFDFBE4" w14:textId="5B9DDF5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7" w:history="1">
        <w:r w:rsidR="00AC2F42" w:rsidRPr="00786343">
          <w:rPr>
            <w:rStyle w:val="Hyperlink"/>
            <w:noProof/>
          </w:rPr>
          <w:t>4.4.3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Cadastrar Avaliações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1DB520CA" w14:textId="2C926C8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8" w:history="1">
        <w:r w:rsidR="00AC2F42" w:rsidRPr="00786343">
          <w:rPr>
            <w:rStyle w:val="Hyperlink"/>
            <w:noProof/>
          </w:rPr>
          <w:t>4.4.4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48B79962" w14:textId="2E25A19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39" w:history="1">
        <w:r w:rsidR="00AC2F42" w:rsidRPr="00786343">
          <w:rPr>
            <w:rStyle w:val="Hyperlink"/>
            <w:noProof/>
          </w:rPr>
          <w:t>4.4.5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_Toc52286339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468420B0" w14:textId="1939568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0" w:history="1">
        <w:r w:rsidR="00AC2F42" w:rsidRPr="00786343">
          <w:rPr>
            <w:rStyle w:val="Hyperlink"/>
            <w:noProof/>
          </w:rPr>
          <w:t>4.4.6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Editar Avaliações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55E6E2D8" w14:textId="43EA231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1" w:history="1">
        <w:r w:rsidR="00AC2F42" w:rsidRPr="00786343">
          <w:rPr>
            <w:rStyle w:val="Hyperlink"/>
            <w:noProof/>
          </w:rPr>
          <w:t>4.4.7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15994952" w14:textId="01900D4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2" w:history="1">
        <w:r w:rsidR="00AC2F42" w:rsidRPr="00786343">
          <w:rPr>
            <w:rStyle w:val="Hyperlink"/>
            <w:noProof/>
          </w:rPr>
          <w:t>4.4.8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349E81E4" w14:textId="16A2FED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3" w:history="1">
        <w:r w:rsidR="00AC2F42" w:rsidRPr="00786343">
          <w:rPr>
            <w:rStyle w:val="Hyperlink"/>
            <w:noProof/>
          </w:rPr>
          <w:t>4.4.9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Deletar Avaliação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3FE9DD06" w14:textId="178AA58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4" w:history="1">
        <w:r w:rsidR="00AC2F42" w:rsidRPr="00786343">
          <w:rPr>
            <w:rStyle w:val="Hyperlink"/>
            <w:noProof/>
          </w:rPr>
          <w:t>4.4.10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09D0F6D1" w14:textId="1EF773B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5" w:history="1">
        <w:r w:rsidR="00AC2F42" w:rsidRPr="00786343">
          <w:rPr>
            <w:rStyle w:val="Hyperlink"/>
            <w:noProof/>
          </w:rPr>
          <w:t>4.4.11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66</w:t>
        </w:r>
        <w:r w:rsidR="00AC2F42">
          <w:rPr>
            <w:noProof/>
            <w:webHidden/>
          </w:rPr>
          <w:fldChar w:fldCharType="end"/>
        </w:r>
      </w:hyperlink>
    </w:p>
    <w:p w14:paraId="309955EA" w14:textId="6617C29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6" w:history="1">
        <w:r w:rsidR="00AC2F42" w:rsidRPr="00786343">
          <w:rPr>
            <w:rStyle w:val="Hyperlink"/>
            <w:noProof/>
          </w:rPr>
          <w:t>4.4.12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Mensagens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67</w:t>
        </w:r>
        <w:r w:rsidR="00AC2F42">
          <w:rPr>
            <w:noProof/>
            <w:webHidden/>
          </w:rPr>
          <w:fldChar w:fldCharType="end"/>
        </w:r>
      </w:hyperlink>
    </w:p>
    <w:p w14:paraId="0581CF5F" w14:textId="20220052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7" w:history="1">
        <w:r w:rsidR="00AC2F42" w:rsidRPr="00786343">
          <w:rPr>
            <w:rStyle w:val="Hyperlink"/>
            <w:noProof/>
          </w:rPr>
          <w:t>4.5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Caso de uso Gerir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5FFD2F6D" w14:textId="6326FD9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8" w:history="1">
        <w:r w:rsidR="00AC2F42" w:rsidRPr="00786343">
          <w:rPr>
            <w:rStyle w:val="Hyperlink"/>
            <w:noProof/>
          </w:rPr>
          <w:t>4.5.1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0F11401E" w14:textId="2F7B4E7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49" w:history="1">
        <w:r w:rsidR="00AC2F42" w:rsidRPr="00786343">
          <w:rPr>
            <w:rStyle w:val="Hyperlink"/>
            <w:noProof/>
          </w:rPr>
          <w:t>4.5.2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principal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_Toc52286349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23D5785F" w14:textId="4837179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0" w:history="1">
        <w:r w:rsidR="00AC2F42" w:rsidRPr="00786343">
          <w:rPr>
            <w:rStyle w:val="Hyperlink"/>
            <w:noProof/>
          </w:rPr>
          <w:t>4.5.3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Cadastrar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4F779433" w14:textId="506193F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1" w:history="1">
        <w:r w:rsidR="00AC2F42" w:rsidRPr="00786343">
          <w:rPr>
            <w:rStyle w:val="Hyperlink"/>
            <w:noProof/>
          </w:rPr>
          <w:t>4.5.4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397D5181" w14:textId="24EEEF8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2" w:history="1">
        <w:r w:rsidR="00AC2F42" w:rsidRPr="00786343">
          <w:rPr>
            <w:rStyle w:val="Hyperlink"/>
            <w:noProof/>
          </w:rPr>
          <w:t>4.5.5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17AC87B3" w14:textId="77D751B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3" w:history="1">
        <w:r w:rsidR="00AC2F42" w:rsidRPr="00786343">
          <w:rPr>
            <w:rStyle w:val="Hyperlink"/>
            <w:noProof/>
          </w:rPr>
          <w:t>4.5.6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Editar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50DE9C97" w14:textId="3E04602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4" w:history="1">
        <w:r w:rsidR="00AC2F42" w:rsidRPr="00786343">
          <w:rPr>
            <w:rStyle w:val="Hyperlink"/>
            <w:noProof/>
          </w:rPr>
          <w:t>4.5.7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072A4066" w14:textId="655056B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5" w:history="1">
        <w:r w:rsidR="00AC2F42" w:rsidRPr="00786343">
          <w:rPr>
            <w:rStyle w:val="Hyperlink"/>
            <w:noProof/>
          </w:rPr>
          <w:t>4.5.8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7AF53FF9" w14:textId="07DE533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6" w:history="1">
        <w:r w:rsidR="00AC2F42" w:rsidRPr="00786343">
          <w:rPr>
            <w:rStyle w:val="Hyperlink"/>
            <w:noProof/>
          </w:rPr>
          <w:t>4.5.9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Deletar Instrutor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68</w:t>
        </w:r>
        <w:r w:rsidR="00AC2F42">
          <w:rPr>
            <w:noProof/>
            <w:webHidden/>
          </w:rPr>
          <w:fldChar w:fldCharType="end"/>
        </w:r>
      </w:hyperlink>
    </w:p>
    <w:p w14:paraId="2DA43921" w14:textId="3E30B09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7" w:history="1">
        <w:r w:rsidR="00AC2F42" w:rsidRPr="00786343">
          <w:rPr>
            <w:rStyle w:val="Hyperlink"/>
            <w:noProof/>
          </w:rPr>
          <w:t>4.5.10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103082A1" w14:textId="767491B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8" w:history="1">
        <w:r w:rsidR="00AC2F42" w:rsidRPr="00786343">
          <w:rPr>
            <w:rStyle w:val="Hyperlink"/>
            <w:noProof/>
          </w:rPr>
          <w:t>4.5.11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30101396" w14:textId="562621F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59" w:history="1">
        <w:r w:rsidR="00AC2F42" w:rsidRPr="00786343">
          <w:rPr>
            <w:rStyle w:val="Hyperlink"/>
            <w:noProof/>
          </w:rPr>
          <w:t>4.5.12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Mensagens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_Toc52286359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73CC24B3" w14:textId="2E7371A4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0" w:history="1">
        <w:r w:rsidR="00AC2F42" w:rsidRPr="00786343">
          <w:rPr>
            <w:rStyle w:val="Hyperlink"/>
            <w:noProof/>
          </w:rPr>
          <w:t>4.6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Caso de uso Gerir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79A8E49B" w14:textId="68613F5B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1" w:history="1">
        <w:r w:rsidR="00AC2F42" w:rsidRPr="00786343">
          <w:rPr>
            <w:rStyle w:val="Hyperlink"/>
            <w:noProof/>
          </w:rPr>
          <w:t>4.6.1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5F56F8A1" w14:textId="1D65564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2" w:history="1">
        <w:r w:rsidR="00AC2F42" w:rsidRPr="00786343">
          <w:rPr>
            <w:rStyle w:val="Hyperlink"/>
            <w:noProof/>
          </w:rPr>
          <w:t>4.6.2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principal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268D2F1A" w14:textId="71FFD136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3" w:history="1">
        <w:r w:rsidR="00AC2F42" w:rsidRPr="00786343">
          <w:rPr>
            <w:rStyle w:val="Hyperlink"/>
            <w:noProof/>
          </w:rPr>
          <w:t>4.6.3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Cadastrar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1154C088" w14:textId="68BCFC9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4" w:history="1">
        <w:r w:rsidR="00AC2F42" w:rsidRPr="00786343">
          <w:rPr>
            <w:rStyle w:val="Hyperlink"/>
            <w:noProof/>
          </w:rPr>
          <w:t>4.6.4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69</w:t>
        </w:r>
        <w:r w:rsidR="00AC2F42">
          <w:rPr>
            <w:noProof/>
            <w:webHidden/>
          </w:rPr>
          <w:fldChar w:fldCharType="end"/>
        </w:r>
      </w:hyperlink>
    </w:p>
    <w:p w14:paraId="7B6ACAD7" w14:textId="627CC050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5" w:history="1">
        <w:r w:rsidR="00AC2F42" w:rsidRPr="00786343">
          <w:rPr>
            <w:rStyle w:val="Hyperlink"/>
            <w:noProof/>
          </w:rPr>
          <w:t>4.6.5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4AF4851A" w14:textId="6C037403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6" w:history="1">
        <w:r w:rsidR="00AC2F42" w:rsidRPr="00786343">
          <w:rPr>
            <w:rStyle w:val="Hyperlink"/>
            <w:noProof/>
          </w:rPr>
          <w:t>4.6.6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Editar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21A31EF9" w14:textId="1547F8A2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7" w:history="1">
        <w:r w:rsidR="00AC2F42" w:rsidRPr="00786343">
          <w:rPr>
            <w:rStyle w:val="Hyperlink"/>
            <w:noProof/>
          </w:rPr>
          <w:t>4.6.7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09E7F8D9" w14:textId="3D307AB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8" w:history="1">
        <w:r w:rsidR="00AC2F42" w:rsidRPr="00786343">
          <w:rPr>
            <w:rStyle w:val="Hyperlink"/>
            <w:noProof/>
          </w:rPr>
          <w:t>4.6.8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23424DC3" w14:textId="76D5D27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69" w:history="1">
        <w:r w:rsidR="00AC2F42" w:rsidRPr="00786343">
          <w:rPr>
            <w:rStyle w:val="Hyperlink"/>
            <w:noProof/>
          </w:rPr>
          <w:t>4.6.9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Deletar Aula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_Toc52286369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41ADFCC5" w14:textId="343579CC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0" w:history="1">
        <w:r w:rsidR="00AC2F42" w:rsidRPr="00786343">
          <w:rPr>
            <w:rStyle w:val="Hyperlink"/>
            <w:noProof/>
          </w:rPr>
          <w:t>4.6.10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4AC6DD9E" w14:textId="6C07592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1" w:history="1">
        <w:r w:rsidR="00AC2F42" w:rsidRPr="00786343">
          <w:rPr>
            <w:rStyle w:val="Hyperlink"/>
            <w:noProof/>
          </w:rPr>
          <w:t>4.6.11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4A30DE40" w14:textId="25F3BEB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2" w:history="1">
        <w:r w:rsidR="00AC2F42" w:rsidRPr="00786343">
          <w:rPr>
            <w:rStyle w:val="Hyperlink"/>
            <w:noProof/>
          </w:rPr>
          <w:t>4.6.12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Mensagens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70</w:t>
        </w:r>
        <w:r w:rsidR="00AC2F42">
          <w:rPr>
            <w:noProof/>
            <w:webHidden/>
          </w:rPr>
          <w:fldChar w:fldCharType="end"/>
        </w:r>
      </w:hyperlink>
    </w:p>
    <w:p w14:paraId="4FCB0DA6" w14:textId="6A70AAB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3" w:history="1">
        <w:r w:rsidR="00AC2F42" w:rsidRPr="00786343">
          <w:rPr>
            <w:rStyle w:val="Hyperlink"/>
            <w:noProof/>
          </w:rPr>
          <w:t>4.6.13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Extensão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71</w:t>
        </w:r>
        <w:r w:rsidR="00AC2F42">
          <w:rPr>
            <w:noProof/>
            <w:webHidden/>
          </w:rPr>
          <w:fldChar w:fldCharType="end"/>
        </w:r>
      </w:hyperlink>
    </w:p>
    <w:p w14:paraId="3BD76F53" w14:textId="543F523C" w:rsidR="00AC2F42" w:rsidRDefault="00B728AE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4" w:history="1">
        <w:r w:rsidR="00AC2F42" w:rsidRPr="00786343">
          <w:rPr>
            <w:rStyle w:val="Hyperlink"/>
            <w:noProof/>
          </w:rPr>
          <w:t>4.7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Caso de uso Gerir Presença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71</w:t>
        </w:r>
        <w:r w:rsidR="00AC2F42">
          <w:rPr>
            <w:noProof/>
            <w:webHidden/>
          </w:rPr>
          <w:fldChar w:fldCharType="end"/>
        </w:r>
      </w:hyperlink>
    </w:p>
    <w:p w14:paraId="52D68AB5" w14:textId="4B35FB7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5" w:history="1">
        <w:r w:rsidR="00AC2F42" w:rsidRPr="00786343">
          <w:rPr>
            <w:rStyle w:val="Hyperlink"/>
            <w:noProof/>
          </w:rPr>
          <w:t>4.7.1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71</w:t>
        </w:r>
        <w:r w:rsidR="00AC2F42">
          <w:rPr>
            <w:noProof/>
            <w:webHidden/>
          </w:rPr>
          <w:fldChar w:fldCharType="end"/>
        </w:r>
      </w:hyperlink>
    </w:p>
    <w:p w14:paraId="0B942D81" w14:textId="33AF8B7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6" w:history="1">
        <w:r w:rsidR="00AC2F42" w:rsidRPr="00786343">
          <w:rPr>
            <w:rStyle w:val="Hyperlink"/>
            <w:noProof/>
          </w:rPr>
          <w:t>4.7.2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principal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71</w:t>
        </w:r>
        <w:r w:rsidR="00AC2F42">
          <w:rPr>
            <w:noProof/>
            <w:webHidden/>
          </w:rPr>
          <w:fldChar w:fldCharType="end"/>
        </w:r>
      </w:hyperlink>
    </w:p>
    <w:p w14:paraId="4EA268FB" w14:textId="1FE8E855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7" w:history="1">
        <w:r w:rsidR="00AC2F42" w:rsidRPr="00786343">
          <w:rPr>
            <w:rStyle w:val="Hyperlink"/>
            <w:noProof/>
          </w:rPr>
          <w:t>4.7.3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Cadastrar Presença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71</w:t>
        </w:r>
        <w:r w:rsidR="00AC2F42">
          <w:rPr>
            <w:noProof/>
            <w:webHidden/>
          </w:rPr>
          <w:fldChar w:fldCharType="end"/>
        </w:r>
      </w:hyperlink>
    </w:p>
    <w:p w14:paraId="47A24B16" w14:textId="016ECC49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8" w:history="1">
        <w:r w:rsidR="00AC2F42" w:rsidRPr="00786343">
          <w:rPr>
            <w:rStyle w:val="Hyperlink"/>
            <w:noProof/>
          </w:rPr>
          <w:t>4.7.4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71</w:t>
        </w:r>
        <w:r w:rsidR="00AC2F42">
          <w:rPr>
            <w:noProof/>
            <w:webHidden/>
          </w:rPr>
          <w:fldChar w:fldCharType="end"/>
        </w:r>
      </w:hyperlink>
    </w:p>
    <w:p w14:paraId="38276608" w14:textId="3A7C49FD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79" w:history="1">
        <w:r w:rsidR="00AC2F42" w:rsidRPr="00786343">
          <w:rPr>
            <w:rStyle w:val="Hyperlink"/>
            <w:noProof/>
          </w:rPr>
          <w:t>4.7.5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_Toc52286379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5A820EFB" w14:textId="3D74F2C8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0" w:history="1">
        <w:r w:rsidR="00AC2F42" w:rsidRPr="00786343">
          <w:rPr>
            <w:rStyle w:val="Hyperlink"/>
            <w:noProof/>
          </w:rPr>
          <w:t>4.7.6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Editar Presença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4A85975D" w14:textId="30C7278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1" w:history="1">
        <w:r w:rsidR="00AC2F42" w:rsidRPr="00786343">
          <w:rPr>
            <w:rStyle w:val="Hyperlink"/>
            <w:noProof/>
          </w:rPr>
          <w:t>4.7.7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020C9F02" w14:textId="3A405634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2" w:history="1">
        <w:r w:rsidR="00AC2F42" w:rsidRPr="00786343">
          <w:rPr>
            <w:rStyle w:val="Hyperlink"/>
            <w:noProof/>
          </w:rPr>
          <w:t>4.7.8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393CC97F" w14:textId="40F1CB41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3" w:history="1">
        <w:r w:rsidR="00AC2F42" w:rsidRPr="00786343">
          <w:rPr>
            <w:rStyle w:val="Hyperlink"/>
            <w:noProof/>
          </w:rPr>
          <w:t>4.7.9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Fluxo alternativo Deletar Presença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6C0AE8B3" w14:textId="4ADBC47E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4" w:history="1">
        <w:r w:rsidR="00AC2F42" w:rsidRPr="00786343">
          <w:rPr>
            <w:rStyle w:val="Hyperlink"/>
            <w:noProof/>
          </w:rPr>
          <w:t>4.7.10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Precondições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798E0A84" w14:textId="62980567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5" w:history="1">
        <w:r w:rsidR="00AC2F42" w:rsidRPr="00786343">
          <w:rPr>
            <w:rStyle w:val="Hyperlink"/>
            <w:noProof/>
          </w:rPr>
          <w:t>4.7.11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Passos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_Toc52286385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593674F2" w14:textId="1409ED3F" w:rsidR="00AC2F42" w:rsidRDefault="00B728AE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6" w:history="1">
        <w:r w:rsidR="00AC2F42" w:rsidRPr="00786343">
          <w:rPr>
            <w:rStyle w:val="Hyperlink"/>
            <w:noProof/>
          </w:rPr>
          <w:t>4.7.12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Mensagens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_Toc52286386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72</w:t>
        </w:r>
        <w:r w:rsidR="00AC2F42">
          <w:rPr>
            <w:noProof/>
            <w:webHidden/>
          </w:rPr>
          <w:fldChar w:fldCharType="end"/>
        </w:r>
      </w:hyperlink>
    </w:p>
    <w:p w14:paraId="19313FA8" w14:textId="5D53F01A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7" w:history="1">
        <w:r w:rsidR="00AC2F42" w:rsidRPr="00786343">
          <w:rPr>
            <w:rStyle w:val="Hyperlink"/>
            <w:noProof/>
          </w:rPr>
          <w:t>5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Diagrama de classes de domínio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_Toc52286387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74</w:t>
        </w:r>
        <w:r w:rsidR="00AC2F42">
          <w:rPr>
            <w:noProof/>
            <w:webHidden/>
          </w:rPr>
          <w:fldChar w:fldCharType="end"/>
        </w:r>
      </w:hyperlink>
    </w:p>
    <w:p w14:paraId="1163DE69" w14:textId="7C54E05B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8" w:history="1">
        <w:r w:rsidR="00AC2F42" w:rsidRPr="00786343">
          <w:rPr>
            <w:rStyle w:val="Hyperlink"/>
            <w:noProof/>
          </w:rPr>
          <w:t>6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Modelo Entidade-Relacionamento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_Toc52286388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75</w:t>
        </w:r>
        <w:r w:rsidR="00AC2F42">
          <w:rPr>
            <w:noProof/>
            <w:webHidden/>
          </w:rPr>
          <w:fldChar w:fldCharType="end"/>
        </w:r>
      </w:hyperlink>
    </w:p>
    <w:p w14:paraId="3F581579" w14:textId="656BE317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89" w:history="1">
        <w:r w:rsidR="00AC2F42" w:rsidRPr="00786343">
          <w:rPr>
            <w:rStyle w:val="Hyperlink"/>
            <w:noProof/>
          </w:rPr>
          <w:t>7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Diagrama de componentes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_Toc52286389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76</w:t>
        </w:r>
        <w:r w:rsidR="00AC2F42">
          <w:rPr>
            <w:noProof/>
            <w:webHidden/>
          </w:rPr>
          <w:fldChar w:fldCharType="end"/>
        </w:r>
      </w:hyperlink>
    </w:p>
    <w:p w14:paraId="313C86B2" w14:textId="7582DE30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90" w:history="1">
        <w:r w:rsidR="00AC2F42" w:rsidRPr="00786343">
          <w:rPr>
            <w:rStyle w:val="Hyperlink"/>
            <w:noProof/>
          </w:rPr>
          <w:t>8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Diagrama de implantação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_Toc52286390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77</w:t>
        </w:r>
        <w:r w:rsidR="00AC2F42">
          <w:rPr>
            <w:noProof/>
            <w:webHidden/>
          </w:rPr>
          <w:fldChar w:fldCharType="end"/>
        </w:r>
      </w:hyperlink>
    </w:p>
    <w:p w14:paraId="7A0815EE" w14:textId="60C87052" w:rsidR="00AC2F42" w:rsidRDefault="00B728AE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91" w:history="1">
        <w:r w:rsidR="00AC2F42" w:rsidRPr="00786343">
          <w:rPr>
            <w:rStyle w:val="Hyperlink"/>
            <w:noProof/>
          </w:rPr>
          <w:t>9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Plano de Testes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_Toc52286391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78</w:t>
        </w:r>
        <w:r w:rsidR="00AC2F42">
          <w:rPr>
            <w:noProof/>
            <w:webHidden/>
          </w:rPr>
          <w:fldChar w:fldCharType="end"/>
        </w:r>
      </w:hyperlink>
    </w:p>
    <w:p w14:paraId="233E3F4D" w14:textId="09A13B19" w:rsidR="00AC2F42" w:rsidRDefault="00B728AE">
      <w:pPr>
        <w:pStyle w:val="Sumrio2"/>
        <w:tabs>
          <w:tab w:val="left" w:pos="8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92" w:history="1">
        <w:r w:rsidR="00AC2F42" w:rsidRPr="00786343">
          <w:rPr>
            <w:rStyle w:val="Hyperlink"/>
            <w:noProof/>
          </w:rPr>
          <w:t>10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Estimativa de pontos de função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_Toc52286392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81</w:t>
        </w:r>
        <w:r w:rsidR="00AC2F42">
          <w:rPr>
            <w:noProof/>
            <w:webHidden/>
          </w:rPr>
          <w:fldChar w:fldCharType="end"/>
        </w:r>
      </w:hyperlink>
    </w:p>
    <w:p w14:paraId="260F3FEC" w14:textId="6D5942BA" w:rsidR="00AC2F42" w:rsidRDefault="00B728AE">
      <w:pPr>
        <w:pStyle w:val="Sumrio2"/>
        <w:tabs>
          <w:tab w:val="left" w:pos="8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93" w:history="1">
        <w:r w:rsidR="00AC2F42" w:rsidRPr="00786343">
          <w:rPr>
            <w:rStyle w:val="Hyperlink"/>
            <w:noProof/>
          </w:rPr>
          <w:t>11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Informações da implementação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_Toc52286393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83</w:t>
        </w:r>
        <w:r w:rsidR="00AC2F42">
          <w:rPr>
            <w:noProof/>
            <w:webHidden/>
          </w:rPr>
          <w:fldChar w:fldCharType="end"/>
        </w:r>
      </w:hyperlink>
    </w:p>
    <w:p w14:paraId="3213F722" w14:textId="6DACA394" w:rsidR="00AC2F42" w:rsidRDefault="00B728AE">
      <w:pPr>
        <w:pStyle w:val="Sumrio2"/>
        <w:tabs>
          <w:tab w:val="left" w:pos="8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286394" w:history="1">
        <w:r w:rsidR="00AC2F42" w:rsidRPr="00786343">
          <w:rPr>
            <w:rStyle w:val="Hyperlink"/>
            <w:noProof/>
          </w:rPr>
          <w:t>12</w:t>
        </w:r>
        <w:r w:rsidR="00AC2F4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C2F42" w:rsidRPr="00786343">
          <w:rPr>
            <w:rStyle w:val="Hyperlink"/>
            <w:noProof/>
          </w:rPr>
          <w:t>Referências Bibliográficas</w:t>
        </w:r>
        <w:r w:rsidR="00AC2F42">
          <w:rPr>
            <w:noProof/>
            <w:webHidden/>
          </w:rPr>
          <w:tab/>
        </w:r>
        <w:r w:rsidR="00AC2F42">
          <w:rPr>
            <w:noProof/>
            <w:webHidden/>
          </w:rPr>
          <w:fldChar w:fldCharType="begin"/>
        </w:r>
        <w:r w:rsidR="00AC2F42">
          <w:rPr>
            <w:noProof/>
            <w:webHidden/>
          </w:rPr>
          <w:instrText xml:space="preserve"> PAGEREF _Toc52286394 \h </w:instrText>
        </w:r>
        <w:r w:rsidR="00AC2F42">
          <w:rPr>
            <w:noProof/>
            <w:webHidden/>
          </w:rPr>
        </w:r>
        <w:r w:rsidR="00AC2F42">
          <w:rPr>
            <w:noProof/>
            <w:webHidden/>
          </w:rPr>
          <w:fldChar w:fldCharType="separate"/>
        </w:r>
        <w:r w:rsidR="00AC2F42">
          <w:rPr>
            <w:noProof/>
            <w:webHidden/>
          </w:rPr>
          <w:t>84</w:t>
        </w:r>
        <w:r w:rsidR="00AC2F42">
          <w:rPr>
            <w:noProof/>
            <w:webHidden/>
          </w:rPr>
          <w:fldChar w:fldCharType="end"/>
        </w:r>
      </w:hyperlink>
    </w:p>
    <w:p w14:paraId="1B6CB39D" w14:textId="42FCA83F" w:rsidR="007659F7" w:rsidRDefault="00065A76" w:rsidP="00176592">
      <w:pPr>
        <w:pStyle w:val="Corpodetexto"/>
      </w:pPr>
      <w:r w:rsidRPr="00577606">
        <w:fldChar w:fldCharType="end"/>
      </w:r>
    </w:p>
    <w:p w14:paraId="000F923D" w14:textId="084915FE" w:rsidR="007659F7" w:rsidRDefault="007659F7">
      <w:pPr>
        <w:rPr>
          <w:sz w:val="24"/>
          <w:szCs w:val="24"/>
        </w:rPr>
      </w:pPr>
      <w:r>
        <w:br w:type="page"/>
      </w:r>
    </w:p>
    <w:p w14:paraId="2EF1BE6B" w14:textId="77777777" w:rsidR="00065A76" w:rsidRDefault="000D77FF" w:rsidP="00523684">
      <w:pPr>
        <w:pStyle w:val="Ttulo2"/>
        <w:jc w:val="both"/>
        <w:rPr>
          <w:rFonts w:ascii="Times New Roman" w:hAnsi="Times New Roman"/>
        </w:rPr>
      </w:pPr>
      <w:bookmarkStart w:id="11" w:name="_Toc52286156"/>
      <w:r>
        <w:rPr>
          <w:rFonts w:ascii="Times New Roman" w:hAnsi="Times New Roman"/>
        </w:rPr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2615E05F" w14:textId="77777777" w:rsidTr="001F3925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2C8A5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0781724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A1C9892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194E7D6B" w14:textId="77777777" w:rsidTr="001F3925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04D735B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264F318B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2C5FE9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C685340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3276ABB5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E2A11" w14:textId="709DEB2E" w:rsidR="004D7D33" w:rsidRDefault="004A6B2A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09</w:t>
            </w:r>
            <w:r w:rsidR="004D7D33">
              <w:rPr>
                <w:rFonts w:ascii="Arial" w:hAnsi="Arial" w:cs="Arial"/>
              </w:rPr>
              <w:t xml:space="preserve"> / 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0B0DB" w14:textId="10270605" w:rsidR="004D7D33" w:rsidRDefault="004A6B2A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D0347C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1AFB" w14:textId="3FDDE6FC" w:rsidR="004D7D33" w:rsidRDefault="004D7D33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  <w:r w:rsidR="0083407C">
              <w:rPr>
                <w:rFonts w:ascii="Arial" w:hAnsi="Arial" w:cs="Arial"/>
              </w:rPr>
              <w:t>Avaliação dos Cenários e Definição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057E" w14:textId="0EB3E590" w:rsidR="004D7D33" w:rsidRDefault="00361E6D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Seleção Escopo 2.</w:t>
            </w:r>
          </w:p>
        </w:tc>
      </w:tr>
      <w:tr w:rsidR="004D7D33" w14:paraId="2CA7597E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61F31" w14:textId="25C562A4" w:rsidR="004D7D33" w:rsidRDefault="004A6B2A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D0347C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74583" w14:textId="694087D5" w:rsidR="004D7D33" w:rsidRDefault="004A6B2A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D0347C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60869" w14:textId="7ADCAABC" w:rsidR="004D7D33" w:rsidRDefault="004D7D33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="0083407C">
              <w:rPr>
                <w:rFonts w:ascii="Arial" w:hAnsi="Arial" w:cs="Arial"/>
              </w:rPr>
              <w:t>Cronograma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D9342" w14:textId="08BAB14F" w:rsidR="004D7D33" w:rsidRDefault="00361E6D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da Linha de Base.</w:t>
            </w:r>
          </w:p>
        </w:tc>
      </w:tr>
      <w:tr w:rsidR="004D7D33" w14:paraId="116CA30E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FCD5" w14:textId="7F9A2634" w:rsidR="004D7D33" w:rsidRDefault="004A6B2A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D0347C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04ADA" w14:textId="5E1B5361" w:rsidR="004D7D33" w:rsidRDefault="004A6B2A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D0347C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18123" w14:textId="2963D3CF" w:rsidR="004D7D33" w:rsidRDefault="004D7D33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  <w:r w:rsidR="0083407C">
              <w:rPr>
                <w:rFonts w:ascii="Arial" w:hAnsi="Arial" w:cs="Arial"/>
              </w:rPr>
              <w:t>Caso de Uso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3F075" w14:textId="453BE18A" w:rsidR="004D7D33" w:rsidRDefault="00F04A2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Desenho e diagrama.</w:t>
            </w:r>
          </w:p>
        </w:tc>
      </w:tr>
      <w:tr w:rsidR="004D7D33" w14:paraId="75203548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80ECE" w14:textId="74C26298" w:rsidR="004D7D33" w:rsidRDefault="00D0347C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CA996" w14:textId="2EEE676A" w:rsidR="004D7D33" w:rsidRDefault="008707F2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4A6B2A">
              <w:rPr>
                <w:rFonts w:ascii="Arial" w:hAnsi="Arial" w:cs="Arial"/>
              </w:rPr>
              <w:t>1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CBD5" w14:textId="21E64EA6" w:rsidR="004D7D33" w:rsidRDefault="004D7D33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  <w:r w:rsidR="0083407C">
              <w:rPr>
                <w:rFonts w:ascii="Arial" w:hAnsi="Arial" w:cs="Arial"/>
              </w:rPr>
              <w:t>Interfaces das Telas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C589D" w14:textId="1FA57E1D" w:rsidR="004D7D33" w:rsidRDefault="00F04A2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Prototipação</w:t>
            </w:r>
            <w:r w:rsidR="001F4F54">
              <w:rPr>
                <w:rFonts w:ascii="Arial" w:hAnsi="Arial" w:cs="Arial"/>
              </w:rPr>
              <w:t>.</w:t>
            </w:r>
          </w:p>
        </w:tc>
      </w:tr>
      <w:tr w:rsidR="001F3925" w14:paraId="6B63C4AB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46C16" w14:textId="0AA4BDAC" w:rsidR="001F3925" w:rsidRDefault="008707F2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36BCD" w14:textId="3B9AE4DC" w:rsidR="001F3925" w:rsidRDefault="002340CD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8707F2">
              <w:rPr>
                <w:rFonts w:ascii="Arial" w:hAnsi="Arial" w:cs="Arial"/>
              </w:rPr>
              <w:t>7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6A192" w14:textId="162839B4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5.Fluxos dos Casos de Uso Principais e Alternativos </w:t>
            </w:r>
            <w:r w:rsidR="002340CD">
              <w:rPr>
                <w:rFonts w:ascii="Arial" w:hAnsi="Arial" w:cs="Arial"/>
              </w:rPr>
              <w:t>Gerir Cliente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137BA" w14:textId="367E9556" w:rsidR="001F3925" w:rsidRDefault="001F4F54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Campos, regras, ações e mensagens.</w:t>
            </w:r>
          </w:p>
        </w:tc>
      </w:tr>
      <w:tr w:rsidR="001F3925" w14:paraId="7035FF96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CB5C0" w14:textId="594966C8" w:rsidR="001F3925" w:rsidRDefault="002340CD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8707F2">
              <w:rPr>
                <w:rFonts w:ascii="Arial" w:hAnsi="Arial" w:cs="Arial"/>
              </w:rPr>
              <w:t>8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57AAA" w14:textId="55B18E15" w:rsidR="001F3925" w:rsidRDefault="00716868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4A6B2A">
              <w:rPr>
                <w:rFonts w:ascii="Arial" w:hAnsi="Arial" w:cs="Arial"/>
              </w:rPr>
              <w:t>1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0B042" w14:textId="7E0E9593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6.Fluxos dos Casos de Uso Principais e Alternativos </w:t>
            </w:r>
            <w:r w:rsidR="002340CD">
              <w:rPr>
                <w:rFonts w:ascii="Arial" w:hAnsi="Arial" w:cs="Arial"/>
              </w:rPr>
              <w:t>Gerir Instrutor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8701" w14:textId="2C7CED14" w:rsidR="001F3925" w:rsidRDefault="001F4F54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Campos, regras, ações e mensagens.</w:t>
            </w:r>
          </w:p>
        </w:tc>
      </w:tr>
      <w:tr w:rsidR="001F3925" w14:paraId="29D89368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B0F9B" w14:textId="583A1098" w:rsidR="001F3925" w:rsidRDefault="00716868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9FB9" w14:textId="4E0F1B53" w:rsidR="001F3925" w:rsidRDefault="00716868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963FF" w14:textId="3AA16C8D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7.Fluxos dos Casos de Uso Principais e Alternativos </w:t>
            </w:r>
            <w:r w:rsidR="002340CD">
              <w:rPr>
                <w:rFonts w:ascii="Arial" w:hAnsi="Arial" w:cs="Arial"/>
              </w:rPr>
              <w:t>Gerir Aula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E11AA" w14:textId="46806DD3" w:rsidR="001F3925" w:rsidRDefault="001F4F54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Campos, regras, ações e mensagens.</w:t>
            </w:r>
          </w:p>
        </w:tc>
      </w:tr>
      <w:tr w:rsidR="001F3925" w14:paraId="2AAE742D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BBEF1" w14:textId="50916B6F" w:rsidR="001F3925" w:rsidRDefault="002D56A3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90C4E" w14:textId="54B6EB71" w:rsidR="001F3925" w:rsidRDefault="002D56A3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1C39FA">
              <w:rPr>
                <w:rFonts w:ascii="Arial" w:hAnsi="Arial" w:cs="Arial"/>
              </w:rPr>
              <w:t>5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6460" w14:textId="79472C3A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8.Domínio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7AAF" w14:textId="32F19FF1" w:rsidR="001F3925" w:rsidRDefault="00A7731B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Desenho e diagrama.</w:t>
            </w:r>
          </w:p>
        </w:tc>
      </w:tr>
      <w:tr w:rsidR="001F3925" w14:paraId="26BC0177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BABB5" w14:textId="058923BD" w:rsidR="001F3925" w:rsidRDefault="004A6B2A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D0347C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6EB90" w14:textId="342F97AD" w:rsidR="001F3925" w:rsidRDefault="002D56A3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92EF" w14:textId="5E985857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9.MER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A502" w14:textId="7A8F3298" w:rsidR="001F3925" w:rsidRDefault="00A7731B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Desenho e diagrama.</w:t>
            </w:r>
          </w:p>
        </w:tc>
      </w:tr>
      <w:tr w:rsidR="001F3925" w14:paraId="2B0C019B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0ED80" w14:textId="6FC9258A" w:rsidR="001F3925" w:rsidRDefault="001C39FA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414F9" w14:textId="7FD1DF85" w:rsidR="001F3925" w:rsidRDefault="001C39FA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B54D" w14:textId="5C0595EC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10.Componentes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08CA" w14:textId="576C8E53" w:rsidR="001F3925" w:rsidRDefault="00A7731B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Desenho e diagrama.</w:t>
            </w:r>
          </w:p>
        </w:tc>
      </w:tr>
      <w:tr w:rsidR="001F3925" w14:paraId="4366C13A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65115" w14:textId="114602AD" w:rsidR="001F3925" w:rsidRDefault="001C39FA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47D4" w14:textId="6543BE84" w:rsidR="001F3925" w:rsidRDefault="001C39FA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0A90" w14:textId="4773CEEA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11.Implantação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4E6CB" w14:textId="0C8883E7" w:rsidR="001F3925" w:rsidRDefault="00A7731B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Desenho e diagrama.</w:t>
            </w:r>
          </w:p>
        </w:tc>
      </w:tr>
      <w:tr w:rsidR="001F3925" w14:paraId="65201617" w14:textId="77777777" w:rsidTr="001F3925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B2D9" w14:textId="633ECB5F" w:rsidR="001F3925" w:rsidRDefault="00F7529C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  <w:r w:rsidR="004A6B2A">
              <w:rPr>
                <w:rFonts w:ascii="Arial" w:hAnsi="Arial" w:cs="Arial"/>
              </w:rPr>
              <w:t xml:space="preserve"> / 09 / 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D146F" w14:textId="7D91F028" w:rsidR="001F3925" w:rsidRDefault="004A6B2A" w:rsidP="001F392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 / 09 / 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A48D4" w14:textId="3D8AA541" w:rsidR="001F3925" w:rsidRDefault="001F3925" w:rsidP="001F3925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12.Testes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8D6AA" w14:textId="3D2DC35F" w:rsidR="001F3925" w:rsidRDefault="00A7731B" w:rsidP="001F3925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Roteiros.</w:t>
            </w:r>
          </w:p>
        </w:tc>
      </w:tr>
    </w:tbl>
    <w:p w14:paraId="1AFC647F" w14:textId="77777777" w:rsidR="000D77FF" w:rsidRDefault="000D77FF" w:rsidP="00176592">
      <w:pPr>
        <w:pStyle w:val="Corpodetexto"/>
      </w:pPr>
    </w:p>
    <w:p w14:paraId="5FA82471" w14:textId="77777777" w:rsidR="000D77FF" w:rsidRPr="00577606" w:rsidRDefault="000D77FF" w:rsidP="000D77FF">
      <w:pPr>
        <w:pStyle w:val="Ttulo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52286157"/>
      <w:r>
        <w:rPr>
          <w:rFonts w:ascii="Times New Roman" w:hAnsi="Times New Roman"/>
        </w:rPr>
        <w:t>Diagrama de casos de uso</w:t>
      </w:r>
      <w:bookmarkEnd w:id="12"/>
    </w:p>
    <w:p w14:paraId="508AE7C1" w14:textId="77777777" w:rsidR="000D77FF" w:rsidRPr="000D77FF" w:rsidRDefault="000D77FF" w:rsidP="00176592">
      <w:pPr>
        <w:pStyle w:val="Corpodetexto"/>
      </w:pPr>
    </w:p>
    <w:tbl>
      <w:tblPr>
        <w:tblW w:w="8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065A76" w:rsidRPr="00577606" w14:paraId="1543715E" w14:textId="77777777" w:rsidTr="00A7731B">
        <w:trPr>
          <w:trHeight w:val="568"/>
        </w:trPr>
        <w:tc>
          <w:tcPr>
            <w:tcW w:w="8780" w:type="dxa"/>
          </w:tcPr>
          <w:p w14:paraId="3A72D39E" w14:textId="77777777" w:rsidR="00E42EFA" w:rsidRDefault="00E42EFA" w:rsidP="00176592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51BDA5DF" wp14:editId="5B6D821F">
                  <wp:extent cx="5486400" cy="2902585"/>
                  <wp:effectExtent l="0" t="0" r="0" b="0"/>
                  <wp:docPr id="1348207603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C83A7" w14:textId="46F74758" w:rsidR="006512A0" w:rsidRPr="00577606" w:rsidRDefault="00E42EFA" w:rsidP="00E42EFA">
            <w:pPr>
              <w:pStyle w:val="Legenda"/>
              <w:jc w:val="both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</w:t>
              </w:r>
            </w:fldSimple>
            <w:r>
              <w:t xml:space="preserve"> - </w:t>
            </w:r>
            <w:r w:rsidR="001E367E">
              <w:t>Diagrama</w:t>
            </w:r>
            <w:r>
              <w:t xml:space="preserve"> de Caso de Uso</w:t>
            </w:r>
          </w:p>
        </w:tc>
      </w:tr>
    </w:tbl>
    <w:p w14:paraId="5760D281" w14:textId="77777777" w:rsidR="006512A0" w:rsidRDefault="006512A0" w:rsidP="00176592">
      <w:pPr>
        <w:pStyle w:val="Corpodetexto"/>
      </w:pPr>
    </w:p>
    <w:p w14:paraId="387870E9" w14:textId="77777777" w:rsidR="00065A76" w:rsidRPr="00577606" w:rsidRDefault="00065A76" w:rsidP="00176592">
      <w:pPr>
        <w:pStyle w:val="Corpodetexto"/>
      </w:pPr>
    </w:p>
    <w:p w14:paraId="7F907082" w14:textId="77777777" w:rsidR="00065A76" w:rsidRPr="00577606" w:rsidRDefault="006512A0" w:rsidP="00523684">
      <w:pPr>
        <w:pStyle w:val="Ttulo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" w:name="_Toc52286158"/>
      <w:r>
        <w:rPr>
          <w:rFonts w:ascii="Times New Roman" w:hAnsi="Times New Roman"/>
        </w:rPr>
        <w:t>Especificação de requisitos de interface</w:t>
      </w:r>
      <w:bookmarkEnd w:id="13"/>
    </w:p>
    <w:p w14:paraId="63393192" w14:textId="2FAE110E" w:rsidR="00065A76" w:rsidRPr="00577606" w:rsidRDefault="00065A76" w:rsidP="00523684">
      <w:pPr>
        <w:pStyle w:val="Ttulo3"/>
        <w:jc w:val="both"/>
      </w:pPr>
      <w:bookmarkStart w:id="14" w:name="_Toc52286159"/>
      <w:r w:rsidRPr="00577606">
        <w:t xml:space="preserve">Interface de usuário </w:t>
      </w:r>
      <w:r w:rsidR="006E0C11">
        <w:t>Consultar</w:t>
      </w:r>
      <w:r w:rsidR="00821B19">
        <w:t xml:space="preserve"> Cliente</w:t>
      </w:r>
      <w:bookmarkEnd w:id="14"/>
    </w:p>
    <w:p w14:paraId="242FA21B" w14:textId="77777777" w:rsidR="00065A76" w:rsidRPr="00577606" w:rsidRDefault="00065A76" w:rsidP="00523684">
      <w:pPr>
        <w:pStyle w:val="Ttulo4"/>
        <w:jc w:val="both"/>
      </w:pPr>
      <w:bookmarkStart w:id="15" w:name="_Toc52286160"/>
      <w:r w:rsidRPr="00577606">
        <w:t>Leiaute sugerido</w:t>
      </w:r>
      <w:bookmarkEnd w:id="15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65A76" w:rsidRPr="00577606" w14:paraId="609B1F44" w14:textId="77777777" w:rsidTr="74815E82">
        <w:trPr>
          <w:trHeight w:val="645"/>
        </w:trPr>
        <w:tc>
          <w:tcPr>
            <w:tcW w:w="9284" w:type="dxa"/>
          </w:tcPr>
          <w:p w14:paraId="23E148D2" w14:textId="77777777" w:rsidR="00A7731B" w:rsidRDefault="001F4126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15C84829" wp14:editId="0B536A96">
                  <wp:extent cx="5806423" cy="2555874"/>
                  <wp:effectExtent l="0" t="0" r="444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AA725" w14:textId="37FE0285" w:rsidR="00895071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2</w:t>
              </w:r>
            </w:fldSimple>
            <w:r>
              <w:t xml:space="preserve"> - Consultar Cliente</w:t>
            </w:r>
          </w:p>
        </w:tc>
      </w:tr>
    </w:tbl>
    <w:p w14:paraId="5F543789" w14:textId="77777777" w:rsidR="00065A76" w:rsidRPr="00577606" w:rsidRDefault="00065A76" w:rsidP="00523684">
      <w:pPr>
        <w:pStyle w:val="Ttulo4"/>
        <w:jc w:val="both"/>
      </w:pPr>
      <w:bookmarkStart w:id="16" w:name="_Toc52286161"/>
      <w:r w:rsidRPr="00577606"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065A76" w:rsidRPr="00577606" w14:paraId="7CD36834" w14:textId="77777777" w:rsidTr="74815E82">
        <w:trPr>
          <w:cantSplit/>
          <w:trHeight w:val="134"/>
        </w:trPr>
        <w:tc>
          <w:tcPr>
            <w:tcW w:w="1063" w:type="dxa"/>
          </w:tcPr>
          <w:p w14:paraId="3CE3758F" w14:textId="77777777" w:rsidR="00065A76" w:rsidRPr="00577606" w:rsidRDefault="00065A7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7D21D346" w14:textId="77777777" w:rsidR="00065A76" w:rsidRPr="00577606" w:rsidRDefault="00065A7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15B32CF4" w14:textId="77777777" w:rsidR="00065A76" w:rsidRPr="00577606" w:rsidRDefault="00065A7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15D03E52" w14:textId="77777777" w:rsidR="00065A76" w:rsidRPr="00577606" w:rsidRDefault="00065A7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70F393AC" w14:textId="77777777" w:rsidR="00065A76" w:rsidRPr="00577606" w:rsidRDefault="00065A7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4B751D0D" w14:textId="77777777" w:rsidR="00065A76" w:rsidRPr="00577606" w:rsidRDefault="00065A7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66E86764" w14:textId="77777777" w:rsidR="00065A76" w:rsidRPr="00577606" w:rsidRDefault="00065A7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1AFA754B" w14:textId="77777777" w:rsidTr="74815E82">
        <w:trPr>
          <w:cantSplit/>
        </w:trPr>
        <w:tc>
          <w:tcPr>
            <w:tcW w:w="1063" w:type="dxa"/>
          </w:tcPr>
          <w:p w14:paraId="55517CEA" w14:textId="77777777" w:rsidR="00065A76" w:rsidRPr="00577606" w:rsidRDefault="00065A76" w:rsidP="00176592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427" w:type="dxa"/>
          </w:tcPr>
          <w:p w14:paraId="3231F7BF" w14:textId="4A328CED" w:rsidR="00065A76" w:rsidRPr="00577606" w:rsidRDefault="0C3452E8" w:rsidP="00176592">
            <w:pPr>
              <w:pStyle w:val="Tabela"/>
            </w:pPr>
            <w:r>
              <w:t>Pesquisa</w:t>
            </w:r>
          </w:p>
        </w:tc>
        <w:tc>
          <w:tcPr>
            <w:tcW w:w="1315" w:type="dxa"/>
          </w:tcPr>
          <w:p w14:paraId="41FA32F4" w14:textId="42453740" w:rsidR="00065A76" w:rsidRPr="00577606" w:rsidRDefault="0EFBD876" w:rsidP="00176592">
            <w:pPr>
              <w:pStyle w:val="Tabela"/>
            </w:pPr>
            <w:r>
              <w:t xml:space="preserve">Nome do </w:t>
            </w:r>
            <w:r w:rsidR="232236CA">
              <w:t>cliente</w:t>
            </w:r>
          </w:p>
        </w:tc>
        <w:tc>
          <w:tcPr>
            <w:tcW w:w="1134" w:type="dxa"/>
          </w:tcPr>
          <w:p w14:paraId="368188F1" w14:textId="40D90864" w:rsidR="00065A76" w:rsidRPr="00577606" w:rsidRDefault="6EC054E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26F5846" w14:textId="152DF4FC" w:rsidR="00065A76" w:rsidRPr="00577606" w:rsidRDefault="00A5219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49A3D4A" w14:textId="23D19DD6" w:rsidR="00065A76" w:rsidRPr="00577606" w:rsidRDefault="00DC6C15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C2DFAC7" w14:textId="4EB8E156" w:rsidR="005C5584" w:rsidRPr="00577606" w:rsidRDefault="6D47D053" w:rsidP="00176592">
            <w:pPr>
              <w:pStyle w:val="Tabela"/>
            </w:pPr>
            <w:r>
              <w:t>-</w:t>
            </w:r>
          </w:p>
        </w:tc>
      </w:tr>
    </w:tbl>
    <w:p w14:paraId="1274344F" w14:textId="77777777" w:rsidR="00065A76" w:rsidRPr="00577606" w:rsidRDefault="00065A76" w:rsidP="00523684">
      <w:pPr>
        <w:pStyle w:val="Ttulo4"/>
        <w:jc w:val="both"/>
      </w:pPr>
      <w:bookmarkStart w:id="17" w:name="_Toc52286162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65A76" w:rsidRPr="00577606" w14:paraId="3DD68E87" w14:textId="77777777" w:rsidTr="74815E82">
        <w:trPr>
          <w:cantSplit/>
        </w:trPr>
        <w:tc>
          <w:tcPr>
            <w:tcW w:w="1063" w:type="dxa"/>
          </w:tcPr>
          <w:p w14:paraId="0F078794" w14:textId="77777777" w:rsidR="00065A76" w:rsidRPr="00577606" w:rsidRDefault="00065A76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2EE8FA2E" w14:textId="77777777" w:rsidR="00065A76" w:rsidRPr="00577606" w:rsidRDefault="00065A76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AD28024" w14:textId="77777777" w:rsidR="00065A76" w:rsidRPr="00577606" w:rsidRDefault="00065A76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88ABF38" w14:textId="77777777" w:rsidR="00065A76" w:rsidRPr="00577606" w:rsidRDefault="00065A76" w:rsidP="00176592">
            <w:pPr>
              <w:pStyle w:val="Tabela"/>
            </w:pPr>
            <w:r w:rsidRPr="00577606">
              <w:t>Restrições</w:t>
            </w:r>
          </w:p>
        </w:tc>
      </w:tr>
      <w:tr w:rsidR="00EA7AD4" w:rsidRPr="00577606" w14:paraId="4CE89DD0" w14:textId="77777777" w:rsidTr="74815E82">
        <w:trPr>
          <w:cantSplit/>
        </w:trPr>
        <w:tc>
          <w:tcPr>
            <w:tcW w:w="1063" w:type="dxa"/>
          </w:tcPr>
          <w:p w14:paraId="6B2699F2" w14:textId="77777777" w:rsidR="00EA7AD4" w:rsidRPr="00577606" w:rsidRDefault="00EA7AD4" w:rsidP="0017659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42ECCF00" w14:textId="286BFF4A" w:rsidR="00EA7AD4" w:rsidRPr="00577606" w:rsidRDefault="5F0B44E3" w:rsidP="00176592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14:paraId="122CB110" w14:textId="773542E0" w:rsidR="00EA7AD4" w:rsidRDefault="74A490B8" w:rsidP="00176592">
            <w:pPr>
              <w:pStyle w:val="Tabela"/>
            </w:pPr>
            <w:r>
              <w:t>Realiza a busca dos</w:t>
            </w:r>
            <w:r w:rsidR="73AE0F22">
              <w:t xml:space="preserve"> </w:t>
            </w:r>
            <w:r w:rsidR="4D76DC9C">
              <w:t>clientes cadastrados</w:t>
            </w:r>
            <w:r w:rsidR="7795FCC4">
              <w:t>.</w:t>
            </w:r>
          </w:p>
          <w:p w14:paraId="11CE1708" w14:textId="0C4A3E59" w:rsidR="007E1602" w:rsidRPr="00577606" w:rsidRDefault="007E1602" w:rsidP="00176592">
            <w:pPr>
              <w:pStyle w:val="Tabela"/>
            </w:pPr>
            <w:r>
              <w:t>Aciona a Tela de</w:t>
            </w:r>
            <w:r w:rsidR="004A20AF">
              <w:t xml:space="preserve"> Listar Cliente.</w:t>
            </w:r>
          </w:p>
        </w:tc>
        <w:tc>
          <w:tcPr>
            <w:tcW w:w="2457" w:type="dxa"/>
          </w:tcPr>
          <w:p w14:paraId="7A82A6B6" w14:textId="6225C8FC" w:rsidR="00986D8D" w:rsidRDefault="3ECFD34D" w:rsidP="00176592">
            <w:pPr>
              <w:pStyle w:val="Tabela"/>
            </w:pPr>
            <w:r>
              <w:t xml:space="preserve">Executa pesquisa </w:t>
            </w:r>
            <w:r w:rsidR="4D76DC9C">
              <w:t xml:space="preserve">com base </w:t>
            </w:r>
            <w:r w:rsidR="3F80002A">
              <w:t xml:space="preserve">nos parâmetros informados, </w:t>
            </w:r>
            <w:r w:rsidR="4D76DC9C">
              <w:t>apenas no</w:t>
            </w:r>
            <w:r w:rsidR="3A19E8A6">
              <w:t xml:space="preserve"> campo</w:t>
            </w:r>
            <w:r w:rsidR="4D76DC9C">
              <w:t xml:space="preserve"> nome</w:t>
            </w:r>
            <w:r w:rsidR="71630D49">
              <w:t>.</w:t>
            </w:r>
          </w:p>
          <w:p w14:paraId="2A565431" w14:textId="53621930" w:rsidR="008D36E3" w:rsidRPr="00577606" w:rsidRDefault="008D36E3" w:rsidP="00176592">
            <w:pPr>
              <w:pStyle w:val="Tabela"/>
            </w:pPr>
            <w:r>
              <w:t xml:space="preserve">Sempre </w:t>
            </w:r>
            <w:r w:rsidR="00052A1B">
              <w:t>habilitado.</w:t>
            </w:r>
          </w:p>
        </w:tc>
      </w:tr>
      <w:tr w:rsidR="006C61A3" w:rsidRPr="00577606" w14:paraId="0313909E" w14:textId="77777777" w:rsidTr="0001104A">
        <w:trPr>
          <w:cantSplit/>
        </w:trPr>
        <w:tc>
          <w:tcPr>
            <w:tcW w:w="1063" w:type="dxa"/>
          </w:tcPr>
          <w:p w14:paraId="4159FBE4" w14:textId="77777777" w:rsidR="006C61A3" w:rsidRPr="00577606" w:rsidRDefault="006C61A3" w:rsidP="0017659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34214401" w14:textId="77777777" w:rsidR="006C61A3" w:rsidRPr="00577606" w:rsidRDefault="006C61A3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7B3A9C99" w14:textId="77777777" w:rsidR="006C61A3" w:rsidRDefault="006C61A3" w:rsidP="00176592">
            <w:pPr>
              <w:pStyle w:val="Tabela"/>
            </w:pPr>
            <w:r>
              <w:t>Solicita a inclusão de um cliente.</w:t>
            </w:r>
          </w:p>
          <w:p w14:paraId="1296894E" w14:textId="77777777" w:rsidR="006C61A3" w:rsidRPr="00577606" w:rsidRDefault="006C61A3" w:rsidP="00176592">
            <w:pPr>
              <w:pStyle w:val="Tabela"/>
            </w:pPr>
            <w:r>
              <w:t>Aciona a Tela de Cadastrar de Cliente.</w:t>
            </w:r>
          </w:p>
        </w:tc>
        <w:tc>
          <w:tcPr>
            <w:tcW w:w="2457" w:type="dxa"/>
          </w:tcPr>
          <w:p w14:paraId="341E2238" w14:textId="49950F30" w:rsidR="006C61A3" w:rsidRPr="00577606" w:rsidRDefault="006C61A3" w:rsidP="00176592">
            <w:pPr>
              <w:pStyle w:val="Tabela"/>
            </w:pPr>
            <w:r>
              <w:t>-</w:t>
            </w:r>
          </w:p>
        </w:tc>
      </w:tr>
      <w:tr w:rsidR="005D0370" w:rsidRPr="00577606" w14:paraId="1001CAAF" w14:textId="77777777" w:rsidTr="74815E82">
        <w:trPr>
          <w:cantSplit/>
        </w:trPr>
        <w:tc>
          <w:tcPr>
            <w:tcW w:w="1063" w:type="dxa"/>
          </w:tcPr>
          <w:p w14:paraId="38EEF9C3" w14:textId="77777777" w:rsidR="005D0370" w:rsidRPr="00577606" w:rsidRDefault="005D0370" w:rsidP="0017659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42F07F10" w14:textId="24ED5CF2" w:rsidR="005D0370" w:rsidRDefault="007B329A" w:rsidP="00176592">
            <w:pPr>
              <w:pStyle w:val="Tabela"/>
            </w:pPr>
            <w:r>
              <w:t>C</w:t>
            </w:r>
            <w:r w:rsidR="00EA034F">
              <w:t>l</w:t>
            </w:r>
            <w:r>
              <w:t>i</w:t>
            </w:r>
            <w:r w:rsidR="00EA034F">
              <w:t>ente</w:t>
            </w:r>
          </w:p>
        </w:tc>
        <w:tc>
          <w:tcPr>
            <w:tcW w:w="4111" w:type="dxa"/>
          </w:tcPr>
          <w:p w14:paraId="1F475EC2" w14:textId="19275541" w:rsidR="005D0370" w:rsidRDefault="00443AA5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100AF911" w14:textId="6FEAC1CE" w:rsidR="005D0370" w:rsidRDefault="00F3088E" w:rsidP="00176592">
            <w:pPr>
              <w:pStyle w:val="Tabela"/>
            </w:pPr>
            <w:r>
              <w:t>-</w:t>
            </w:r>
          </w:p>
        </w:tc>
      </w:tr>
      <w:tr w:rsidR="005D0370" w:rsidRPr="00577606" w14:paraId="1E208EAD" w14:textId="77777777" w:rsidTr="74815E82">
        <w:trPr>
          <w:cantSplit/>
        </w:trPr>
        <w:tc>
          <w:tcPr>
            <w:tcW w:w="1063" w:type="dxa"/>
          </w:tcPr>
          <w:p w14:paraId="60EE3EE4" w14:textId="77777777" w:rsidR="005D0370" w:rsidRPr="00577606" w:rsidRDefault="005D0370" w:rsidP="0017659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2EEF9E86" w14:textId="346CB582" w:rsidR="005D0370" w:rsidRDefault="00EA034F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39A15186" w14:textId="53F7C70A" w:rsidR="005D0370" w:rsidRDefault="00443AA5" w:rsidP="00176592">
            <w:pPr>
              <w:pStyle w:val="Tabela"/>
            </w:pPr>
            <w:r>
              <w:t xml:space="preserve">Aciona a Tela de Consultar </w:t>
            </w:r>
            <w:r w:rsidR="00D75502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7CC14928" w14:textId="1C1A0209" w:rsidR="005D0370" w:rsidRDefault="00F3088E" w:rsidP="00176592">
            <w:pPr>
              <w:pStyle w:val="Tabela"/>
            </w:pPr>
            <w:r>
              <w:t>-</w:t>
            </w:r>
          </w:p>
        </w:tc>
      </w:tr>
      <w:tr w:rsidR="005D0370" w:rsidRPr="00577606" w14:paraId="6E04FA32" w14:textId="77777777" w:rsidTr="74815E82">
        <w:trPr>
          <w:cantSplit/>
        </w:trPr>
        <w:tc>
          <w:tcPr>
            <w:tcW w:w="1063" w:type="dxa"/>
          </w:tcPr>
          <w:p w14:paraId="6AAF5078" w14:textId="77777777" w:rsidR="005D0370" w:rsidRPr="00577606" w:rsidRDefault="005D0370" w:rsidP="0017659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62AEE9A1" w14:textId="1CBA69C0" w:rsidR="005D0370" w:rsidRDefault="00EA034F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6B459DC0" w14:textId="086CBBFE" w:rsidR="005D0370" w:rsidRDefault="00443AA5" w:rsidP="00176592">
            <w:pPr>
              <w:pStyle w:val="Tabela"/>
            </w:pPr>
            <w:r>
              <w:t xml:space="preserve">Aciona a Tela de Consultar </w:t>
            </w:r>
            <w:r w:rsidR="00D75502">
              <w:t>Aula</w:t>
            </w:r>
            <w:r>
              <w:t>.</w:t>
            </w:r>
          </w:p>
        </w:tc>
        <w:tc>
          <w:tcPr>
            <w:tcW w:w="2457" w:type="dxa"/>
          </w:tcPr>
          <w:p w14:paraId="68C1CDE7" w14:textId="2CCCD309" w:rsidR="005D0370" w:rsidRDefault="00F3088E" w:rsidP="00176592">
            <w:pPr>
              <w:pStyle w:val="Tabela"/>
            </w:pPr>
            <w:r>
              <w:t>-</w:t>
            </w:r>
          </w:p>
        </w:tc>
      </w:tr>
      <w:tr w:rsidR="001E002C" w:rsidRPr="00577606" w14:paraId="2D1FB6AE" w14:textId="77777777" w:rsidTr="74815E82">
        <w:trPr>
          <w:cantSplit/>
        </w:trPr>
        <w:tc>
          <w:tcPr>
            <w:tcW w:w="1063" w:type="dxa"/>
          </w:tcPr>
          <w:p w14:paraId="5079798F" w14:textId="77777777" w:rsidR="001E002C" w:rsidRPr="00577606" w:rsidRDefault="001E002C" w:rsidP="00176592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5F393AFD" w14:textId="468FDCC4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198E629" w14:textId="7E9CA444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51C27C19" w14:textId="75E36225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660141E5" w14:textId="14296758" w:rsidR="00470732" w:rsidRPr="00577606" w:rsidRDefault="00470732" w:rsidP="00470732">
      <w:pPr>
        <w:pStyle w:val="Ttulo3"/>
        <w:jc w:val="both"/>
      </w:pPr>
      <w:bookmarkStart w:id="18" w:name="_Toc52286163"/>
      <w:r w:rsidRPr="00577606">
        <w:t xml:space="preserve">Interface de usuário </w:t>
      </w:r>
      <w:r w:rsidR="00567D78">
        <w:t>Lis</w:t>
      </w:r>
      <w:r w:rsidR="00A414A8">
        <w:t>t</w:t>
      </w:r>
      <w:r>
        <w:t>ar Cliente</w:t>
      </w:r>
      <w:bookmarkEnd w:id="18"/>
    </w:p>
    <w:p w14:paraId="5949E254" w14:textId="77777777" w:rsidR="00470732" w:rsidRPr="00577606" w:rsidRDefault="00470732" w:rsidP="00470732">
      <w:pPr>
        <w:pStyle w:val="Ttulo4"/>
        <w:jc w:val="both"/>
      </w:pPr>
      <w:bookmarkStart w:id="19" w:name="_Toc52286164"/>
      <w:r w:rsidRPr="00577606">
        <w:t>Leiaute sugerido</w:t>
      </w:r>
      <w:bookmarkEnd w:id="19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470732" w:rsidRPr="00577606" w14:paraId="7D1E5AED" w14:textId="77777777" w:rsidTr="001B696B">
        <w:trPr>
          <w:trHeight w:val="645"/>
        </w:trPr>
        <w:tc>
          <w:tcPr>
            <w:tcW w:w="9284" w:type="dxa"/>
          </w:tcPr>
          <w:p w14:paraId="7909B969" w14:textId="77777777" w:rsidR="00A7731B" w:rsidRDefault="00701CCD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23BC39BE" wp14:editId="1422558F">
                  <wp:extent cx="5806421" cy="2555874"/>
                  <wp:effectExtent l="0" t="0" r="444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3B2C8" w14:textId="6D441DD8" w:rsidR="00470732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3</w:t>
              </w:r>
            </w:fldSimple>
            <w:r>
              <w:t xml:space="preserve"> - Listar Cliente</w:t>
            </w:r>
          </w:p>
        </w:tc>
      </w:tr>
    </w:tbl>
    <w:p w14:paraId="109336C0" w14:textId="77777777" w:rsidR="00470732" w:rsidRPr="00577606" w:rsidRDefault="00470732" w:rsidP="00470732">
      <w:pPr>
        <w:pStyle w:val="Ttulo4"/>
        <w:jc w:val="both"/>
      </w:pPr>
      <w:bookmarkStart w:id="20" w:name="_Toc52286165"/>
      <w:r w:rsidRPr="00577606">
        <w:t>Campos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470732" w:rsidRPr="00577606" w14:paraId="2AA6B997" w14:textId="77777777" w:rsidTr="001B696B">
        <w:trPr>
          <w:cantSplit/>
          <w:trHeight w:val="134"/>
        </w:trPr>
        <w:tc>
          <w:tcPr>
            <w:tcW w:w="1063" w:type="dxa"/>
          </w:tcPr>
          <w:p w14:paraId="7AA80AEF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1BB872F4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0E1EC57F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4D8B5E38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76AA7650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0489D174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36350251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F101D" w:rsidRPr="00577606" w14:paraId="0A5BB314" w14:textId="77777777" w:rsidTr="0001104A">
        <w:trPr>
          <w:cantSplit/>
        </w:trPr>
        <w:tc>
          <w:tcPr>
            <w:tcW w:w="1063" w:type="dxa"/>
          </w:tcPr>
          <w:p w14:paraId="3445CC0D" w14:textId="77777777" w:rsidR="000F101D" w:rsidRPr="00577606" w:rsidRDefault="000F101D" w:rsidP="00176592">
            <w:pPr>
              <w:pStyle w:val="Tabela"/>
              <w:numPr>
                <w:ilvl w:val="0"/>
                <w:numId w:val="34"/>
              </w:numPr>
            </w:pPr>
          </w:p>
        </w:tc>
        <w:tc>
          <w:tcPr>
            <w:tcW w:w="1427" w:type="dxa"/>
          </w:tcPr>
          <w:p w14:paraId="74B1D7B3" w14:textId="77777777" w:rsidR="000F101D" w:rsidRPr="00577606" w:rsidRDefault="000F101D" w:rsidP="00176592">
            <w:pPr>
              <w:pStyle w:val="Tabela"/>
            </w:pPr>
            <w:r>
              <w:t>Selecionar</w:t>
            </w:r>
          </w:p>
        </w:tc>
        <w:tc>
          <w:tcPr>
            <w:tcW w:w="1315" w:type="dxa"/>
          </w:tcPr>
          <w:p w14:paraId="65ACEB15" w14:textId="77777777" w:rsidR="000F101D" w:rsidRPr="000E75EB" w:rsidRDefault="000F101D" w:rsidP="00176592">
            <w:pPr>
              <w:pStyle w:val="Tabela"/>
            </w:pPr>
            <w:r w:rsidRPr="000E75EB">
              <w:rPr>
                <w:snapToGrid w:val="0"/>
              </w:rPr>
              <w:t>Campo de seleção única</w:t>
            </w:r>
          </w:p>
        </w:tc>
        <w:tc>
          <w:tcPr>
            <w:tcW w:w="1134" w:type="dxa"/>
          </w:tcPr>
          <w:p w14:paraId="35C3649D" w14:textId="77777777" w:rsidR="000F101D" w:rsidRPr="00577606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3F7A8AA" w14:textId="77777777" w:rsidR="000F101D" w:rsidRPr="00577606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F0E3C20" w14:textId="6CDF568F" w:rsidR="000F101D" w:rsidRPr="00577606" w:rsidRDefault="00CA7366" w:rsidP="00176592">
            <w:pPr>
              <w:pStyle w:val="Tabela"/>
            </w:pPr>
            <w:r>
              <w:t>-</w:t>
            </w:r>
          </w:p>
        </w:tc>
        <w:tc>
          <w:tcPr>
            <w:tcW w:w="1984" w:type="dxa"/>
          </w:tcPr>
          <w:p w14:paraId="10258493" w14:textId="5A62B0DB" w:rsidR="000F101D" w:rsidRPr="00577606" w:rsidRDefault="0051789C" w:rsidP="00176592">
            <w:pPr>
              <w:pStyle w:val="Tabela"/>
            </w:pPr>
            <w:r>
              <w:t xml:space="preserve">Permitir marca </w:t>
            </w:r>
            <w:r w:rsidR="00EC13A7">
              <w:t>apenas um item.</w:t>
            </w:r>
          </w:p>
        </w:tc>
      </w:tr>
      <w:tr w:rsidR="000F101D" w:rsidRPr="00577606" w14:paraId="3191C878" w14:textId="77777777" w:rsidTr="0001104A">
        <w:trPr>
          <w:cantSplit/>
        </w:trPr>
        <w:tc>
          <w:tcPr>
            <w:tcW w:w="1063" w:type="dxa"/>
          </w:tcPr>
          <w:p w14:paraId="04D83BB1" w14:textId="77777777" w:rsidR="000F101D" w:rsidRPr="00577606" w:rsidRDefault="000F101D" w:rsidP="00176592">
            <w:pPr>
              <w:pStyle w:val="Tabela"/>
              <w:numPr>
                <w:ilvl w:val="0"/>
                <w:numId w:val="34"/>
              </w:numPr>
            </w:pPr>
          </w:p>
        </w:tc>
        <w:tc>
          <w:tcPr>
            <w:tcW w:w="1427" w:type="dxa"/>
          </w:tcPr>
          <w:p w14:paraId="76769C30" w14:textId="77777777" w:rsidR="000F101D" w:rsidRPr="00577606" w:rsidRDefault="000F101D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3F52C1B1" w14:textId="6543AB29" w:rsidR="000F101D" w:rsidRPr="00577606" w:rsidRDefault="000F101D" w:rsidP="00176592">
            <w:pPr>
              <w:pStyle w:val="Tabela"/>
            </w:pPr>
            <w:r>
              <w:t>Nome do cliente</w:t>
            </w:r>
          </w:p>
        </w:tc>
        <w:tc>
          <w:tcPr>
            <w:tcW w:w="1134" w:type="dxa"/>
          </w:tcPr>
          <w:p w14:paraId="64DD7EA3" w14:textId="77777777" w:rsidR="000F101D" w:rsidRPr="00577606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0501D2A" w14:textId="77777777" w:rsidR="000F101D" w:rsidRPr="00577606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3C7BA7F4" w14:textId="77777777" w:rsidR="000F101D" w:rsidRPr="00577606" w:rsidRDefault="000F101D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EE7115B" w14:textId="24D0F3FD" w:rsidR="000F101D" w:rsidRPr="00577606" w:rsidRDefault="000F101D" w:rsidP="00176592">
            <w:pPr>
              <w:pStyle w:val="Tabela"/>
            </w:pPr>
            <w:r>
              <w:t>Desabilitado</w:t>
            </w:r>
          </w:p>
        </w:tc>
      </w:tr>
      <w:tr w:rsidR="000F101D" w:rsidRPr="00577606" w14:paraId="0C149883" w14:textId="77777777" w:rsidTr="0001104A">
        <w:trPr>
          <w:cantSplit/>
        </w:trPr>
        <w:tc>
          <w:tcPr>
            <w:tcW w:w="1063" w:type="dxa"/>
          </w:tcPr>
          <w:p w14:paraId="40C47989" w14:textId="77777777" w:rsidR="000F101D" w:rsidRPr="00577606" w:rsidRDefault="000F101D" w:rsidP="00176592">
            <w:pPr>
              <w:pStyle w:val="Tabela"/>
              <w:numPr>
                <w:ilvl w:val="0"/>
                <w:numId w:val="34"/>
              </w:numPr>
            </w:pPr>
          </w:p>
        </w:tc>
        <w:tc>
          <w:tcPr>
            <w:tcW w:w="1427" w:type="dxa"/>
          </w:tcPr>
          <w:p w14:paraId="4C7763B8" w14:textId="77777777" w:rsidR="000F101D" w:rsidRDefault="000F101D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1B3979B7" w14:textId="77777777" w:rsidR="000F101D" w:rsidRDefault="000F101D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06FF1C3A" w14:textId="77777777" w:rsidR="000F101D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3EAA023" w14:textId="77777777" w:rsidR="000F101D" w:rsidRDefault="000F101D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5B0E01A1" w14:textId="77777777" w:rsidR="000F101D" w:rsidRDefault="000F101D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361700E" w14:textId="4C275626" w:rsidR="000F101D" w:rsidRDefault="000F101D" w:rsidP="00176592">
            <w:pPr>
              <w:pStyle w:val="Tabela"/>
            </w:pPr>
            <w:r>
              <w:t>Desabilitado</w:t>
            </w:r>
          </w:p>
        </w:tc>
      </w:tr>
      <w:tr w:rsidR="000F101D" w:rsidRPr="00577606" w14:paraId="0D716D95" w14:textId="77777777" w:rsidTr="0001104A">
        <w:trPr>
          <w:cantSplit/>
        </w:trPr>
        <w:tc>
          <w:tcPr>
            <w:tcW w:w="1063" w:type="dxa"/>
          </w:tcPr>
          <w:p w14:paraId="0D2BA1C0" w14:textId="77777777" w:rsidR="000F101D" w:rsidRPr="00577606" w:rsidRDefault="000F101D" w:rsidP="00176592">
            <w:pPr>
              <w:pStyle w:val="Tabela"/>
              <w:numPr>
                <w:ilvl w:val="0"/>
                <w:numId w:val="34"/>
              </w:numPr>
            </w:pPr>
          </w:p>
        </w:tc>
        <w:tc>
          <w:tcPr>
            <w:tcW w:w="1427" w:type="dxa"/>
          </w:tcPr>
          <w:p w14:paraId="5DE8F327" w14:textId="77777777" w:rsidR="000F101D" w:rsidRDefault="000F101D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4CC5060B" w14:textId="77777777" w:rsidR="000F101D" w:rsidRDefault="000F101D" w:rsidP="00176592">
            <w:pPr>
              <w:pStyle w:val="Tabela"/>
            </w:pPr>
            <w:r>
              <w:t>Identidade do cliente</w:t>
            </w:r>
          </w:p>
        </w:tc>
        <w:tc>
          <w:tcPr>
            <w:tcW w:w="1134" w:type="dxa"/>
          </w:tcPr>
          <w:p w14:paraId="3D85BCE5" w14:textId="77777777" w:rsidR="000F101D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EAC826B" w14:textId="77777777" w:rsidR="000F101D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B142BEC" w14:textId="77777777" w:rsidR="000F101D" w:rsidRDefault="000F101D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FE5C989" w14:textId="32A4FC71" w:rsidR="000F101D" w:rsidRDefault="000F101D" w:rsidP="00176592">
            <w:pPr>
              <w:pStyle w:val="Tabela"/>
            </w:pPr>
            <w:r>
              <w:t>Desabilitado</w:t>
            </w:r>
          </w:p>
        </w:tc>
      </w:tr>
      <w:tr w:rsidR="000F101D" w:rsidRPr="00577606" w14:paraId="7AEB67CE" w14:textId="77777777" w:rsidTr="0001104A">
        <w:trPr>
          <w:cantSplit/>
        </w:trPr>
        <w:tc>
          <w:tcPr>
            <w:tcW w:w="1063" w:type="dxa"/>
          </w:tcPr>
          <w:p w14:paraId="53859451" w14:textId="77777777" w:rsidR="000F101D" w:rsidRPr="00577606" w:rsidRDefault="000F101D" w:rsidP="00176592">
            <w:pPr>
              <w:pStyle w:val="Tabela"/>
              <w:numPr>
                <w:ilvl w:val="0"/>
                <w:numId w:val="34"/>
              </w:numPr>
            </w:pPr>
          </w:p>
        </w:tc>
        <w:tc>
          <w:tcPr>
            <w:tcW w:w="1427" w:type="dxa"/>
          </w:tcPr>
          <w:p w14:paraId="4697C131" w14:textId="77777777" w:rsidR="000F101D" w:rsidRDefault="000F101D" w:rsidP="00176592">
            <w:pPr>
              <w:pStyle w:val="Tabela"/>
            </w:pPr>
            <w:r>
              <w:t>Endereço</w:t>
            </w:r>
          </w:p>
        </w:tc>
        <w:tc>
          <w:tcPr>
            <w:tcW w:w="1315" w:type="dxa"/>
          </w:tcPr>
          <w:p w14:paraId="46DB3F81" w14:textId="77777777" w:rsidR="000F101D" w:rsidRDefault="000F101D" w:rsidP="00176592">
            <w:pPr>
              <w:pStyle w:val="Tabela"/>
            </w:pPr>
            <w:r>
              <w:t>Endereço do cliente</w:t>
            </w:r>
          </w:p>
        </w:tc>
        <w:tc>
          <w:tcPr>
            <w:tcW w:w="1134" w:type="dxa"/>
          </w:tcPr>
          <w:p w14:paraId="6420155F" w14:textId="77777777" w:rsidR="000F101D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DE0D1BA" w14:textId="77777777" w:rsidR="000F101D" w:rsidRDefault="000F101D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4DA9BD7" w14:textId="77777777" w:rsidR="000F101D" w:rsidRDefault="000F101D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1998E0E" w14:textId="71D9F374" w:rsidR="000F101D" w:rsidRDefault="000F101D" w:rsidP="00176592">
            <w:pPr>
              <w:pStyle w:val="Tabela"/>
            </w:pPr>
            <w:r>
              <w:t>Desabilitado</w:t>
            </w:r>
          </w:p>
        </w:tc>
      </w:tr>
    </w:tbl>
    <w:p w14:paraId="4CDFF39E" w14:textId="77777777" w:rsidR="00470732" w:rsidRPr="00577606" w:rsidRDefault="00470732" w:rsidP="00470732">
      <w:pPr>
        <w:pStyle w:val="Ttulo4"/>
        <w:jc w:val="both"/>
      </w:pPr>
      <w:bookmarkStart w:id="21" w:name="_Toc52286166"/>
      <w:r w:rsidRPr="00577606">
        <w:t>Comandos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470732" w:rsidRPr="00577606" w14:paraId="2EDC7E4D" w14:textId="77777777" w:rsidTr="74815E82">
        <w:trPr>
          <w:cantSplit/>
        </w:trPr>
        <w:tc>
          <w:tcPr>
            <w:tcW w:w="1063" w:type="dxa"/>
          </w:tcPr>
          <w:p w14:paraId="4691C8EB" w14:textId="77777777" w:rsidR="00470732" w:rsidRPr="00577606" w:rsidRDefault="00470732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1D5B503" w14:textId="77777777" w:rsidR="00470732" w:rsidRPr="00577606" w:rsidRDefault="00470732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E8E2588" w14:textId="77777777" w:rsidR="00470732" w:rsidRPr="00577606" w:rsidRDefault="00470732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0E42AC66" w14:textId="77777777" w:rsidR="00470732" w:rsidRPr="00577606" w:rsidRDefault="00470732" w:rsidP="00176592">
            <w:pPr>
              <w:pStyle w:val="Tabela"/>
            </w:pPr>
            <w:r w:rsidRPr="00577606">
              <w:t>Restrições</w:t>
            </w:r>
          </w:p>
        </w:tc>
      </w:tr>
      <w:tr w:rsidR="00470732" w:rsidRPr="00577606" w14:paraId="7B8BC0C5" w14:textId="77777777" w:rsidTr="74815E82">
        <w:trPr>
          <w:cantSplit/>
        </w:trPr>
        <w:tc>
          <w:tcPr>
            <w:tcW w:w="1063" w:type="dxa"/>
          </w:tcPr>
          <w:p w14:paraId="1F9E7064" w14:textId="77777777" w:rsidR="00470732" w:rsidRPr="00577606" w:rsidRDefault="00470732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1C4A6FB1" w14:textId="36B4CF5D" w:rsidR="00470732" w:rsidRPr="00577606" w:rsidRDefault="00470732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6EAB9817" w14:textId="77777777" w:rsidR="00470732" w:rsidRDefault="00470732" w:rsidP="00176592">
            <w:pPr>
              <w:pStyle w:val="Tabela"/>
            </w:pPr>
            <w:r>
              <w:t>Solicita a inclusão de um cliente.</w:t>
            </w:r>
          </w:p>
          <w:p w14:paraId="47F68C70" w14:textId="77777777" w:rsidR="00470732" w:rsidRPr="00577606" w:rsidRDefault="00470732" w:rsidP="00176592">
            <w:pPr>
              <w:pStyle w:val="Tabela"/>
            </w:pPr>
            <w:r>
              <w:t>Aciona a Tela de Cadastrar de Cliente.</w:t>
            </w:r>
          </w:p>
        </w:tc>
        <w:tc>
          <w:tcPr>
            <w:tcW w:w="2457" w:type="dxa"/>
          </w:tcPr>
          <w:p w14:paraId="538DA1F9" w14:textId="6A9FF743" w:rsidR="00470732" w:rsidRPr="00577606" w:rsidRDefault="00F92077" w:rsidP="00176592">
            <w:pPr>
              <w:pStyle w:val="Tabela"/>
            </w:pPr>
            <w:r>
              <w:t xml:space="preserve">Ignora qualquer item marcado na tabela </w:t>
            </w:r>
            <w:r w:rsidR="00A370B1">
              <w:t>Listar Cliente.</w:t>
            </w:r>
          </w:p>
        </w:tc>
      </w:tr>
      <w:tr w:rsidR="00B444D0" w:rsidRPr="00577606" w14:paraId="5A1CC380" w14:textId="77777777" w:rsidTr="74815E82">
        <w:trPr>
          <w:cantSplit/>
        </w:trPr>
        <w:tc>
          <w:tcPr>
            <w:tcW w:w="1063" w:type="dxa"/>
          </w:tcPr>
          <w:p w14:paraId="34098881" w14:textId="77777777" w:rsidR="00B444D0" w:rsidRPr="00577606" w:rsidRDefault="00B444D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6CC67C8D" w14:textId="4FFAF23C" w:rsidR="00B444D0" w:rsidRPr="00577606" w:rsidRDefault="00B444D0" w:rsidP="00176592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14:paraId="15A51633" w14:textId="36D27EEB" w:rsidR="00B444D0" w:rsidRDefault="00B444D0" w:rsidP="00176592">
            <w:pPr>
              <w:pStyle w:val="Tabela"/>
            </w:pPr>
            <w:r>
              <w:t>Solicita a edição de um cliente.</w:t>
            </w:r>
          </w:p>
          <w:p w14:paraId="7951686F" w14:textId="3539B90D" w:rsidR="00B444D0" w:rsidRPr="00577606" w:rsidRDefault="00B444D0" w:rsidP="00176592">
            <w:pPr>
              <w:pStyle w:val="Tabela"/>
            </w:pPr>
            <w:r>
              <w:t xml:space="preserve">Aciona a Tela de </w:t>
            </w:r>
            <w:r w:rsidR="005212FE">
              <w:t>Edit</w:t>
            </w:r>
            <w:r>
              <w:t>ar de Cliente.</w:t>
            </w:r>
          </w:p>
        </w:tc>
        <w:tc>
          <w:tcPr>
            <w:tcW w:w="2457" w:type="dxa"/>
          </w:tcPr>
          <w:p w14:paraId="4A9891C3" w14:textId="1176465F" w:rsidR="00B444D0" w:rsidRPr="00577606" w:rsidRDefault="00CD1E7A" w:rsidP="00176592">
            <w:pPr>
              <w:pStyle w:val="Tabela"/>
            </w:pPr>
            <w:r>
              <w:t>Ter selecionado apenas um item da tabela Listar Cliente.</w:t>
            </w:r>
          </w:p>
        </w:tc>
      </w:tr>
      <w:tr w:rsidR="00B444D0" w:rsidRPr="00577606" w14:paraId="21BAF8E3" w14:textId="77777777" w:rsidTr="74815E82">
        <w:trPr>
          <w:cantSplit/>
        </w:trPr>
        <w:tc>
          <w:tcPr>
            <w:tcW w:w="1063" w:type="dxa"/>
          </w:tcPr>
          <w:p w14:paraId="5B1AE457" w14:textId="77777777" w:rsidR="00B444D0" w:rsidRPr="00577606" w:rsidRDefault="00B444D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31B6B593" w14:textId="002ED911" w:rsidR="00B444D0" w:rsidRPr="00577606" w:rsidRDefault="0062315D" w:rsidP="00176592">
            <w:pPr>
              <w:pStyle w:val="Tabela"/>
            </w:pPr>
            <w:r>
              <w:t>Deletar</w:t>
            </w:r>
          </w:p>
        </w:tc>
        <w:tc>
          <w:tcPr>
            <w:tcW w:w="4111" w:type="dxa"/>
          </w:tcPr>
          <w:p w14:paraId="49608552" w14:textId="0C51924A" w:rsidR="00B444D0" w:rsidRDefault="00B444D0" w:rsidP="00176592">
            <w:pPr>
              <w:pStyle w:val="Tabela"/>
            </w:pPr>
            <w:r>
              <w:t xml:space="preserve">Solicita a </w:t>
            </w:r>
            <w:r w:rsidR="005212FE">
              <w:t>exclusão</w:t>
            </w:r>
            <w:r>
              <w:t xml:space="preserve"> de um cliente.</w:t>
            </w:r>
          </w:p>
          <w:p w14:paraId="16E7681E" w14:textId="49E32809" w:rsidR="00B444D0" w:rsidRPr="00577606" w:rsidRDefault="00B444D0" w:rsidP="00176592">
            <w:pPr>
              <w:pStyle w:val="Tabela"/>
            </w:pPr>
            <w:r>
              <w:t xml:space="preserve">Aciona a Tela de </w:t>
            </w:r>
            <w:r w:rsidR="005212FE">
              <w:t>Deletar</w:t>
            </w:r>
            <w:r>
              <w:t xml:space="preserve"> de Cliente.</w:t>
            </w:r>
          </w:p>
        </w:tc>
        <w:tc>
          <w:tcPr>
            <w:tcW w:w="2457" w:type="dxa"/>
          </w:tcPr>
          <w:p w14:paraId="6BD9E88A" w14:textId="1470CABE" w:rsidR="00B444D0" w:rsidRPr="00577606" w:rsidRDefault="00CD1E7A" w:rsidP="00176592">
            <w:pPr>
              <w:pStyle w:val="Tabela"/>
            </w:pPr>
            <w:r>
              <w:t>Ter selecionado apenas um item da tabela Listar Cliente.</w:t>
            </w:r>
          </w:p>
        </w:tc>
      </w:tr>
      <w:tr w:rsidR="00B444D0" w:rsidRPr="00577606" w14:paraId="714B73AC" w14:textId="77777777" w:rsidTr="74815E82">
        <w:trPr>
          <w:cantSplit/>
        </w:trPr>
        <w:tc>
          <w:tcPr>
            <w:tcW w:w="1063" w:type="dxa"/>
          </w:tcPr>
          <w:p w14:paraId="7846E583" w14:textId="77777777" w:rsidR="00B444D0" w:rsidRPr="00577606" w:rsidRDefault="00B444D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52DFB844" w14:textId="2565B736" w:rsidR="00B444D0" w:rsidRDefault="3A36BF1A" w:rsidP="00176592">
            <w:pPr>
              <w:pStyle w:val="Tabela"/>
            </w:pPr>
            <w:r>
              <w:t>Selecionar</w:t>
            </w:r>
          </w:p>
        </w:tc>
        <w:tc>
          <w:tcPr>
            <w:tcW w:w="4111" w:type="dxa"/>
          </w:tcPr>
          <w:p w14:paraId="6EF4FAF2" w14:textId="77777777" w:rsidR="00B444D0" w:rsidRDefault="00D518F8" w:rsidP="00176592">
            <w:pPr>
              <w:pStyle w:val="Tabela"/>
            </w:pPr>
            <w:r>
              <w:t>Define um cliente.</w:t>
            </w:r>
          </w:p>
          <w:p w14:paraId="6BACF546" w14:textId="0FA59657" w:rsidR="00D518F8" w:rsidRDefault="00D518F8" w:rsidP="00176592">
            <w:pPr>
              <w:pStyle w:val="Tabela"/>
            </w:pPr>
            <w:r>
              <w:t xml:space="preserve">Aguardar </w:t>
            </w:r>
            <w:r w:rsidR="00F55294">
              <w:t>comando Editar Cliente ou Deletar Cliente.</w:t>
            </w:r>
          </w:p>
        </w:tc>
        <w:tc>
          <w:tcPr>
            <w:tcW w:w="2457" w:type="dxa"/>
          </w:tcPr>
          <w:p w14:paraId="654A5FD6" w14:textId="2EA36DD6" w:rsidR="00B444D0" w:rsidRDefault="00E70447" w:rsidP="00176592">
            <w:pPr>
              <w:pStyle w:val="Tabela"/>
            </w:pPr>
            <w:r>
              <w:t>Marcar apenas um item</w:t>
            </w:r>
            <w:r w:rsidR="001944D2">
              <w:t xml:space="preserve"> da tabela.</w:t>
            </w:r>
          </w:p>
        </w:tc>
      </w:tr>
      <w:tr w:rsidR="00FD7B40" w:rsidRPr="00577606" w14:paraId="2AF8FDD0" w14:textId="77777777" w:rsidTr="74815E82">
        <w:trPr>
          <w:cantSplit/>
        </w:trPr>
        <w:tc>
          <w:tcPr>
            <w:tcW w:w="1063" w:type="dxa"/>
          </w:tcPr>
          <w:p w14:paraId="09C32C94" w14:textId="77777777" w:rsidR="00FD7B40" w:rsidRPr="00577606" w:rsidRDefault="00FD7B4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1F91DD3E" w14:textId="0B1F2FB0" w:rsidR="00FD7B40" w:rsidRDefault="00FD7B40" w:rsidP="00176592">
            <w:pPr>
              <w:pStyle w:val="Tabela"/>
            </w:pPr>
            <w:r>
              <w:t>Pagamento</w:t>
            </w:r>
          </w:p>
        </w:tc>
        <w:tc>
          <w:tcPr>
            <w:tcW w:w="4111" w:type="dxa"/>
          </w:tcPr>
          <w:p w14:paraId="46752D62" w14:textId="77777777" w:rsidR="00FD7B40" w:rsidRDefault="00FD7B40" w:rsidP="00176592">
            <w:pPr>
              <w:pStyle w:val="Tabela"/>
            </w:pPr>
            <w:r>
              <w:t>Lista os pagamentos.</w:t>
            </w:r>
          </w:p>
          <w:p w14:paraId="39E16532" w14:textId="185AD628" w:rsidR="00FD7B40" w:rsidRDefault="00FD7B40" w:rsidP="00176592">
            <w:pPr>
              <w:pStyle w:val="Tabela"/>
            </w:pPr>
            <w:r>
              <w:t>Aciona a Tela de Listar Pagamentos.</w:t>
            </w:r>
          </w:p>
        </w:tc>
        <w:tc>
          <w:tcPr>
            <w:tcW w:w="2457" w:type="dxa"/>
          </w:tcPr>
          <w:p w14:paraId="16F4088E" w14:textId="6FD66FEE" w:rsidR="00FD7B40" w:rsidRDefault="00FD7B40" w:rsidP="00176592">
            <w:pPr>
              <w:pStyle w:val="Tabela"/>
            </w:pPr>
            <w:r>
              <w:t>Recupera informações apenas do cliente selecionado.</w:t>
            </w:r>
          </w:p>
        </w:tc>
      </w:tr>
      <w:tr w:rsidR="00FD7B40" w:rsidRPr="00577606" w14:paraId="6DE92980" w14:textId="77777777" w:rsidTr="74815E82">
        <w:trPr>
          <w:cantSplit/>
        </w:trPr>
        <w:tc>
          <w:tcPr>
            <w:tcW w:w="1063" w:type="dxa"/>
          </w:tcPr>
          <w:p w14:paraId="5DC3FB3C" w14:textId="77777777" w:rsidR="00FD7B40" w:rsidRPr="00577606" w:rsidRDefault="00FD7B4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428A1A1E" w14:textId="1090EE88" w:rsidR="00FD7B40" w:rsidRDefault="00FD7B40" w:rsidP="00176592">
            <w:pPr>
              <w:pStyle w:val="Tabela"/>
            </w:pPr>
            <w:r>
              <w:t>Férias</w:t>
            </w:r>
          </w:p>
        </w:tc>
        <w:tc>
          <w:tcPr>
            <w:tcW w:w="4111" w:type="dxa"/>
          </w:tcPr>
          <w:p w14:paraId="231B8EA1" w14:textId="77777777" w:rsidR="00FD7B40" w:rsidRDefault="00FD7B40" w:rsidP="00176592">
            <w:pPr>
              <w:pStyle w:val="Tabela"/>
            </w:pPr>
            <w:r>
              <w:t>Lista as férias.</w:t>
            </w:r>
          </w:p>
          <w:p w14:paraId="4718CB43" w14:textId="733B8B4E" w:rsidR="00FD7B40" w:rsidRDefault="00FD7B40" w:rsidP="00176592">
            <w:pPr>
              <w:pStyle w:val="Tabela"/>
            </w:pPr>
            <w:r>
              <w:t>Aciona a Tela de Listar Férias.</w:t>
            </w:r>
          </w:p>
        </w:tc>
        <w:tc>
          <w:tcPr>
            <w:tcW w:w="2457" w:type="dxa"/>
          </w:tcPr>
          <w:p w14:paraId="1D3AA56E" w14:textId="4E5C20DA" w:rsidR="00FD7B40" w:rsidRDefault="00FD7B40" w:rsidP="00176592">
            <w:pPr>
              <w:pStyle w:val="Tabela"/>
            </w:pPr>
            <w:r>
              <w:t>Recupera informações apenas do cliente selecionado.</w:t>
            </w:r>
          </w:p>
        </w:tc>
      </w:tr>
      <w:tr w:rsidR="00FD7B40" w:rsidRPr="00577606" w14:paraId="474B8B4B" w14:textId="77777777" w:rsidTr="74815E82">
        <w:trPr>
          <w:cantSplit/>
        </w:trPr>
        <w:tc>
          <w:tcPr>
            <w:tcW w:w="1063" w:type="dxa"/>
          </w:tcPr>
          <w:p w14:paraId="38FC02DD" w14:textId="77777777" w:rsidR="00FD7B40" w:rsidRPr="00577606" w:rsidRDefault="00FD7B4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3706B400" w14:textId="3F652C3A" w:rsidR="00FD7B40" w:rsidRDefault="00FD7B40" w:rsidP="00176592">
            <w:pPr>
              <w:pStyle w:val="Tabela"/>
            </w:pPr>
            <w:r>
              <w:t>Avaliação</w:t>
            </w:r>
          </w:p>
        </w:tc>
        <w:tc>
          <w:tcPr>
            <w:tcW w:w="4111" w:type="dxa"/>
          </w:tcPr>
          <w:p w14:paraId="275E8F87" w14:textId="77777777" w:rsidR="00FD7B40" w:rsidRDefault="00FD7B40" w:rsidP="00176592">
            <w:pPr>
              <w:pStyle w:val="Tabela"/>
            </w:pPr>
            <w:r>
              <w:t>Lista as avaliações físicas.</w:t>
            </w:r>
          </w:p>
          <w:p w14:paraId="17342411" w14:textId="71B4FB71" w:rsidR="00FD7B40" w:rsidRDefault="00FD7B40" w:rsidP="00176592">
            <w:pPr>
              <w:pStyle w:val="Tabela"/>
            </w:pPr>
            <w:r>
              <w:t>Aciona a Tela de Listar Avaliações.</w:t>
            </w:r>
          </w:p>
        </w:tc>
        <w:tc>
          <w:tcPr>
            <w:tcW w:w="2457" w:type="dxa"/>
          </w:tcPr>
          <w:p w14:paraId="46585F44" w14:textId="471F103E" w:rsidR="00FD7B40" w:rsidRDefault="00FD7B40" w:rsidP="00176592">
            <w:pPr>
              <w:pStyle w:val="Tabela"/>
            </w:pPr>
            <w:r>
              <w:t>Recupera informações apenas do cliente selecionado.</w:t>
            </w:r>
          </w:p>
        </w:tc>
      </w:tr>
      <w:tr w:rsidR="00FD7B40" w:rsidRPr="00577606" w14:paraId="10BB5EC1" w14:textId="77777777" w:rsidTr="74815E82">
        <w:trPr>
          <w:cantSplit/>
        </w:trPr>
        <w:tc>
          <w:tcPr>
            <w:tcW w:w="1063" w:type="dxa"/>
          </w:tcPr>
          <w:p w14:paraId="17809CAA" w14:textId="77777777" w:rsidR="00FD7B40" w:rsidRPr="00577606" w:rsidRDefault="00FD7B4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3C06E6DF" w14:textId="77777777" w:rsidR="00FD7B40" w:rsidRDefault="00FD7B40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6FD3CCEE" w14:textId="77777777" w:rsidR="00FD7B40" w:rsidRDefault="00FD7B40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2B69B116" w14:textId="77777777" w:rsidR="00FD7B40" w:rsidRDefault="00FD7B40" w:rsidP="00176592">
            <w:pPr>
              <w:pStyle w:val="Tabela"/>
            </w:pPr>
            <w:r>
              <w:t>-</w:t>
            </w:r>
          </w:p>
        </w:tc>
      </w:tr>
      <w:tr w:rsidR="00FD7B40" w:rsidRPr="00577606" w14:paraId="48380F29" w14:textId="77777777" w:rsidTr="74815E82">
        <w:trPr>
          <w:cantSplit/>
        </w:trPr>
        <w:tc>
          <w:tcPr>
            <w:tcW w:w="1063" w:type="dxa"/>
          </w:tcPr>
          <w:p w14:paraId="7F2EC9B5" w14:textId="77777777" w:rsidR="00FD7B40" w:rsidRPr="00577606" w:rsidRDefault="00FD7B4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40FD1C6A" w14:textId="77777777" w:rsidR="00FD7B40" w:rsidRDefault="00FD7B40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4937EB7E" w14:textId="77777777" w:rsidR="00FD7B40" w:rsidRDefault="00FD7B40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01522A94" w14:textId="77777777" w:rsidR="00FD7B40" w:rsidRDefault="00FD7B40" w:rsidP="00176592">
            <w:pPr>
              <w:pStyle w:val="Tabela"/>
            </w:pPr>
            <w:r>
              <w:t>-</w:t>
            </w:r>
          </w:p>
        </w:tc>
      </w:tr>
      <w:tr w:rsidR="00FD7B40" w:rsidRPr="00577606" w14:paraId="52E80180" w14:textId="77777777" w:rsidTr="74815E82">
        <w:trPr>
          <w:cantSplit/>
        </w:trPr>
        <w:tc>
          <w:tcPr>
            <w:tcW w:w="1063" w:type="dxa"/>
          </w:tcPr>
          <w:p w14:paraId="29AA75DC" w14:textId="77777777" w:rsidR="00FD7B40" w:rsidRPr="00577606" w:rsidRDefault="00FD7B40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0B782F53" w14:textId="77777777" w:rsidR="00FD7B40" w:rsidRDefault="00FD7B40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1CBC31AF" w14:textId="77777777" w:rsidR="00FD7B40" w:rsidRDefault="00FD7B40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7ACAD8B1" w14:textId="77777777" w:rsidR="00FD7B40" w:rsidRDefault="00FD7B40" w:rsidP="00176592">
            <w:pPr>
              <w:pStyle w:val="Tabela"/>
            </w:pPr>
            <w:r>
              <w:t>-</w:t>
            </w:r>
          </w:p>
        </w:tc>
      </w:tr>
      <w:tr w:rsidR="001E002C" w:rsidRPr="00577606" w14:paraId="3C80BB3A" w14:textId="77777777" w:rsidTr="74815E82">
        <w:trPr>
          <w:cantSplit/>
        </w:trPr>
        <w:tc>
          <w:tcPr>
            <w:tcW w:w="1063" w:type="dxa"/>
          </w:tcPr>
          <w:p w14:paraId="26AC4DD2" w14:textId="77777777" w:rsidR="001E002C" w:rsidRPr="00577606" w:rsidRDefault="001E002C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3B324536" w14:textId="4683721F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1295ECE1" w14:textId="00C6BA86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1CAD396D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  <w:tr w:rsidR="00BB2329" w:rsidRPr="00577606" w14:paraId="3155718C" w14:textId="77777777" w:rsidTr="001B6164">
        <w:trPr>
          <w:cantSplit/>
        </w:trPr>
        <w:tc>
          <w:tcPr>
            <w:tcW w:w="1063" w:type="dxa"/>
          </w:tcPr>
          <w:p w14:paraId="52355AE0" w14:textId="77777777" w:rsidR="00BB2329" w:rsidRPr="00577606" w:rsidRDefault="00BB2329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63EC2D66" w14:textId="77777777" w:rsidR="00BB2329" w:rsidRPr="00577606" w:rsidRDefault="00BB2329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76967CB7" w14:textId="77777777" w:rsidR="00BB2329" w:rsidRPr="00577606" w:rsidRDefault="00BB2329" w:rsidP="00176592">
            <w:pPr>
              <w:pStyle w:val="Tabela"/>
            </w:pPr>
            <w:r>
              <w:t>Aciona a Tela de Consultar Cliente.</w:t>
            </w:r>
          </w:p>
        </w:tc>
        <w:tc>
          <w:tcPr>
            <w:tcW w:w="2457" w:type="dxa"/>
          </w:tcPr>
          <w:p w14:paraId="063B7072" w14:textId="77777777" w:rsidR="00BB2329" w:rsidRPr="00577606" w:rsidRDefault="00BB2329" w:rsidP="00176592">
            <w:pPr>
              <w:pStyle w:val="Tabela"/>
            </w:pPr>
            <w:r>
              <w:t>-</w:t>
            </w:r>
          </w:p>
        </w:tc>
      </w:tr>
    </w:tbl>
    <w:p w14:paraId="2F9F24C5" w14:textId="46961ABB" w:rsidR="00470732" w:rsidRPr="00577606" w:rsidRDefault="00470732" w:rsidP="00470732">
      <w:pPr>
        <w:pStyle w:val="Ttulo3"/>
        <w:jc w:val="both"/>
      </w:pPr>
      <w:bookmarkStart w:id="22" w:name="_Toc52286167"/>
      <w:r w:rsidRPr="00577606">
        <w:t xml:space="preserve">Interface de usuário </w:t>
      </w:r>
      <w:r w:rsidR="00B35AFC">
        <w:t>Cadastrar</w:t>
      </w:r>
      <w:r>
        <w:t xml:space="preserve"> Cliente</w:t>
      </w:r>
      <w:bookmarkEnd w:id="22"/>
    </w:p>
    <w:p w14:paraId="075254FD" w14:textId="77777777" w:rsidR="00470732" w:rsidRPr="00577606" w:rsidRDefault="00470732" w:rsidP="00470732">
      <w:pPr>
        <w:pStyle w:val="Ttulo4"/>
        <w:jc w:val="both"/>
      </w:pPr>
      <w:bookmarkStart w:id="23" w:name="_Toc52286168"/>
      <w:r w:rsidRPr="00577606">
        <w:t>Leiaute sugerido</w:t>
      </w:r>
      <w:bookmarkEnd w:id="23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470732" w:rsidRPr="00577606" w14:paraId="28A38A63" w14:textId="77777777" w:rsidTr="001B696B">
        <w:trPr>
          <w:trHeight w:val="645"/>
        </w:trPr>
        <w:tc>
          <w:tcPr>
            <w:tcW w:w="9284" w:type="dxa"/>
          </w:tcPr>
          <w:p w14:paraId="5B629767" w14:textId="77777777" w:rsidR="00A7731B" w:rsidRDefault="00AB1A82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3393EA43" wp14:editId="373761C7">
                  <wp:extent cx="5806423" cy="2555875"/>
                  <wp:effectExtent l="0" t="0" r="444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101EC" w14:textId="49F84AEC" w:rsidR="00470732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4</w:t>
              </w:r>
            </w:fldSimple>
            <w:r>
              <w:t xml:space="preserve"> - Cadastrar Cliente</w:t>
            </w:r>
          </w:p>
        </w:tc>
      </w:tr>
    </w:tbl>
    <w:p w14:paraId="2500AEAA" w14:textId="77777777" w:rsidR="00470732" w:rsidRPr="00577606" w:rsidRDefault="00470732" w:rsidP="00470732">
      <w:pPr>
        <w:pStyle w:val="Ttulo4"/>
        <w:jc w:val="both"/>
      </w:pPr>
      <w:bookmarkStart w:id="24" w:name="_Toc52286169"/>
      <w:r w:rsidRPr="00577606">
        <w:t>Campos</w:t>
      </w:r>
      <w:bookmarkEnd w:id="2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470732" w:rsidRPr="00577606" w14:paraId="134AD190" w14:textId="77777777" w:rsidTr="001B696B">
        <w:trPr>
          <w:cantSplit/>
          <w:trHeight w:val="134"/>
        </w:trPr>
        <w:tc>
          <w:tcPr>
            <w:tcW w:w="1063" w:type="dxa"/>
          </w:tcPr>
          <w:p w14:paraId="26397A2A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06105EE6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D155587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767EE9D1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7DDCE597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1E60DD00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050B0851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470732" w:rsidRPr="00577606" w14:paraId="2ACFFF1B" w14:textId="77777777" w:rsidTr="001B696B">
        <w:trPr>
          <w:cantSplit/>
        </w:trPr>
        <w:tc>
          <w:tcPr>
            <w:tcW w:w="1063" w:type="dxa"/>
          </w:tcPr>
          <w:p w14:paraId="38563563" w14:textId="77777777" w:rsidR="00470732" w:rsidRPr="00577606" w:rsidRDefault="00470732" w:rsidP="00176592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427" w:type="dxa"/>
          </w:tcPr>
          <w:p w14:paraId="5E4AFA05" w14:textId="77777777" w:rsidR="00470732" w:rsidRPr="00577606" w:rsidRDefault="00470732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7D667099" w14:textId="77777777" w:rsidR="00470732" w:rsidRPr="00577606" w:rsidRDefault="00470732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5DFA952B" w14:textId="77777777" w:rsidR="00470732" w:rsidRPr="00577606" w:rsidRDefault="00470732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1396890" w14:textId="77777777" w:rsidR="00470732" w:rsidRPr="00577606" w:rsidRDefault="00470732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26D4344" w14:textId="77777777" w:rsidR="00470732" w:rsidRPr="00577606" w:rsidRDefault="00470732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74BA515B" w14:textId="2109E8F4" w:rsidR="00470732" w:rsidRPr="00577606" w:rsidRDefault="00BA4169" w:rsidP="00176592">
            <w:pPr>
              <w:pStyle w:val="Tabela"/>
            </w:pPr>
            <w:r>
              <w:t>Preenchimento obrigatório.</w:t>
            </w:r>
          </w:p>
        </w:tc>
      </w:tr>
      <w:tr w:rsidR="002144BF" w:rsidRPr="00577606" w14:paraId="6DEF23C8" w14:textId="77777777" w:rsidTr="001B696B">
        <w:trPr>
          <w:cantSplit/>
        </w:trPr>
        <w:tc>
          <w:tcPr>
            <w:tcW w:w="1063" w:type="dxa"/>
          </w:tcPr>
          <w:p w14:paraId="1F1F0123" w14:textId="77777777" w:rsidR="002144BF" w:rsidRPr="00577606" w:rsidRDefault="002144BF" w:rsidP="00176592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427" w:type="dxa"/>
          </w:tcPr>
          <w:p w14:paraId="037B56D6" w14:textId="0F2D5F34" w:rsidR="002144BF" w:rsidRDefault="002144BF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2DBF0F48" w14:textId="55D77673" w:rsidR="002144BF" w:rsidRDefault="002144BF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15BA1832" w14:textId="784FD97D" w:rsidR="002144BF" w:rsidRDefault="003B0AB5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F3F043E" w14:textId="42C05FA5" w:rsidR="002144BF" w:rsidRDefault="003B0AB5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4F927C57" w14:textId="7B755695" w:rsidR="002144BF" w:rsidRDefault="002B035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1B8E9D3" w14:textId="247B6B82" w:rsidR="002144BF" w:rsidRDefault="00BA4169" w:rsidP="00176592">
            <w:pPr>
              <w:pStyle w:val="Tabela"/>
            </w:pPr>
            <w:r>
              <w:t>Preenchimento obrigatório.</w:t>
            </w:r>
          </w:p>
        </w:tc>
      </w:tr>
      <w:tr w:rsidR="002144BF" w:rsidRPr="00577606" w14:paraId="10261F3B" w14:textId="77777777" w:rsidTr="001B696B">
        <w:trPr>
          <w:cantSplit/>
        </w:trPr>
        <w:tc>
          <w:tcPr>
            <w:tcW w:w="1063" w:type="dxa"/>
          </w:tcPr>
          <w:p w14:paraId="43358565" w14:textId="77777777" w:rsidR="002144BF" w:rsidRPr="00577606" w:rsidRDefault="002144BF" w:rsidP="00176592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427" w:type="dxa"/>
          </w:tcPr>
          <w:p w14:paraId="774B4835" w14:textId="212A2C92" w:rsidR="002144BF" w:rsidRDefault="006836EA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1E1E1543" w14:textId="6CDA7F8B" w:rsidR="002144BF" w:rsidRDefault="00144824" w:rsidP="00176592">
            <w:pPr>
              <w:pStyle w:val="Tabela"/>
            </w:pPr>
            <w:r>
              <w:t>Identidade do cliente</w:t>
            </w:r>
          </w:p>
        </w:tc>
        <w:tc>
          <w:tcPr>
            <w:tcW w:w="1134" w:type="dxa"/>
          </w:tcPr>
          <w:p w14:paraId="0322767F" w14:textId="155BEDF6" w:rsidR="002144BF" w:rsidRDefault="00144824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5C28A0BB" w14:textId="02C4B097" w:rsidR="002144BF" w:rsidRDefault="00144824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DAB016D" w14:textId="1EE0D57D" w:rsidR="002144BF" w:rsidRDefault="00144824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46274C2" w14:textId="494F3056" w:rsidR="002144BF" w:rsidRDefault="00BA4169" w:rsidP="00176592">
            <w:pPr>
              <w:pStyle w:val="Tabela"/>
            </w:pPr>
            <w:r>
              <w:t>Preenchimento obrigatório.</w:t>
            </w:r>
          </w:p>
        </w:tc>
      </w:tr>
      <w:tr w:rsidR="002144BF" w:rsidRPr="00577606" w14:paraId="03A462C6" w14:textId="77777777" w:rsidTr="001B696B">
        <w:trPr>
          <w:cantSplit/>
        </w:trPr>
        <w:tc>
          <w:tcPr>
            <w:tcW w:w="1063" w:type="dxa"/>
          </w:tcPr>
          <w:p w14:paraId="2308C6C9" w14:textId="77777777" w:rsidR="002144BF" w:rsidRPr="00577606" w:rsidRDefault="002144BF" w:rsidP="00176592">
            <w:pPr>
              <w:pStyle w:val="Tabela"/>
              <w:numPr>
                <w:ilvl w:val="0"/>
                <w:numId w:val="50"/>
              </w:numPr>
            </w:pPr>
          </w:p>
        </w:tc>
        <w:tc>
          <w:tcPr>
            <w:tcW w:w="1427" w:type="dxa"/>
          </w:tcPr>
          <w:p w14:paraId="22BECF1C" w14:textId="1BBB8123" w:rsidR="002144BF" w:rsidRDefault="00144824" w:rsidP="00176592">
            <w:pPr>
              <w:pStyle w:val="Tabela"/>
            </w:pPr>
            <w:r>
              <w:t>Endereço</w:t>
            </w:r>
          </w:p>
        </w:tc>
        <w:tc>
          <w:tcPr>
            <w:tcW w:w="1315" w:type="dxa"/>
          </w:tcPr>
          <w:p w14:paraId="0D1C2098" w14:textId="280323D3" w:rsidR="002144BF" w:rsidRDefault="00144824" w:rsidP="00176592">
            <w:pPr>
              <w:pStyle w:val="Tabela"/>
            </w:pPr>
            <w:r>
              <w:t>Endereço do cliente</w:t>
            </w:r>
          </w:p>
        </w:tc>
        <w:tc>
          <w:tcPr>
            <w:tcW w:w="1134" w:type="dxa"/>
          </w:tcPr>
          <w:p w14:paraId="0B1B1C46" w14:textId="1B8228AD" w:rsidR="002144BF" w:rsidRDefault="00144824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A184D9F" w14:textId="6B5F3236" w:rsidR="002144BF" w:rsidRDefault="00144824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1669C57" w14:textId="076DA899" w:rsidR="002144BF" w:rsidRDefault="00144824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8886555" w14:textId="6BCFA2C2" w:rsidR="002144BF" w:rsidRDefault="00BA4169" w:rsidP="00176592">
            <w:pPr>
              <w:pStyle w:val="Tabela"/>
            </w:pPr>
            <w:r>
              <w:t>Preenchimento obrigatório.</w:t>
            </w:r>
          </w:p>
        </w:tc>
      </w:tr>
    </w:tbl>
    <w:p w14:paraId="087A69C8" w14:textId="77777777" w:rsidR="00470732" w:rsidRPr="00577606" w:rsidRDefault="00470732" w:rsidP="00470732">
      <w:pPr>
        <w:pStyle w:val="Ttulo4"/>
        <w:jc w:val="both"/>
      </w:pPr>
      <w:bookmarkStart w:id="25" w:name="_Toc52286170"/>
      <w:r w:rsidRPr="00577606">
        <w:t>Comandos</w:t>
      </w:r>
      <w:bookmarkEnd w:id="2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470732" w:rsidRPr="00577606" w14:paraId="3566B13B" w14:textId="77777777" w:rsidTr="001B696B">
        <w:trPr>
          <w:cantSplit/>
        </w:trPr>
        <w:tc>
          <w:tcPr>
            <w:tcW w:w="1063" w:type="dxa"/>
          </w:tcPr>
          <w:p w14:paraId="5B38CF42" w14:textId="77777777" w:rsidR="00470732" w:rsidRPr="00577606" w:rsidRDefault="00470732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2D73FA42" w14:textId="77777777" w:rsidR="00470732" w:rsidRPr="00577606" w:rsidRDefault="00470732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554834D" w14:textId="77777777" w:rsidR="00470732" w:rsidRPr="00577606" w:rsidRDefault="00470732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63E0C32" w14:textId="77777777" w:rsidR="00470732" w:rsidRPr="00577606" w:rsidRDefault="00470732" w:rsidP="00176592">
            <w:pPr>
              <w:pStyle w:val="Tabela"/>
            </w:pPr>
            <w:r w:rsidRPr="00577606">
              <w:t>Restrições</w:t>
            </w:r>
          </w:p>
        </w:tc>
      </w:tr>
      <w:tr w:rsidR="00470732" w:rsidRPr="00577606" w14:paraId="40719289" w14:textId="77777777" w:rsidTr="001B696B">
        <w:trPr>
          <w:cantSplit/>
        </w:trPr>
        <w:tc>
          <w:tcPr>
            <w:tcW w:w="1063" w:type="dxa"/>
          </w:tcPr>
          <w:p w14:paraId="3FAA00D2" w14:textId="77777777" w:rsidR="00470732" w:rsidRPr="00577606" w:rsidRDefault="00470732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77EE50B4" w14:textId="078DE972" w:rsidR="00470732" w:rsidRPr="00577606" w:rsidRDefault="00B60F1D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0BE6E958" w14:textId="3FCE52B8" w:rsidR="00F6509D" w:rsidRDefault="00001C18" w:rsidP="00176592">
            <w:pPr>
              <w:pStyle w:val="Tabela"/>
            </w:pPr>
            <w:r>
              <w:t>Realiza cadastro dos dados informados.</w:t>
            </w:r>
          </w:p>
          <w:p w14:paraId="2EFA89F0" w14:textId="228DB610" w:rsidR="00470732" w:rsidRPr="00577606" w:rsidRDefault="00470732" w:rsidP="00176592">
            <w:pPr>
              <w:pStyle w:val="Tabela"/>
            </w:pPr>
            <w:r>
              <w:t xml:space="preserve">Aciona a Tela de </w:t>
            </w:r>
            <w:r w:rsidR="00231AE3">
              <w:t>Consultar</w:t>
            </w:r>
            <w:r>
              <w:t xml:space="preserve"> Cliente.</w:t>
            </w:r>
          </w:p>
        </w:tc>
        <w:tc>
          <w:tcPr>
            <w:tcW w:w="2457" w:type="dxa"/>
          </w:tcPr>
          <w:p w14:paraId="49E71085" w14:textId="10550CDA" w:rsidR="00470732" w:rsidRPr="00577606" w:rsidRDefault="0000680B" w:rsidP="00176592">
            <w:pPr>
              <w:pStyle w:val="Tabela"/>
            </w:pPr>
            <w:r>
              <w:t>Não permitir CPF duplicado.</w:t>
            </w:r>
          </w:p>
        </w:tc>
      </w:tr>
      <w:tr w:rsidR="00470732" w:rsidRPr="00577606" w14:paraId="2F9E5775" w14:textId="77777777" w:rsidTr="001B696B">
        <w:trPr>
          <w:cantSplit/>
        </w:trPr>
        <w:tc>
          <w:tcPr>
            <w:tcW w:w="1063" w:type="dxa"/>
          </w:tcPr>
          <w:p w14:paraId="600F71E7" w14:textId="77777777" w:rsidR="00470732" w:rsidRPr="00577606" w:rsidRDefault="00470732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4B91867B" w14:textId="68CDFA64" w:rsidR="00470732" w:rsidRPr="00577606" w:rsidRDefault="00B60F1D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46087B1E" w14:textId="77777777" w:rsidR="004F7F2E" w:rsidRDefault="004F7F2E" w:rsidP="00176592">
            <w:pPr>
              <w:pStyle w:val="Tabela"/>
            </w:pPr>
            <w:r>
              <w:t>Não realizar ação.</w:t>
            </w:r>
          </w:p>
          <w:p w14:paraId="592A86AE" w14:textId="60FE3875" w:rsidR="00470732" w:rsidRPr="00577606" w:rsidRDefault="00470732" w:rsidP="00176592">
            <w:pPr>
              <w:pStyle w:val="Tabela"/>
            </w:pPr>
            <w:r>
              <w:t>Aciona a Tela de C</w:t>
            </w:r>
            <w:r w:rsidR="0000680B">
              <w:t>onsultar</w:t>
            </w:r>
            <w:r>
              <w:t xml:space="preserve"> Cliente.</w:t>
            </w:r>
          </w:p>
        </w:tc>
        <w:tc>
          <w:tcPr>
            <w:tcW w:w="2457" w:type="dxa"/>
          </w:tcPr>
          <w:p w14:paraId="203F1892" w14:textId="55528EBF" w:rsidR="00470732" w:rsidRPr="00577606" w:rsidRDefault="0000680B" w:rsidP="00176592">
            <w:pPr>
              <w:pStyle w:val="Tabela"/>
            </w:pPr>
            <w:r>
              <w:t>-</w:t>
            </w:r>
          </w:p>
        </w:tc>
      </w:tr>
      <w:tr w:rsidR="00B60F1D" w:rsidRPr="00577606" w14:paraId="4F459D81" w14:textId="77777777" w:rsidTr="001B696B">
        <w:trPr>
          <w:cantSplit/>
        </w:trPr>
        <w:tc>
          <w:tcPr>
            <w:tcW w:w="1063" w:type="dxa"/>
          </w:tcPr>
          <w:p w14:paraId="09F8D3F0" w14:textId="77777777" w:rsidR="00B60F1D" w:rsidRPr="00577606" w:rsidRDefault="00B60F1D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29E766F2" w14:textId="77777777" w:rsidR="00B60F1D" w:rsidRDefault="00B60F1D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2D6513B4" w14:textId="77777777" w:rsidR="00B60F1D" w:rsidRDefault="00B60F1D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19B1A64D" w14:textId="77777777" w:rsidR="00B60F1D" w:rsidRDefault="00B60F1D" w:rsidP="00176592">
            <w:pPr>
              <w:pStyle w:val="Tabela"/>
            </w:pPr>
            <w:r>
              <w:t>-</w:t>
            </w:r>
          </w:p>
        </w:tc>
      </w:tr>
      <w:tr w:rsidR="00B60F1D" w:rsidRPr="00577606" w14:paraId="76957EEB" w14:textId="77777777" w:rsidTr="001B696B">
        <w:trPr>
          <w:cantSplit/>
        </w:trPr>
        <w:tc>
          <w:tcPr>
            <w:tcW w:w="1063" w:type="dxa"/>
          </w:tcPr>
          <w:p w14:paraId="3CB84D48" w14:textId="77777777" w:rsidR="00B60F1D" w:rsidRPr="00577606" w:rsidRDefault="00B60F1D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0579A0D2" w14:textId="77777777" w:rsidR="00B60F1D" w:rsidRDefault="00B60F1D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261B4DB7" w14:textId="77777777" w:rsidR="00B60F1D" w:rsidRDefault="00B60F1D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00812C84" w14:textId="77777777" w:rsidR="00B60F1D" w:rsidRDefault="00B60F1D" w:rsidP="00176592">
            <w:pPr>
              <w:pStyle w:val="Tabela"/>
            </w:pPr>
            <w:r>
              <w:t>-</w:t>
            </w:r>
          </w:p>
        </w:tc>
      </w:tr>
      <w:tr w:rsidR="00B60F1D" w:rsidRPr="00577606" w14:paraId="480EAFB6" w14:textId="77777777" w:rsidTr="001B696B">
        <w:trPr>
          <w:cantSplit/>
        </w:trPr>
        <w:tc>
          <w:tcPr>
            <w:tcW w:w="1063" w:type="dxa"/>
          </w:tcPr>
          <w:p w14:paraId="6032FBB3" w14:textId="77777777" w:rsidR="00B60F1D" w:rsidRPr="00577606" w:rsidRDefault="00B60F1D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1EEEF0D9" w14:textId="77777777" w:rsidR="00B60F1D" w:rsidRDefault="00B60F1D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4F9A811C" w14:textId="77777777" w:rsidR="00B60F1D" w:rsidRDefault="00B60F1D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7557E590" w14:textId="77777777" w:rsidR="00B60F1D" w:rsidRDefault="00B60F1D" w:rsidP="00176592">
            <w:pPr>
              <w:pStyle w:val="Tabela"/>
            </w:pPr>
            <w:r>
              <w:t>-</w:t>
            </w:r>
          </w:p>
        </w:tc>
      </w:tr>
      <w:tr w:rsidR="00B60F1D" w:rsidRPr="00577606" w14:paraId="401C8637" w14:textId="77777777" w:rsidTr="001B696B">
        <w:trPr>
          <w:cantSplit/>
        </w:trPr>
        <w:tc>
          <w:tcPr>
            <w:tcW w:w="1063" w:type="dxa"/>
          </w:tcPr>
          <w:p w14:paraId="7677B041" w14:textId="77777777" w:rsidR="00B60F1D" w:rsidRPr="00577606" w:rsidRDefault="00B60F1D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68B1B754" w14:textId="77777777" w:rsidR="00B60F1D" w:rsidRDefault="00B60F1D" w:rsidP="00176592">
            <w:pPr>
              <w:pStyle w:val="Tabela"/>
            </w:pPr>
            <w:r>
              <w:t>Pagamento</w:t>
            </w:r>
          </w:p>
        </w:tc>
        <w:tc>
          <w:tcPr>
            <w:tcW w:w="4111" w:type="dxa"/>
          </w:tcPr>
          <w:p w14:paraId="04D30C54" w14:textId="77777777" w:rsidR="00B60F1D" w:rsidRDefault="00B60F1D" w:rsidP="00176592">
            <w:pPr>
              <w:pStyle w:val="Tabela"/>
            </w:pPr>
            <w:r>
              <w:t>Aciona a Tela de Consultar Cliente \ Pagamento.</w:t>
            </w:r>
          </w:p>
        </w:tc>
        <w:tc>
          <w:tcPr>
            <w:tcW w:w="2457" w:type="dxa"/>
          </w:tcPr>
          <w:p w14:paraId="2F8C9AD4" w14:textId="77777777" w:rsidR="00B60F1D" w:rsidRDefault="00B60F1D" w:rsidP="00176592">
            <w:pPr>
              <w:pStyle w:val="Tabela"/>
            </w:pPr>
            <w:r>
              <w:t>-</w:t>
            </w:r>
          </w:p>
        </w:tc>
      </w:tr>
      <w:tr w:rsidR="00B60F1D" w:rsidRPr="00577606" w14:paraId="195586C8" w14:textId="77777777" w:rsidTr="001B696B">
        <w:trPr>
          <w:cantSplit/>
        </w:trPr>
        <w:tc>
          <w:tcPr>
            <w:tcW w:w="1063" w:type="dxa"/>
          </w:tcPr>
          <w:p w14:paraId="2155C599" w14:textId="77777777" w:rsidR="00B60F1D" w:rsidRPr="00577606" w:rsidRDefault="00B60F1D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728A3B59" w14:textId="77777777" w:rsidR="00B60F1D" w:rsidRDefault="00B60F1D" w:rsidP="00176592">
            <w:pPr>
              <w:pStyle w:val="Tabela"/>
            </w:pPr>
            <w:r>
              <w:t>Férias</w:t>
            </w:r>
          </w:p>
        </w:tc>
        <w:tc>
          <w:tcPr>
            <w:tcW w:w="4111" w:type="dxa"/>
          </w:tcPr>
          <w:p w14:paraId="3C13AB16" w14:textId="77777777" w:rsidR="00B60F1D" w:rsidRDefault="00B60F1D" w:rsidP="00176592">
            <w:pPr>
              <w:pStyle w:val="Tabela"/>
            </w:pPr>
            <w:r>
              <w:t>Aciona a Tela de Consultar Cliente \ Férias.</w:t>
            </w:r>
          </w:p>
        </w:tc>
        <w:tc>
          <w:tcPr>
            <w:tcW w:w="2457" w:type="dxa"/>
          </w:tcPr>
          <w:p w14:paraId="5997383E" w14:textId="77777777" w:rsidR="00B60F1D" w:rsidRDefault="00B60F1D" w:rsidP="00176592">
            <w:pPr>
              <w:pStyle w:val="Tabela"/>
            </w:pPr>
            <w:r>
              <w:t>-</w:t>
            </w:r>
          </w:p>
        </w:tc>
      </w:tr>
      <w:tr w:rsidR="00B60F1D" w:rsidRPr="00577606" w14:paraId="0E488350" w14:textId="77777777" w:rsidTr="001B696B">
        <w:trPr>
          <w:cantSplit/>
        </w:trPr>
        <w:tc>
          <w:tcPr>
            <w:tcW w:w="1063" w:type="dxa"/>
          </w:tcPr>
          <w:p w14:paraId="01205B7C" w14:textId="77777777" w:rsidR="00B60F1D" w:rsidRPr="00577606" w:rsidRDefault="00B60F1D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516259B2" w14:textId="77777777" w:rsidR="00B60F1D" w:rsidRDefault="00B60F1D" w:rsidP="00176592">
            <w:pPr>
              <w:pStyle w:val="Tabela"/>
            </w:pPr>
            <w:r>
              <w:t>Avaliação</w:t>
            </w:r>
          </w:p>
        </w:tc>
        <w:tc>
          <w:tcPr>
            <w:tcW w:w="4111" w:type="dxa"/>
          </w:tcPr>
          <w:p w14:paraId="4517DD9A" w14:textId="77777777" w:rsidR="00B60F1D" w:rsidRDefault="00B60F1D" w:rsidP="00176592">
            <w:pPr>
              <w:pStyle w:val="Tabela"/>
            </w:pPr>
            <w:r>
              <w:t>Aciona a Tela de Consultar Cliente \ Avaliação.</w:t>
            </w:r>
          </w:p>
        </w:tc>
        <w:tc>
          <w:tcPr>
            <w:tcW w:w="2457" w:type="dxa"/>
          </w:tcPr>
          <w:p w14:paraId="3F9D3D61" w14:textId="77777777" w:rsidR="00B60F1D" w:rsidRDefault="00B60F1D" w:rsidP="00176592">
            <w:pPr>
              <w:pStyle w:val="Tabela"/>
            </w:pPr>
            <w:r>
              <w:t>-</w:t>
            </w:r>
          </w:p>
        </w:tc>
      </w:tr>
      <w:tr w:rsidR="001E002C" w:rsidRPr="00577606" w14:paraId="103FBF78" w14:textId="77777777" w:rsidTr="001B696B">
        <w:trPr>
          <w:cantSplit/>
        </w:trPr>
        <w:tc>
          <w:tcPr>
            <w:tcW w:w="1063" w:type="dxa"/>
          </w:tcPr>
          <w:p w14:paraId="0EE25C12" w14:textId="77777777" w:rsidR="001E002C" w:rsidRPr="00577606" w:rsidRDefault="001E002C" w:rsidP="00176592">
            <w:pPr>
              <w:pStyle w:val="Tabela"/>
              <w:numPr>
                <w:ilvl w:val="0"/>
                <w:numId w:val="127"/>
              </w:numPr>
            </w:pPr>
          </w:p>
        </w:tc>
        <w:tc>
          <w:tcPr>
            <w:tcW w:w="1559" w:type="dxa"/>
          </w:tcPr>
          <w:p w14:paraId="1CF2E75F" w14:textId="06B6D8EB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2DA2F045" w14:textId="056418F8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5EE848DA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6BCD0946" w14:textId="04AF80B1" w:rsidR="00CE101A" w:rsidRPr="00577606" w:rsidRDefault="00CE101A" w:rsidP="00CE101A">
      <w:pPr>
        <w:pStyle w:val="Ttulo3"/>
        <w:jc w:val="both"/>
      </w:pPr>
      <w:bookmarkStart w:id="26" w:name="_Toc52286171"/>
      <w:r w:rsidRPr="00577606">
        <w:t xml:space="preserve">Interface de usuário </w:t>
      </w:r>
      <w:r w:rsidR="0027174E">
        <w:t>Editar</w:t>
      </w:r>
      <w:r>
        <w:t xml:space="preserve"> Cliente</w:t>
      </w:r>
      <w:bookmarkEnd w:id="26"/>
    </w:p>
    <w:p w14:paraId="33E9B885" w14:textId="77777777" w:rsidR="00CE101A" w:rsidRPr="00577606" w:rsidRDefault="00CE101A" w:rsidP="00CE101A">
      <w:pPr>
        <w:pStyle w:val="Ttulo4"/>
        <w:jc w:val="both"/>
      </w:pPr>
      <w:bookmarkStart w:id="27" w:name="_Toc52286172"/>
      <w:r w:rsidRPr="00577606">
        <w:t>Leiaute sugerido</w:t>
      </w:r>
      <w:bookmarkEnd w:id="27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E101A" w:rsidRPr="00577606" w14:paraId="66CC20D4" w14:textId="77777777" w:rsidTr="001B696B">
        <w:trPr>
          <w:trHeight w:val="645"/>
        </w:trPr>
        <w:tc>
          <w:tcPr>
            <w:tcW w:w="9284" w:type="dxa"/>
          </w:tcPr>
          <w:p w14:paraId="1A463B2B" w14:textId="77777777" w:rsidR="00A7731B" w:rsidRDefault="00AB1A82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B50ABA8" wp14:editId="5EE84B13">
                  <wp:extent cx="5806423" cy="2555875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883FC" w14:textId="40749ACA" w:rsidR="00CE101A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5</w:t>
              </w:r>
            </w:fldSimple>
            <w:r>
              <w:t xml:space="preserve"> - Editar Cliente</w:t>
            </w:r>
          </w:p>
        </w:tc>
      </w:tr>
    </w:tbl>
    <w:p w14:paraId="40144D64" w14:textId="77777777" w:rsidR="00CE101A" w:rsidRPr="00577606" w:rsidRDefault="00CE101A" w:rsidP="00CE101A">
      <w:pPr>
        <w:pStyle w:val="Ttulo4"/>
        <w:jc w:val="both"/>
      </w:pPr>
      <w:bookmarkStart w:id="28" w:name="_Toc52286173"/>
      <w:r w:rsidRPr="00577606">
        <w:t>Campos</w:t>
      </w:r>
      <w:bookmarkEnd w:id="28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CE101A" w:rsidRPr="00577606" w14:paraId="16EAF308" w14:textId="77777777" w:rsidTr="001B696B">
        <w:trPr>
          <w:cantSplit/>
          <w:trHeight w:val="134"/>
        </w:trPr>
        <w:tc>
          <w:tcPr>
            <w:tcW w:w="1063" w:type="dxa"/>
          </w:tcPr>
          <w:p w14:paraId="65E9D024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55E2D49C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7A035536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CE8F213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3F9BADAD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5262998B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2BA93F37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CE101A" w:rsidRPr="00577606" w14:paraId="56B85785" w14:textId="77777777" w:rsidTr="001B696B">
        <w:trPr>
          <w:cantSplit/>
        </w:trPr>
        <w:tc>
          <w:tcPr>
            <w:tcW w:w="1063" w:type="dxa"/>
          </w:tcPr>
          <w:p w14:paraId="4E7A2969" w14:textId="77777777" w:rsidR="00CE101A" w:rsidRPr="00577606" w:rsidRDefault="00CE101A" w:rsidP="00176592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427" w:type="dxa"/>
          </w:tcPr>
          <w:p w14:paraId="3F938121" w14:textId="77777777" w:rsidR="00CE101A" w:rsidRPr="00577606" w:rsidRDefault="00CE101A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18CD9C9E" w14:textId="77777777" w:rsidR="00CE101A" w:rsidRPr="00577606" w:rsidRDefault="00CE101A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22FE13C5" w14:textId="77777777" w:rsidR="00CE101A" w:rsidRPr="00577606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8493327" w14:textId="77777777" w:rsidR="00CE101A" w:rsidRPr="00577606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B3C16B0" w14:textId="77777777" w:rsidR="00CE101A" w:rsidRPr="00577606" w:rsidRDefault="00CE101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B3F4EA1" w14:textId="3618B264" w:rsidR="00CE101A" w:rsidRPr="00577606" w:rsidRDefault="00C31F8C" w:rsidP="00176592">
            <w:pPr>
              <w:pStyle w:val="Tabela"/>
            </w:pPr>
            <w:r>
              <w:t>Preenchimento obrigatório.</w:t>
            </w:r>
          </w:p>
        </w:tc>
      </w:tr>
      <w:tr w:rsidR="00CE101A" w:rsidRPr="00577606" w14:paraId="06CD8720" w14:textId="77777777" w:rsidTr="001B696B">
        <w:trPr>
          <w:cantSplit/>
        </w:trPr>
        <w:tc>
          <w:tcPr>
            <w:tcW w:w="1063" w:type="dxa"/>
          </w:tcPr>
          <w:p w14:paraId="79026BC5" w14:textId="77777777" w:rsidR="00CE101A" w:rsidRPr="00577606" w:rsidRDefault="00CE101A" w:rsidP="00176592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427" w:type="dxa"/>
          </w:tcPr>
          <w:p w14:paraId="6CED5854" w14:textId="77777777" w:rsidR="00CE101A" w:rsidRDefault="00CE101A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686280C7" w14:textId="77777777" w:rsidR="00CE101A" w:rsidRDefault="00CE101A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25F352A6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2B6638E" w14:textId="77777777" w:rsidR="00CE101A" w:rsidRDefault="00CE101A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2A15E95F" w14:textId="736BD3E2" w:rsidR="00CE101A" w:rsidRDefault="002B035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5A6B07E" w14:textId="0F39163C" w:rsidR="00CE101A" w:rsidRDefault="004B79AF" w:rsidP="00176592">
            <w:pPr>
              <w:pStyle w:val="Tabela"/>
            </w:pPr>
            <w:r>
              <w:t>Desabilitado.</w:t>
            </w:r>
          </w:p>
        </w:tc>
      </w:tr>
      <w:tr w:rsidR="00CE101A" w:rsidRPr="00577606" w14:paraId="1211C25D" w14:textId="77777777" w:rsidTr="001B696B">
        <w:trPr>
          <w:cantSplit/>
        </w:trPr>
        <w:tc>
          <w:tcPr>
            <w:tcW w:w="1063" w:type="dxa"/>
          </w:tcPr>
          <w:p w14:paraId="15C596B1" w14:textId="77777777" w:rsidR="00CE101A" w:rsidRPr="00577606" w:rsidRDefault="00CE101A" w:rsidP="00176592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427" w:type="dxa"/>
          </w:tcPr>
          <w:p w14:paraId="5832C364" w14:textId="77777777" w:rsidR="00CE101A" w:rsidRDefault="00CE101A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2E7EAAEC" w14:textId="77777777" w:rsidR="00CE101A" w:rsidRDefault="00CE101A" w:rsidP="00176592">
            <w:pPr>
              <w:pStyle w:val="Tabela"/>
            </w:pPr>
            <w:r>
              <w:t>Identidade do cliente</w:t>
            </w:r>
          </w:p>
        </w:tc>
        <w:tc>
          <w:tcPr>
            <w:tcW w:w="1134" w:type="dxa"/>
          </w:tcPr>
          <w:p w14:paraId="4C6FE02C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AF7D9EA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16FCF5C" w14:textId="77777777" w:rsidR="00CE101A" w:rsidRDefault="00CE101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972BEE3" w14:textId="01311EE9" w:rsidR="00CE101A" w:rsidRDefault="00C31F8C" w:rsidP="00176592">
            <w:pPr>
              <w:pStyle w:val="Tabela"/>
            </w:pPr>
            <w:r>
              <w:t>Preenchimento obrigatório.</w:t>
            </w:r>
          </w:p>
        </w:tc>
      </w:tr>
      <w:tr w:rsidR="00CE101A" w:rsidRPr="00577606" w14:paraId="1F495E6F" w14:textId="77777777" w:rsidTr="001B696B">
        <w:trPr>
          <w:cantSplit/>
        </w:trPr>
        <w:tc>
          <w:tcPr>
            <w:tcW w:w="1063" w:type="dxa"/>
          </w:tcPr>
          <w:p w14:paraId="4E5A3098" w14:textId="77777777" w:rsidR="00CE101A" w:rsidRPr="00577606" w:rsidRDefault="00CE101A" w:rsidP="00176592">
            <w:pPr>
              <w:pStyle w:val="Tabela"/>
              <w:numPr>
                <w:ilvl w:val="0"/>
                <w:numId w:val="51"/>
              </w:numPr>
            </w:pPr>
          </w:p>
        </w:tc>
        <w:tc>
          <w:tcPr>
            <w:tcW w:w="1427" w:type="dxa"/>
          </w:tcPr>
          <w:p w14:paraId="750703A5" w14:textId="77777777" w:rsidR="00CE101A" w:rsidRDefault="00CE101A" w:rsidP="00176592">
            <w:pPr>
              <w:pStyle w:val="Tabela"/>
            </w:pPr>
            <w:r>
              <w:t>Endereço</w:t>
            </w:r>
          </w:p>
        </w:tc>
        <w:tc>
          <w:tcPr>
            <w:tcW w:w="1315" w:type="dxa"/>
          </w:tcPr>
          <w:p w14:paraId="2923B546" w14:textId="77777777" w:rsidR="00CE101A" w:rsidRDefault="00CE101A" w:rsidP="00176592">
            <w:pPr>
              <w:pStyle w:val="Tabela"/>
            </w:pPr>
            <w:r>
              <w:t>Endereço do cliente</w:t>
            </w:r>
          </w:p>
        </w:tc>
        <w:tc>
          <w:tcPr>
            <w:tcW w:w="1134" w:type="dxa"/>
          </w:tcPr>
          <w:p w14:paraId="59EDFA4C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9A81479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02617C8" w14:textId="77777777" w:rsidR="00CE101A" w:rsidRDefault="00CE101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06B4BD8" w14:textId="08D5267A" w:rsidR="00CE101A" w:rsidRDefault="00C31F8C" w:rsidP="00176592">
            <w:pPr>
              <w:pStyle w:val="Tabela"/>
            </w:pPr>
            <w:r>
              <w:t>Preenchimento obrigatório.</w:t>
            </w:r>
          </w:p>
        </w:tc>
      </w:tr>
    </w:tbl>
    <w:p w14:paraId="5CB88E4E" w14:textId="77777777" w:rsidR="00CE101A" w:rsidRPr="00577606" w:rsidRDefault="00CE101A" w:rsidP="00CE101A">
      <w:pPr>
        <w:pStyle w:val="Ttulo4"/>
        <w:jc w:val="both"/>
      </w:pPr>
      <w:bookmarkStart w:id="29" w:name="_Toc52286174"/>
      <w:r w:rsidRPr="00577606">
        <w:t>Comandos</w:t>
      </w:r>
      <w:bookmarkEnd w:id="29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CE101A" w:rsidRPr="00577606" w14:paraId="3C11ABAE" w14:textId="77777777" w:rsidTr="001B696B">
        <w:trPr>
          <w:cantSplit/>
        </w:trPr>
        <w:tc>
          <w:tcPr>
            <w:tcW w:w="1063" w:type="dxa"/>
          </w:tcPr>
          <w:p w14:paraId="2F383934" w14:textId="77777777" w:rsidR="00CE101A" w:rsidRPr="00577606" w:rsidRDefault="00CE101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1AF744D4" w14:textId="77777777" w:rsidR="00CE101A" w:rsidRPr="00577606" w:rsidRDefault="00CE101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1B1830B1" w14:textId="77777777" w:rsidR="00CE101A" w:rsidRPr="00577606" w:rsidRDefault="00CE101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0A10A835" w14:textId="77777777" w:rsidR="00CE101A" w:rsidRPr="00577606" w:rsidRDefault="00CE101A" w:rsidP="00176592">
            <w:pPr>
              <w:pStyle w:val="Tabela"/>
            </w:pPr>
            <w:r w:rsidRPr="00577606">
              <w:t>Restrições</w:t>
            </w:r>
          </w:p>
        </w:tc>
      </w:tr>
      <w:tr w:rsidR="00CE101A" w:rsidRPr="00577606" w14:paraId="715598D2" w14:textId="77777777" w:rsidTr="001B696B">
        <w:trPr>
          <w:cantSplit/>
        </w:trPr>
        <w:tc>
          <w:tcPr>
            <w:tcW w:w="1063" w:type="dxa"/>
          </w:tcPr>
          <w:p w14:paraId="0CF4156B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0AE6703B" w14:textId="77777777" w:rsidR="00CE101A" w:rsidRPr="00577606" w:rsidRDefault="00CE101A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253E2576" w14:textId="08B61F82" w:rsidR="00001C18" w:rsidRDefault="00001C18" w:rsidP="00176592">
            <w:pPr>
              <w:pStyle w:val="Tabela"/>
            </w:pPr>
            <w:r>
              <w:t xml:space="preserve">Realiza </w:t>
            </w:r>
            <w:r w:rsidR="008E4E42">
              <w:t>atualização</w:t>
            </w:r>
            <w:r>
              <w:t xml:space="preserve"> dos dados informados.</w:t>
            </w:r>
          </w:p>
          <w:p w14:paraId="6755C933" w14:textId="77777777" w:rsidR="00CE101A" w:rsidRPr="00577606" w:rsidRDefault="00CE101A" w:rsidP="00176592">
            <w:pPr>
              <w:pStyle w:val="Tabela"/>
            </w:pPr>
            <w:r>
              <w:t>Aciona a Tela de Listar Cliente.</w:t>
            </w:r>
          </w:p>
        </w:tc>
        <w:tc>
          <w:tcPr>
            <w:tcW w:w="2457" w:type="dxa"/>
          </w:tcPr>
          <w:p w14:paraId="6BE95458" w14:textId="32A0E010" w:rsidR="00CE101A" w:rsidRPr="00577606" w:rsidRDefault="003747CE" w:rsidP="00176592">
            <w:pPr>
              <w:pStyle w:val="Tabela"/>
            </w:pPr>
            <w:r>
              <w:t>-</w:t>
            </w:r>
          </w:p>
        </w:tc>
      </w:tr>
      <w:tr w:rsidR="00CE101A" w:rsidRPr="00577606" w14:paraId="7A6896AA" w14:textId="77777777" w:rsidTr="001B696B">
        <w:trPr>
          <w:cantSplit/>
        </w:trPr>
        <w:tc>
          <w:tcPr>
            <w:tcW w:w="1063" w:type="dxa"/>
          </w:tcPr>
          <w:p w14:paraId="7BD49D02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26984526" w14:textId="77777777" w:rsidR="00CE101A" w:rsidRPr="00577606" w:rsidRDefault="00CE101A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3AA17A2D" w14:textId="6FFFDE85" w:rsidR="00CE101A" w:rsidRDefault="00C31F8C" w:rsidP="00176592">
            <w:pPr>
              <w:pStyle w:val="Tabela"/>
            </w:pPr>
            <w:r>
              <w:t>Não realizar ação.</w:t>
            </w:r>
          </w:p>
          <w:p w14:paraId="5FD8F31A" w14:textId="77777777" w:rsidR="00CE101A" w:rsidRPr="00577606" w:rsidRDefault="00CE101A" w:rsidP="00176592">
            <w:pPr>
              <w:pStyle w:val="Tabela"/>
            </w:pPr>
            <w:r>
              <w:t>Aciona a Tela de Cadastrar de Cliente.</w:t>
            </w:r>
          </w:p>
        </w:tc>
        <w:tc>
          <w:tcPr>
            <w:tcW w:w="2457" w:type="dxa"/>
          </w:tcPr>
          <w:p w14:paraId="2895158D" w14:textId="6E5BD741" w:rsidR="00CE101A" w:rsidRPr="00577606" w:rsidRDefault="00C31F8C" w:rsidP="00176592">
            <w:pPr>
              <w:pStyle w:val="Tabela"/>
            </w:pPr>
            <w:r>
              <w:t>-</w:t>
            </w:r>
          </w:p>
        </w:tc>
      </w:tr>
      <w:tr w:rsidR="00CE101A" w:rsidRPr="00577606" w14:paraId="4F85FEF5" w14:textId="77777777" w:rsidTr="001B696B">
        <w:trPr>
          <w:cantSplit/>
        </w:trPr>
        <w:tc>
          <w:tcPr>
            <w:tcW w:w="1063" w:type="dxa"/>
          </w:tcPr>
          <w:p w14:paraId="1968ECCC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69511D75" w14:textId="77777777" w:rsidR="00CE101A" w:rsidRDefault="00CE101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67E3F90D" w14:textId="77777777" w:rsidR="00CE101A" w:rsidRDefault="00CE101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2FD668FA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CE101A" w:rsidRPr="00577606" w14:paraId="2177408E" w14:textId="77777777" w:rsidTr="001B696B">
        <w:trPr>
          <w:cantSplit/>
        </w:trPr>
        <w:tc>
          <w:tcPr>
            <w:tcW w:w="1063" w:type="dxa"/>
          </w:tcPr>
          <w:p w14:paraId="6292E96C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3911CE12" w14:textId="77777777" w:rsidR="00CE101A" w:rsidRDefault="00CE101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7B1B4959" w14:textId="77777777" w:rsidR="00CE101A" w:rsidRDefault="00CE101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60D9E01A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CE101A" w:rsidRPr="00577606" w14:paraId="1FDDFBF0" w14:textId="77777777" w:rsidTr="001B696B">
        <w:trPr>
          <w:cantSplit/>
        </w:trPr>
        <w:tc>
          <w:tcPr>
            <w:tcW w:w="1063" w:type="dxa"/>
          </w:tcPr>
          <w:p w14:paraId="76F44BC5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150BA9A6" w14:textId="77777777" w:rsidR="00CE101A" w:rsidRDefault="00CE101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7B77FA20" w14:textId="77777777" w:rsidR="00CE101A" w:rsidRDefault="00CE101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44C3A000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CE101A" w:rsidRPr="00577606" w14:paraId="33A7766E" w14:textId="77777777" w:rsidTr="001B696B">
        <w:trPr>
          <w:cantSplit/>
        </w:trPr>
        <w:tc>
          <w:tcPr>
            <w:tcW w:w="1063" w:type="dxa"/>
          </w:tcPr>
          <w:p w14:paraId="2216FB29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66AE069E" w14:textId="77777777" w:rsidR="00CE101A" w:rsidRDefault="00CE101A" w:rsidP="00176592">
            <w:pPr>
              <w:pStyle w:val="Tabela"/>
            </w:pPr>
            <w:r>
              <w:t>Pagamento</w:t>
            </w:r>
          </w:p>
        </w:tc>
        <w:tc>
          <w:tcPr>
            <w:tcW w:w="4111" w:type="dxa"/>
          </w:tcPr>
          <w:p w14:paraId="3D40DA7A" w14:textId="77777777" w:rsidR="00CE101A" w:rsidRDefault="00CE101A" w:rsidP="00176592">
            <w:pPr>
              <w:pStyle w:val="Tabela"/>
            </w:pPr>
            <w:r>
              <w:t>Aciona a Tela de Consultar Cliente \ Pagamento.</w:t>
            </w:r>
          </w:p>
        </w:tc>
        <w:tc>
          <w:tcPr>
            <w:tcW w:w="2457" w:type="dxa"/>
          </w:tcPr>
          <w:p w14:paraId="7C0A568E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CE101A" w:rsidRPr="00577606" w14:paraId="025D43EF" w14:textId="77777777" w:rsidTr="001B696B">
        <w:trPr>
          <w:cantSplit/>
        </w:trPr>
        <w:tc>
          <w:tcPr>
            <w:tcW w:w="1063" w:type="dxa"/>
          </w:tcPr>
          <w:p w14:paraId="3A7722B8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077BAEA2" w14:textId="77777777" w:rsidR="00CE101A" w:rsidRDefault="00CE101A" w:rsidP="00176592">
            <w:pPr>
              <w:pStyle w:val="Tabela"/>
            </w:pPr>
            <w:r>
              <w:t>Férias</w:t>
            </w:r>
          </w:p>
        </w:tc>
        <w:tc>
          <w:tcPr>
            <w:tcW w:w="4111" w:type="dxa"/>
          </w:tcPr>
          <w:p w14:paraId="2EE742C3" w14:textId="77777777" w:rsidR="00CE101A" w:rsidRDefault="00CE101A" w:rsidP="00176592">
            <w:pPr>
              <w:pStyle w:val="Tabela"/>
            </w:pPr>
            <w:r>
              <w:t>Aciona a Tela de Consultar Cliente \ Férias.</w:t>
            </w:r>
          </w:p>
        </w:tc>
        <w:tc>
          <w:tcPr>
            <w:tcW w:w="2457" w:type="dxa"/>
          </w:tcPr>
          <w:p w14:paraId="78F8F85F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CE101A" w:rsidRPr="00577606" w14:paraId="0EF30F30" w14:textId="77777777" w:rsidTr="001B696B">
        <w:trPr>
          <w:cantSplit/>
        </w:trPr>
        <w:tc>
          <w:tcPr>
            <w:tcW w:w="1063" w:type="dxa"/>
          </w:tcPr>
          <w:p w14:paraId="4F03DF32" w14:textId="77777777" w:rsidR="00CE101A" w:rsidRPr="00577606" w:rsidRDefault="00CE101A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629663EC" w14:textId="77777777" w:rsidR="00CE101A" w:rsidRDefault="00CE101A" w:rsidP="00176592">
            <w:pPr>
              <w:pStyle w:val="Tabela"/>
            </w:pPr>
            <w:r>
              <w:t>Avaliação</w:t>
            </w:r>
          </w:p>
        </w:tc>
        <w:tc>
          <w:tcPr>
            <w:tcW w:w="4111" w:type="dxa"/>
          </w:tcPr>
          <w:p w14:paraId="3E842EA6" w14:textId="77777777" w:rsidR="00CE101A" w:rsidRDefault="00CE101A" w:rsidP="00176592">
            <w:pPr>
              <w:pStyle w:val="Tabela"/>
            </w:pPr>
            <w:r>
              <w:t>Aciona a Tela de Consultar Cliente \ Avaliação.</w:t>
            </w:r>
          </w:p>
        </w:tc>
        <w:tc>
          <w:tcPr>
            <w:tcW w:w="2457" w:type="dxa"/>
          </w:tcPr>
          <w:p w14:paraId="6FFE6EF1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71F8B81F" w14:textId="77777777" w:rsidTr="001B696B">
        <w:trPr>
          <w:cantSplit/>
        </w:trPr>
        <w:tc>
          <w:tcPr>
            <w:tcW w:w="1063" w:type="dxa"/>
          </w:tcPr>
          <w:p w14:paraId="1D9A4CD4" w14:textId="77777777" w:rsidR="001E002C" w:rsidRPr="00577606" w:rsidRDefault="001E002C" w:rsidP="00176592">
            <w:pPr>
              <w:pStyle w:val="Tabela"/>
              <w:numPr>
                <w:ilvl w:val="0"/>
                <w:numId w:val="52"/>
              </w:numPr>
            </w:pPr>
          </w:p>
        </w:tc>
        <w:tc>
          <w:tcPr>
            <w:tcW w:w="1559" w:type="dxa"/>
          </w:tcPr>
          <w:p w14:paraId="438210D2" w14:textId="16EBE11E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6FCC1DC8" w14:textId="03758C43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049F652A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72B060CC" w14:textId="37E39D1D" w:rsidR="00CE101A" w:rsidRPr="00577606" w:rsidRDefault="00CE101A" w:rsidP="00CE101A">
      <w:pPr>
        <w:pStyle w:val="Ttulo3"/>
        <w:jc w:val="both"/>
      </w:pPr>
      <w:bookmarkStart w:id="30" w:name="_Toc52286175"/>
      <w:r w:rsidRPr="00577606">
        <w:t xml:space="preserve">Interface de usuário </w:t>
      </w:r>
      <w:r w:rsidR="00816AAB">
        <w:t>Deletar</w:t>
      </w:r>
      <w:r>
        <w:t xml:space="preserve"> Cliente</w:t>
      </w:r>
      <w:bookmarkEnd w:id="30"/>
    </w:p>
    <w:p w14:paraId="737E583C" w14:textId="77777777" w:rsidR="00CE101A" w:rsidRPr="00577606" w:rsidRDefault="00CE101A" w:rsidP="00CE101A">
      <w:pPr>
        <w:pStyle w:val="Ttulo4"/>
        <w:jc w:val="both"/>
      </w:pPr>
      <w:bookmarkStart w:id="31" w:name="_Toc52286176"/>
      <w:r w:rsidRPr="00577606">
        <w:t>Leiaute sugerido</w:t>
      </w:r>
      <w:bookmarkEnd w:id="31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CE101A" w:rsidRPr="00577606" w14:paraId="507C4BAE" w14:textId="77777777" w:rsidTr="001B696B">
        <w:trPr>
          <w:trHeight w:val="645"/>
        </w:trPr>
        <w:tc>
          <w:tcPr>
            <w:tcW w:w="9284" w:type="dxa"/>
          </w:tcPr>
          <w:p w14:paraId="7CE4A613" w14:textId="77777777" w:rsidR="00A7731B" w:rsidRDefault="00AB1A82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2F3F4482" wp14:editId="3CE29982">
                  <wp:extent cx="5806423" cy="2555874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BE5D0" w14:textId="402C519F" w:rsidR="00CE101A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6</w:t>
              </w:r>
            </w:fldSimple>
            <w:r>
              <w:t xml:space="preserve"> - Deletar Cliente</w:t>
            </w:r>
          </w:p>
        </w:tc>
      </w:tr>
    </w:tbl>
    <w:p w14:paraId="4B703A5C" w14:textId="77777777" w:rsidR="00CE101A" w:rsidRPr="00577606" w:rsidRDefault="00CE101A" w:rsidP="00CE101A">
      <w:pPr>
        <w:pStyle w:val="Ttulo4"/>
        <w:jc w:val="both"/>
      </w:pPr>
      <w:bookmarkStart w:id="32" w:name="_Toc52286177"/>
      <w:r w:rsidRPr="00577606">
        <w:t>Campos</w:t>
      </w:r>
      <w:bookmarkEnd w:id="32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CE101A" w:rsidRPr="00577606" w14:paraId="1595E3FD" w14:textId="77777777" w:rsidTr="001B696B">
        <w:trPr>
          <w:cantSplit/>
          <w:trHeight w:val="134"/>
        </w:trPr>
        <w:tc>
          <w:tcPr>
            <w:tcW w:w="1063" w:type="dxa"/>
          </w:tcPr>
          <w:p w14:paraId="2B7BC7B2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46A8BD33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526F1695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0AC22FCB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56B0342B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40CE4304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3EDD1C9" w14:textId="77777777" w:rsidR="00CE101A" w:rsidRPr="00577606" w:rsidRDefault="00CE101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CE101A" w:rsidRPr="00577606" w14:paraId="2E4F3A14" w14:textId="77777777" w:rsidTr="001B696B">
        <w:trPr>
          <w:cantSplit/>
        </w:trPr>
        <w:tc>
          <w:tcPr>
            <w:tcW w:w="1063" w:type="dxa"/>
          </w:tcPr>
          <w:p w14:paraId="32581DD4" w14:textId="77777777" w:rsidR="00CE101A" w:rsidRPr="00577606" w:rsidRDefault="00CE101A" w:rsidP="00176592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427" w:type="dxa"/>
          </w:tcPr>
          <w:p w14:paraId="797D1B57" w14:textId="77777777" w:rsidR="00CE101A" w:rsidRPr="00577606" w:rsidRDefault="00CE101A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4F8EC3D4" w14:textId="77777777" w:rsidR="00CE101A" w:rsidRPr="00577606" w:rsidRDefault="00CE101A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32FB7329" w14:textId="77777777" w:rsidR="00CE101A" w:rsidRPr="00577606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37DA8E2" w14:textId="77777777" w:rsidR="00CE101A" w:rsidRPr="00577606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36C4E0C3" w14:textId="77777777" w:rsidR="00CE101A" w:rsidRPr="00577606" w:rsidRDefault="00CE101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9EF59A7" w14:textId="56B8A7F6" w:rsidR="00CE101A" w:rsidRPr="00577606" w:rsidRDefault="00B63F3D" w:rsidP="00176592">
            <w:pPr>
              <w:pStyle w:val="Tabela"/>
            </w:pPr>
            <w:r>
              <w:t>Desabilitado.</w:t>
            </w:r>
          </w:p>
        </w:tc>
      </w:tr>
      <w:tr w:rsidR="00CE101A" w:rsidRPr="00577606" w14:paraId="0CC7F923" w14:textId="77777777" w:rsidTr="001B696B">
        <w:trPr>
          <w:cantSplit/>
        </w:trPr>
        <w:tc>
          <w:tcPr>
            <w:tcW w:w="1063" w:type="dxa"/>
          </w:tcPr>
          <w:p w14:paraId="3073E603" w14:textId="77777777" w:rsidR="00CE101A" w:rsidRPr="00577606" w:rsidRDefault="00CE101A" w:rsidP="00176592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427" w:type="dxa"/>
          </w:tcPr>
          <w:p w14:paraId="694BC546" w14:textId="77777777" w:rsidR="00CE101A" w:rsidRDefault="00CE101A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1ADBF383" w14:textId="77777777" w:rsidR="00CE101A" w:rsidRDefault="00CE101A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03199D58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8B5E7A7" w14:textId="77777777" w:rsidR="00CE101A" w:rsidRDefault="00CE101A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4584AB5D" w14:textId="146F3685" w:rsidR="00CE101A" w:rsidRDefault="002B035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DAEFA60" w14:textId="63771BB0" w:rsidR="00CE101A" w:rsidRDefault="00B63F3D" w:rsidP="00176592">
            <w:pPr>
              <w:pStyle w:val="Tabela"/>
            </w:pPr>
            <w:r>
              <w:t>Desabilitado.</w:t>
            </w:r>
          </w:p>
        </w:tc>
      </w:tr>
      <w:tr w:rsidR="00CE101A" w:rsidRPr="00577606" w14:paraId="590F94AF" w14:textId="77777777" w:rsidTr="001B696B">
        <w:trPr>
          <w:cantSplit/>
        </w:trPr>
        <w:tc>
          <w:tcPr>
            <w:tcW w:w="1063" w:type="dxa"/>
          </w:tcPr>
          <w:p w14:paraId="6EAD7965" w14:textId="77777777" w:rsidR="00CE101A" w:rsidRPr="00577606" w:rsidRDefault="00CE101A" w:rsidP="00176592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427" w:type="dxa"/>
          </w:tcPr>
          <w:p w14:paraId="1017150D" w14:textId="77777777" w:rsidR="00CE101A" w:rsidRDefault="00CE101A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608F42DA" w14:textId="77777777" w:rsidR="00CE101A" w:rsidRDefault="00CE101A" w:rsidP="00176592">
            <w:pPr>
              <w:pStyle w:val="Tabela"/>
            </w:pPr>
            <w:r>
              <w:t>Identidade do cliente</w:t>
            </w:r>
          </w:p>
        </w:tc>
        <w:tc>
          <w:tcPr>
            <w:tcW w:w="1134" w:type="dxa"/>
          </w:tcPr>
          <w:p w14:paraId="730488B3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FFD1D43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C584BE8" w14:textId="77777777" w:rsidR="00CE101A" w:rsidRDefault="00CE101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26508CD" w14:textId="798412BE" w:rsidR="00CE101A" w:rsidRDefault="00B63F3D" w:rsidP="00176592">
            <w:pPr>
              <w:pStyle w:val="Tabela"/>
            </w:pPr>
            <w:r>
              <w:t>Desabilitado.</w:t>
            </w:r>
          </w:p>
        </w:tc>
      </w:tr>
      <w:tr w:rsidR="00CE101A" w:rsidRPr="00577606" w14:paraId="35862993" w14:textId="77777777" w:rsidTr="001B696B">
        <w:trPr>
          <w:cantSplit/>
        </w:trPr>
        <w:tc>
          <w:tcPr>
            <w:tcW w:w="1063" w:type="dxa"/>
          </w:tcPr>
          <w:p w14:paraId="45C7F336" w14:textId="77777777" w:rsidR="00CE101A" w:rsidRPr="00577606" w:rsidRDefault="00CE101A" w:rsidP="00176592">
            <w:pPr>
              <w:pStyle w:val="Tabela"/>
              <w:numPr>
                <w:ilvl w:val="0"/>
                <w:numId w:val="53"/>
              </w:numPr>
            </w:pPr>
          </w:p>
        </w:tc>
        <w:tc>
          <w:tcPr>
            <w:tcW w:w="1427" w:type="dxa"/>
          </w:tcPr>
          <w:p w14:paraId="22CA3F34" w14:textId="77777777" w:rsidR="00CE101A" w:rsidRDefault="00CE101A" w:rsidP="00176592">
            <w:pPr>
              <w:pStyle w:val="Tabela"/>
            </w:pPr>
            <w:r>
              <w:t>Endereço</w:t>
            </w:r>
          </w:p>
        </w:tc>
        <w:tc>
          <w:tcPr>
            <w:tcW w:w="1315" w:type="dxa"/>
          </w:tcPr>
          <w:p w14:paraId="43E76689" w14:textId="77777777" w:rsidR="00CE101A" w:rsidRDefault="00CE101A" w:rsidP="00176592">
            <w:pPr>
              <w:pStyle w:val="Tabela"/>
            </w:pPr>
            <w:r>
              <w:t>Endereço do cliente</w:t>
            </w:r>
          </w:p>
        </w:tc>
        <w:tc>
          <w:tcPr>
            <w:tcW w:w="1134" w:type="dxa"/>
          </w:tcPr>
          <w:p w14:paraId="1F557BE6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D7EF023" w14:textId="77777777" w:rsidR="00CE101A" w:rsidRDefault="00CE101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9CF306C" w14:textId="77777777" w:rsidR="00CE101A" w:rsidRDefault="00CE101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C81AAE7" w14:textId="7957D6F8" w:rsidR="00CE101A" w:rsidRDefault="00B63F3D" w:rsidP="00176592">
            <w:pPr>
              <w:pStyle w:val="Tabela"/>
            </w:pPr>
            <w:r>
              <w:t>Desabilitado.</w:t>
            </w:r>
          </w:p>
        </w:tc>
      </w:tr>
    </w:tbl>
    <w:p w14:paraId="76F5B514" w14:textId="77777777" w:rsidR="00CE101A" w:rsidRPr="00577606" w:rsidRDefault="00CE101A" w:rsidP="00CE101A">
      <w:pPr>
        <w:pStyle w:val="Ttulo4"/>
        <w:jc w:val="both"/>
      </w:pPr>
      <w:bookmarkStart w:id="33" w:name="_Toc52286178"/>
      <w:r w:rsidRPr="00577606">
        <w:t>Comandos</w:t>
      </w:r>
      <w:bookmarkEnd w:id="33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CE101A" w:rsidRPr="00577606" w14:paraId="38707B08" w14:textId="77777777" w:rsidTr="001B696B">
        <w:trPr>
          <w:cantSplit/>
        </w:trPr>
        <w:tc>
          <w:tcPr>
            <w:tcW w:w="1063" w:type="dxa"/>
          </w:tcPr>
          <w:p w14:paraId="4B30C7D0" w14:textId="77777777" w:rsidR="00CE101A" w:rsidRPr="00577606" w:rsidRDefault="00CE101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296E40AB" w14:textId="77777777" w:rsidR="00CE101A" w:rsidRPr="00577606" w:rsidRDefault="00CE101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05B3AC41" w14:textId="77777777" w:rsidR="00CE101A" w:rsidRPr="00577606" w:rsidRDefault="00CE101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58E3DBB4" w14:textId="77777777" w:rsidR="00CE101A" w:rsidRPr="00577606" w:rsidRDefault="00CE101A" w:rsidP="00176592">
            <w:pPr>
              <w:pStyle w:val="Tabela"/>
            </w:pPr>
            <w:r w:rsidRPr="00577606">
              <w:t>Restrições</w:t>
            </w:r>
          </w:p>
        </w:tc>
      </w:tr>
      <w:tr w:rsidR="00CE101A" w:rsidRPr="00577606" w14:paraId="473D06CB" w14:textId="77777777" w:rsidTr="001B696B">
        <w:trPr>
          <w:cantSplit/>
        </w:trPr>
        <w:tc>
          <w:tcPr>
            <w:tcW w:w="1063" w:type="dxa"/>
          </w:tcPr>
          <w:p w14:paraId="4E2CB84C" w14:textId="77777777" w:rsidR="00CE101A" w:rsidRPr="00577606" w:rsidRDefault="00CE101A" w:rsidP="00176592">
            <w:pPr>
              <w:pStyle w:val="Tabela"/>
              <w:numPr>
                <w:ilvl w:val="0"/>
                <w:numId w:val="54"/>
              </w:numPr>
            </w:pPr>
            <w:bookmarkStart w:id="34" w:name="_Hlk49332017"/>
          </w:p>
        </w:tc>
        <w:tc>
          <w:tcPr>
            <w:tcW w:w="1559" w:type="dxa"/>
          </w:tcPr>
          <w:p w14:paraId="24A72602" w14:textId="77777777" w:rsidR="00CE101A" w:rsidRPr="00577606" w:rsidRDefault="00CE101A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688A543A" w14:textId="1FC86347" w:rsidR="008E4E42" w:rsidRDefault="008E4E42" w:rsidP="00176592">
            <w:pPr>
              <w:pStyle w:val="Tabela"/>
            </w:pPr>
            <w:r>
              <w:t>Realiza exclusão dos dados informados.</w:t>
            </w:r>
          </w:p>
          <w:p w14:paraId="6A70B500" w14:textId="77777777" w:rsidR="00CE101A" w:rsidRPr="00577606" w:rsidRDefault="00CE101A" w:rsidP="00176592">
            <w:pPr>
              <w:pStyle w:val="Tabela"/>
            </w:pPr>
            <w:r>
              <w:t>Aciona a Tela de Listar Cliente.</w:t>
            </w:r>
          </w:p>
        </w:tc>
        <w:tc>
          <w:tcPr>
            <w:tcW w:w="2457" w:type="dxa"/>
          </w:tcPr>
          <w:p w14:paraId="2F180322" w14:textId="230B0284" w:rsidR="00CE101A" w:rsidRPr="00577606" w:rsidRDefault="003747CE" w:rsidP="00176592">
            <w:pPr>
              <w:pStyle w:val="Tabela"/>
            </w:pPr>
            <w:r>
              <w:t>-</w:t>
            </w:r>
          </w:p>
        </w:tc>
      </w:tr>
      <w:tr w:rsidR="00CE101A" w:rsidRPr="00577606" w14:paraId="1C9D5A13" w14:textId="77777777" w:rsidTr="001B696B">
        <w:trPr>
          <w:cantSplit/>
        </w:trPr>
        <w:tc>
          <w:tcPr>
            <w:tcW w:w="1063" w:type="dxa"/>
          </w:tcPr>
          <w:p w14:paraId="0B3A7E1E" w14:textId="77777777" w:rsidR="00CE101A" w:rsidRPr="00577606" w:rsidRDefault="00CE101A" w:rsidP="00176592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559" w:type="dxa"/>
          </w:tcPr>
          <w:p w14:paraId="5E04F0F4" w14:textId="77777777" w:rsidR="00CE101A" w:rsidRPr="00577606" w:rsidRDefault="00CE101A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7E9CB959" w14:textId="5ABF17C6" w:rsidR="00CE101A" w:rsidRDefault="00941F35" w:rsidP="00176592">
            <w:pPr>
              <w:pStyle w:val="Tabela"/>
            </w:pPr>
            <w:r>
              <w:t>Não realizar ação</w:t>
            </w:r>
            <w:r w:rsidR="00C31F8C">
              <w:t>.</w:t>
            </w:r>
          </w:p>
          <w:p w14:paraId="5D7F7D12" w14:textId="77777777" w:rsidR="00CE101A" w:rsidRPr="00577606" w:rsidRDefault="00CE101A" w:rsidP="00176592">
            <w:pPr>
              <w:pStyle w:val="Tabela"/>
            </w:pPr>
            <w:r>
              <w:t>Aciona a Tela de Cadastrar de Cliente.</w:t>
            </w:r>
          </w:p>
        </w:tc>
        <w:tc>
          <w:tcPr>
            <w:tcW w:w="2457" w:type="dxa"/>
          </w:tcPr>
          <w:p w14:paraId="0E242B49" w14:textId="78020032" w:rsidR="00CE101A" w:rsidRPr="00577606" w:rsidRDefault="00941F35" w:rsidP="00176592">
            <w:pPr>
              <w:pStyle w:val="Tabela"/>
            </w:pPr>
            <w:r>
              <w:t>-</w:t>
            </w:r>
          </w:p>
        </w:tc>
      </w:tr>
      <w:tr w:rsidR="00CE101A" w:rsidRPr="00577606" w14:paraId="3B80BE43" w14:textId="77777777" w:rsidTr="001B696B">
        <w:trPr>
          <w:cantSplit/>
        </w:trPr>
        <w:tc>
          <w:tcPr>
            <w:tcW w:w="1063" w:type="dxa"/>
          </w:tcPr>
          <w:p w14:paraId="5B955A7A" w14:textId="77777777" w:rsidR="00CE101A" w:rsidRPr="00577606" w:rsidRDefault="00CE101A" w:rsidP="00176592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559" w:type="dxa"/>
          </w:tcPr>
          <w:p w14:paraId="0BBCD06B" w14:textId="77777777" w:rsidR="00CE101A" w:rsidRDefault="00CE101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65944108" w14:textId="77777777" w:rsidR="00CE101A" w:rsidRDefault="00CE101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038FB789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CE101A" w:rsidRPr="00577606" w14:paraId="19EAE852" w14:textId="77777777" w:rsidTr="001B696B">
        <w:trPr>
          <w:cantSplit/>
        </w:trPr>
        <w:tc>
          <w:tcPr>
            <w:tcW w:w="1063" w:type="dxa"/>
          </w:tcPr>
          <w:p w14:paraId="550FF2B8" w14:textId="77777777" w:rsidR="00CE101A" w:rsidRPr="00577606" w:rsidRDefault="00CE101A" w:rsidP="00176592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559" w:type="dxa"/>
          </w:tcPr>
          <w:p w14:paraId="5FDF69A3" w14:textId="77777777" w:rsidR="00CE101A" w:rsidRDefault="00CE101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18E48888" w14:textId="77777777" w:rsidR="00CE101A" w:rsidRDefault="00CE101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256759E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CE101A" w:rsidRPr="00577606" w14:paraId="124A0B56" w14:textId="77777777" w:rsidTr="001B696B">
        <w:trPr>
          <w:cantSplit/>
        </w:trPr>
        <w:tc>
          <w:tcPr>
            <w:tcW w:w="1063" w:type="dxa"/>
          </w:tcPr>
          <w:p w14:paraId="63DF54EC" w14:textId="77777777" w:rsidR="00CE101A" w:rsidRPr="00577606" w:rsidRDefault="00CE101A" w:rsidP="00176592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559" w:type="dxa"/>
          </w:tcPr>
          <w:p w14:paraId="09C9D859" w14:textId="77777777" w:rsidR="00CE101A" w:rsidRDefault="00CE101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1F7D966A" w14:textId="77777777" w:rsidR="00CE101A" w:rsidRDefault="00CE101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3000304F" w14:textId="77777777" w:rsidR="00CE101A" w:rsidRDefault="00CE101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52570F61" w14:textId="77777777" w:rsidTr="001B696B">
        <w:trPr>
          <w:cantSplit/>
        </w:trPr>
        <w:tc>
          <w:tcPr>
            <w:tcW w:w="1063" w:type="dxa"/>
          </w:tcPr>
          <w:p w14:paraId="02530369" w14:textId="77777777" w:rsidR="001E002C" w:rsidRPr="00577606" w:rsidRDefault="001E002C" w:rsidP="00176592">
            <w:pPr>
              <w:pStyle w:val="Tabela"/>
              <w:numPr>
                <w:ilvl w:val="0"/>
                <w:numId w:val="54"/>
              </w:numPr>
            </w:pPr>
          </w:p>
        </w:tc>
        <w:tc>
          <w:tcPr>
            <w:tcW w:w="1559" w:type="dxa"/>
          </w:tcPr>
          <w:p w14:paraId="45B675C3" w14:textId="6CBF4FA2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03D0908A" w14:textId="0E757663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7345A851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125D97C9" w14:textId="71C2D6E1" w:rsidR="00470732" w:rsidRPr="00577606" w:rsidRDefault="00470732" w:rsidP="00470732">
      <w:pPr>
        <w:pStyle w:val="Ttulo3"/>
        <w:jc w:val="both"/>
      </w:pPr>
      <w:bookmarkStart w:id="35" w:name="_Toc52286179"/>
      <w:bookmarkEnd w:id="34"/>
      <w:r w:rsidRPr="00577606">
        <w:t xml:space="preserve">Interface de usuário </w:t>
      </w:r>
      <w:r w:rsidR="003C7A8D">
        <w:t>Listar Pagamento</w:t>
      </w:r>
      <w:r w:rsidR="00597F6F">
        <w:t xml:space="preserve"> (do cliente selecionado na tela de Listar Clientes)</w:t>
      </w:r>
      <w:bookmarkEnd w:id="35"/>
    </w:p>
    <w:p w14:paraId="2B94B657" w14:textId="77777777" w:rsidR="00470732" w:rsidRPr="00577606" w:rsidRDefault="00470732" w:rsidP="00470732">
      <w:pPr>
        <w:pStyle w:val="Ttulo4"/>
        <w:jc w:val="both"/>
      </w:pPr>
      <w:bookmarkStart w:id="36" w:name="_Toc52286180"/>
      <w:r w:rsidRPr="00577606">
        <w:t>Leiaute sugerido</w:t>
      </w:r>
      <w:bookmarkEnd w:id="36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470732" w:rsidRPr="00577606" w14:paraId="5079CF02" w14:textId="77777777" w:rsidTr="001B696B">
        <w:trPr>
          <w:trHeight w:val="645"/>
        </w:trPr>
        <w:tc>
          <w:tcPr>
            <w:tcW w:w="9284" w:type="dxa"/>
          </w:tcPr>
          <w:p w14:paraId="0D032CF2" w14:textId="77777777" w:rsidR="00A7731B" w:rsidRDefault="00597F6F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49F1D066" wp14:editId="7F600178">
                  <wp:extent cx="5806421" cy="2555874"/>
                  <wp:effectExtent l="0" t="0" r="444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D57B1" w14:textId="0896961B" w:rsidR="00470732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7</w:t>
              </w:r>
            </w:fldSimple>
            <w:r>
              <w:t xml:space="preserve"> - Listar Pagamento</w:t>
            </w:r>
          </w:p>
        </w:tc>
      </w:tr>
    </w:tbl>
    <w:p w14:paraId="6C0768EC" w14:textId="77777777" w:rsidR="00470732" w:rsidRPr="00577606" w:rsidRDefault="00470732" w:rsidP="00470732">
      <w:pPr>
        <w:pStyle w:val="Ttulo4"/>
        <w:jc w:val="both"/>
      </w:pPr>
      <w:bookmarkStart w:id="37" w:name="_Toc52286181"/>
      <w:r w:rsidRPr="00577606">
        <w:t>Campos</w:t>
      </w:r>
      <w:bookmarkEnd w:id="3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470732" w:rsidRPr="00577606" w14:paraId="111D18A4" w14:textId="77777777" w:rsidTr="001B696B">
        <w:trPr>
          <w:cantSplit/>
          <w:trHeight w:val="134"/>
        </w:trPr>
        <w:tc>
          <w:tcPr>
            <w:tcW w:w="1063" w:type="dxa"/>
          </w:tcPr>
          <w:p w14:paraId="735126D5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0B4BB863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72ED5CF1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1713857C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62F4AA4E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5F365E62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3CFAC98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A0E62" w:rsidRPr="00577606" w14:paraId="075FDD29" w14:textId="77777777" w:rsidTr="001B28E7">
        <w:trPr>
          <w:cantSplit/>
        </w:trPr>
        <w:tc>
          <w:tcPr>
            <w:tcW w:w="1063" w:type="dxa"/>
          </w:tcPr>
          <w:p w14:paraId="1BAA38C7" w14:textId="77777777" w:rsidR="003A0E62" w:rsidRPr="00577606" w:rsidRDefault="003A0E62" w:rsidP="00176592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1427" w:type="dxa"/>
          </w:tcPr>
          <w:p w14:paraId="6C50EC27" w14:textId="48B6A828" w:rsidR="003A0E62" w:rsidRPr="00577606" w:rsidRDefault="00FE55E6" w:rsidP="00176592">
            <w:pPr>
              <w:pStyle w:val="Tabela"/>
            </w:pPr>
            <w:r>
              <w:t>Sele</w:t>
            </w:r>
            <w:r w:rsidR="00961CAD">
              <w:t>c</w:t>
            </w:r>
            <w:r>
              <w:t>ionar</w:t>
            </w:r>
          </w:p>
        </w:tc>
        <w:tc>
          <w:tcPr>
            <w:tcW w:w="1315" w:type="dxa"/>
          </w:tcPr>
          <w:p w14:paraId="77808768" w14:textId="5E9726E8" w:rsidR="003A0E62" w:rsidRPr="000E75EB" w:rsidRDefault="003A0E62" w:rsidP="00176592">
            <w:pPr>
              <w:pStyle w:val="Tabela"/>
            </w:pPr>
            <w:r w:rsidRPr="000E75EB">
              <w:rPr>
                <w:snapToGrid w:val="0"/>
              </w:rPr>
              <w:t>Campo de seleção única</w:t>
            </w:r>
          </w:p>
        </w:tc>
        <w:tc>
          <w:tcPr>
            <w:tcW w:w="1134" w:type="dxa"/>
          </w:tcPr>
          <w:p w14:paraId="18D788B6" w14:textId="77777777" w:rsidR="003A0E62" w:rsidRPr="00577606" w:rsidRDefault="003A0E62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FA45F33" w14:textId="77777777" w:rsidR="003A0E62" w:rsidRPr="00577606" w:rsidRDefault="003A0E62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FE4DA07" w14:textId="77777777" w:rsidR="003A0E62" w:rsidRPr="00577606" w:rsidRDefault="003A0E62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98D28B8" w14:textId="7408AAC9" w:rsidR="003A0E62" w:rsidRPr="00577606" w:rsidRDefault="00961CAD" w:rsidP="00176592">
            <w:pPr>
              <w:pStyle w:val="Tabela"/>
            </w:pPr>
            <w:r>
              <w:t>-</w:t>
            </w:r>
          </w:p>
        </w:tc>
      </w:tr>
      <w:tr w:rsidR="003A0E62" w:rsidRPr="00577606" w14:paraId="0FB27C88" w14:textId="77777777" w:rsidTr="001B696B">
        <w:trPr>
          <w:cantSplit/>
        </w:trPr>
        <w:tc>
          <w:tcPr>
            <w:tcW w:w="1063" w:type="dxa"/>
          </w:tcPr>
          <w:p w14:paraId="244701C1" w14:textId="77777777" w:rsidR="003A0E62" w:rsidRPr="00577606" w:rsidRDefault="003A0E62" w:rsidP="00176592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1427" w:type="dxa"/>
          </w:tcPr>
          <w:p w14:paraId="531B091A" w14:textId="046FE912" w:rsidR="003A0E62" w:rsidRPr="00577606" w:rsidRDefault="003A0E62" w:rsidP="00176592">
            <w:pPr>
              <w:pStyle w:val="Tabela"/>
            </w:pPr>
            <w:r>
              <w:t>Data</w:t>
            </w:r>
          </w:p>
        </w:tc>
        <w:tc>
          <w:tcPr>
            <w:tcW w:w="1315" w:type="dxa"/>
          </w:tcPr>
          <w:p w14:paraId="4F3908EE" w14:textId="1AD8016C" w:rsidR="003A0E62" w:rsidRPr="00577606" w:rsidRDefault="003A0E62" w:rsidP="00176592">
            <w:pPr>
              <w:pStyle w:val="Tabela"/>
            </w:pPr>
            <w:r>
              <w:t>Data do Pagamento</w:t>
            </w:r>
          </w:p>
        </w:tc>
        <w:tc>
          <w:tcPr>
            <w:tcW w:w="1134" w:type="dxa"/>
          </w:tcPr>
          <w:p w14:paraId="5A186E2C" w14:textId="77777777" w:rsidR="003A0E62" w:rsidRPr="00577606" w:rsidRDefault="003A0E62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6477469" w14:textId="61417700" w:rsidR="003A0E62" w:rsidRPr="00577606" w:rsidRDefault="00C77F03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2E49C599" w14:textId="492AF97A" w:rsidR="003A0E62" w:rsidRPr="00577606" w:rsidRDefault="006A04B4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5F2E5652" w14:textId="0EF4C91B" w:rsidR="003A0E62" w:rsidRPr="00577606" w:rsidRDefault="003A0E62" w:rsidP="00176592">
            <w:pPr>
              <w:pStyle w:val="Tabela"/>
            </w:pPr>
            <w:r>
              <w:t>Desabilitado.</w:t>
            </w:r>
          </w:p>
        </w:tc>
      </w:tr>
      <w:tr w:rsidR="00743091" w:rsidRPr="00577606" w14:paraId="1DC9AFF7" w14:textId="77777777" w:rsidTr="0001104A">
        <w:trPr>
          <w:cantSplit/>
        </w:trPr>
        <w:tc>
          <w:tcPr>
            <w:tcW w:w="1063" w:type="dxa"/>
          </w:tcPr>
          <w:p w14:paraId="1FFD4F6D" w14:textId="77777777" w:rsidR="00743091" w:rsidRPr="00577606" w:rsidRDefault="00743091" w:rsidP="00176592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1427" w:type="dxa"/>
          </w:tcPr>
          <w:p w14:paraId="53DCBB19" w14:textId="77777777" w:rsidR="00743091" w:rsidRDefault="00743091" w:rsidP="00176592">
            <w:pPr>
              <w:pStyle w:val="Tabela"/>
            </w:pPr>
            <w:r>
              <w:t>Plano</w:t>
            </w:r>
          </w:p>
        </w:tc>
        <w:tc>
          <w:tcPr>
            <w:tcW w:w="1315" w:type="dxa"/>
          </w:tcPr>
          <w:p w14:paraId="56029841" w14:textId="77777777" w:rsidR="00743091" w:rsidRDefault="00743091" w:rsidP="00176592">
            <w:pPr>
              <w:pStyle w:val="Tabela"/>
            </w:pPr>
            <w:r>
              <w:t>Tipo do Plano</w:t>
            </w:r>
          </w:p>
        </w:tc>
        <w:tc>
          <w:tcPr>
            <w:tcW w:w="1134" w:type="dxa"/>
          </w:tcPr>
          <w:p w14:paraId="2934AD56" w14:textId="3D3DD35F" w:rsidR="00743091" w:rsidRDefault="000E3256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4EA8F69" w14:textId="77777777" w:rsidR="00743091" w:rsidRDefault="0074309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58CA0D0" w14:textId="4E085998" w:rsidR="00743091" w:rsidRDefault="00743091" w:rsidP="00176592">
            <w:pPr>
              <w:pStyle w:val="Tabela"/>
            </w:pPr>
            <w:r>
              <w:t>Te</w:t>
            </w:r>
            <w:r w:rsidR="000E3256">
              <w:t>x</w:t>
            </w:r>
            <w:r>
              <w:t>to</w:t>
            </w:r>
          </w:p>
        </w:tc>
        <w:tc>
          <w:tcPr>
            <w:tcW w:w="1984" w:type="dxa"/>
          </w:tcPr>
          <w:p w14:paraId="4F021418" w14:textId="031F7A82" w:rsidR="00743091" w:rsidRDefault="000E3256" w:rsidP="00176592">
            <w:pPr>
              <w:pStyle w:val="Tabela"/>
            </w:pPr>
            <w:r>
              <w:t>Desabilitado.</w:t>
            </w:r>
          </w:p>
        </w:tc>
      </w:tr>
      <w:tr w:rsidR="00882B34" w:rsidRPr="00577606" w14:paraId="57C53C5C" w14:textId="77777777" w:rsidTr="001B696B">
        <w:trPr>
          <w:cantSplit/>
        </w:trPr>
        <w:tc>
          <w:tcPr>
            <w:tcW w:w="1063" w:type="dxa"/>
          </w:tcPr>
          <w:p w14:paraId="1CD8B403" w14:textId="77777777" w:rsidR="00882B34" w:rsidRPr="00577606" w:rsidRDefault="00882B34" w:rsidP="00176592">
            <w:pPr>
              <w:pStyle w:val="Tabela"/>
              <w:numPr>
                <w:ilvl w:val="0"/>
                <w:numId w:val="55"/>
              </w:numPr>
            </w:pPr>
          </w:p>
        </w:tc>
        <w:tc>
          <w:tcPr>
            <w:tcW w:w="1427" w:type="dxa"/>
          </w:tcPr>
          <w:p w14:paraId="407E9821" w14:textId="7E605507" w:rsidR="00882B34" w:rsidRDefault="00D4122E" w:rsidP="00176592">
            <w:pPr>
              <w:pStyle w:val="Tabela"/>
            </w:pPr>
            <w:r>
              <w:t>Pago</w:t>
            </w:r>
          </w:p>
        </w:tc>
        <w:tc>
          <w:tcPr>
            <w:tcW w:w="1315" w:type="dxa"/>
          </w:tcPr>
          <w:p w14:paraId="539EF6F0" w14:textId="7EB8CCA6" w:rsidR="00882B34" w:rsidRDefault="00743091" w:rsidP="00176592">
            <w:pPr>
              <w:pStyle w:val="Tabela"/>
            </w:pPr>
            <w:r>
              <w:t>Situação do Pagamento</w:t>
            </w:r>
          </w:p>
        </w:tc>
        <w:tc>
          <w:tcPr>
            <w:tcW w:w="1134" w:type="dxa"/>
          </w:tcPr>
          <w:p w14:paraId="147443EF" w14:textId="07E2B15E" w:rsidR="00882B34" w:rsidRDefault="000E3256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B5EED22" w14:textId="3E3D7A63" w:rsidR="00882B34" w:rsidRDefault="000E3256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3BC0BDE" w14:textId="4C99C943" w:rsidR="00882B34" w:rsidRDefault="000E3256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020074F" w14:textId="28FCBE5B" w:rsidR="00882B34" w:rsidRDefault="000E3256" w:rsidP="00176592">
            <w:pPr>
              <w:pStyle w:val="Tabela"/>
            </w:pPr>
            <w:r>
              <w:t>Desabilitado.</w:t>
            </w:r>
          </w:p>
        </w:tc>
      </w:tr>
    </w:tbl>
    <w:p w14:paraId="4D6020BB" w14:textId="77777777" w:rsidR="00470732" w:rsidRPr="00577606" w:rsidRDefault="00470732" w:rsidP="00470732">
      <w:pPr>
        <w:pStyle w:val="Ttulo4"/>
        <w:jc w:val="both"/>
      </w:pPr>
      <w:bookmarkStart w:id="38" w:name="_Toc52286182"/>
      <w:r w:rsidRPr="00577606">
        <w:t>Comandos</w:t>
      </w:r>
      <w:bookmarkEnd w:id="3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470732" w:rsidRPr="00577606" w14:paraId="3096424F" w14:textId="77777777" w:rsidTr="001B696B">
        <w:trPr>
          <w:cantSplit/>
        </w:trPr>
        <w:tc>
          <w:tcPr>
            <w:tcW w:w="1063" w:type="dxa"/>
          </w:tcPr>
          <w:p w14:paraId="7BD49007" w14:textId="77777777" w:rsidR="00470732" w:rsidRPr="00577606" w:rsidRDefault="00470732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24A6648A" w14:textId="77777777" w:rsidR="00470732" w:rsidRPr="00577606" w:rsidRDefault="00470732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1E6BCFB0" w14:textId="77777777" w:rsidR="00470732" w:rsidRPr="00577606" w:rsidRDefault="00470732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90B4657" w14:textId="77777777" w:rsidR="00470732" w:rsidRPr="00577606" w:rsidRDefault="00470732" w:rsidP="00176592">
            <w:pPr>
              <w:pStyle w:val="Tabela"/>
            </w:pPr>
            <w:r w:rsidRPr="00577606">
              <w:t>Restrições</w:t>
            </w:r>
          </w:p>
        </w:tc>
      </w:tr>
      <w:tr w:rsidR="00DE35A9" w:rsidRPr="00577606" w14:paraId="222C3B9E" w14:textId="77777777" w:rsidTr="001B28E7">
        <w:trPr>
          <w:cantSplit/>
        </w:trPr>
        <w:tc>
          <w:tcPr>
            <w:tcW w:w="1063" w:type="dxa"/>
          </w:tcPr>
          <w:p w14:paraId="5EEB284D" w14:textId="77777777" w:rsidR="00DE35A9" w:rsidRPr="00577606" w:rsidRDefault="00DE35A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7E75FA7E" w14:textId="77777777" w:rsidR="00DE35A9" w:rsidRPr="00577606" w:rsidRDefault="00DE35A9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0F17C2E4" w14:textId="308EBB3D" w:rsidR="00DE35A9" w:rsidRDefault="00DE35A9" w:rsidP="00176592">
            <w:pPr>
              <w:pStyle w:val="Tabela"/>
            </w:pPr>
            <w:r>
              <w:t xml:space="preserve">Solicita a inclusão de um </w:t>
            </w:r>
            <w:r w:rsidR="00CB3DB0">
              <w:t xml:space="preserve">pagamento do </w:t>
            </w:r>
            <w:r>
              <w:t>cliente.</w:t>
            </w:r>
          </w:p>
          <w:p w14:paraId="1D9C55E9" w14:textId="004FEC71" w:rsidR="00DE35A9" w:rsidRPr="00577606" w:rsidRDefault="00DE35A9" w:rsidP="00176592">
            <w:pPr>
              <w:pStyle w:val="Tabela"/>
            </w:pPr>
            <w:r>
              <w:t xml:space="preserve">Aciona a Tela de Cadastrar </w:t>
            </w:r>
            <w:r w:rsidR="00CB3DB0">
              <w:t>Pagamento</w:t>
            </w:r>
            <w:r>
              <w:t>.</w:t>
            </w:r>
          </w:p>
        </w:tc>
        <w:tc>
          <w:tcPr>
            <w:tcW w:w="2457" w:type="dxa"/>
          </w:tcPr>
          <w:p w14:paraId="11987E26" w14:textId="7572B6AD" w:rsidR="00DE35A9" w:rsidRPr="00577606" w:rsidRDefault="00F92077" w:rsidP="00176592">
            <w:pPr>
              <w:pStyle w:val="Tabela"/>
            </w:pPr>
            <w:r>
              <w:t xml:space="preserve">Ignora qualquer item marcado na tabela </w:t>
            </w:r>
            <w:r w:rsidR="00DE35A9">
              <w:t xml:space="preserve">Listar </w:t>
            </w:r>
            <w:r w:rsidR="00EF41EB">
              <w:t>Pagamento</w:t>
            </w:r>
            <w:r w:rsidR="00DE35A9">
              <w:t>.</w:t>
            </w:r>
          </w:p>
        </w:tc>
      </w:tr>
      <w:tr w:rsidR="00DE35A9" w:rsidRPr="00577606" w14:paraId="6044338C" w14:textId="77777777" w:rsidTr="001B28E7">
        <w:trPr>
          <w:cantSplit/>
        </w:trPr>
        <w:tc>
          <w:tcPr>
            <w:tcW w:w="1063" w:type="dxa"/>
          </w:tcPr>
          <w:p w14:paraId="15F7DEA3" w14:textId="77777777" w:rsidR="00DE35A9" w:rsidRPr="00577606" w:rsidRDefault="00DE35A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6124DC91" w14:textId="77777777" w:rsidR="00DE35A9" w:rsidRPr="00577606" w:rsidRDefault="00DE35A9" w:rsidP="00176592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14:paraId="5E2EA035" w14:textId="384028CE" w:rsidR="00DE35A9" w:rsidRDefault="00DE35A9" w:rsidP="00176592">
            <w:pPr>
              <w:pStyle w:val="Tabela"/>
            </w:pPr>
            <w:r>
              <w:t xml:space="preserve">Solicita a edição de um </w:t>
            </w:r>
            <w:r w:rsidR="00CB3DB0">
              <w:t xml:space="preserve">pagamento do </w:t>
            </w:r>
            <w:r>
              <w:t>cliente.</w:t>
            </w:r>
          </w:p>
          <w:p w14:paraId="3DC502EC" w14:textId="17EA9A30" w:rsidR="00DE35A9" w:rsidRPr="00577606" w:rsidRDefault="00DE35A9" w:rsidP="00176592">
            <w:pPr>
              <w:pStyle w:val="Tabela"/>
            </w:pPr>
            <w:r>
              <w:t>Aciona a Tela de Editar</w:t>
            </w:r>
            <w:r w:rsidR="00CB3DB0">
              <w:t xml:space="preserve"> Pagamento</w:t>
            </w:r>
            <w:r>
              <w:t>.</w:t>
            </w:r>
          </w:p>
        </w:tc>
        <w:tc>
          <w:tcPr>
            <w:tcW w:w="2457" w:type="dxa"/>
          </w:tcPr>
          <w:p w14:paraId="116163F4" w14:textId="38528D69" w:rsidR="00DE35A9" w:rsidRPr="00577606" w:rsidRDefault="00CD1E7A" w:rsidP="00176592">
            <w:pPr>
              <w:pStyle w:val="Tabela"/>
            </w:pPr>
            <w:r>
              <w:t>Ter selecionado apenas um item da tabela Listar Pagamento.</w:t>
            </w:r>
          </w:p>
        </w:tc>
      </w:tr>
      <w:tr w:rsidR="00DE35A9" w:rsidRPr="00577606" w14:paraId="0031C878" w14:textId="77777777" w:rsidTr="001B28E7">
        <w:trPr>
          <w:cantSplit/>
        </w:trPr>
        <w:tc>
          <w:tcPr>
            <w:tcW w:w="1063" w:type="dxa"/>
          </w:tcPr>
          <w:p w14:paraId="337A6CA2" w14:textId="77777777" w:rsidR="00DE35A9" w:rsidRPr="00577606" w:rsidRDefault="00DE35A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7AA65678" w14:textId="6BF09BAA" w:rsidR="00DE35A9" w:rsidRPr="00577606" w:rsidRDefault="0062315D" w:rsidP="00176592">
            <w:pPr>
              <w:pStyle w:val="Tabela"/>
            </w:pPr>
            <w:r>
              <w:t>Deletar</w:t>
            </w:r>
          </w:p>
        </w:tc>
        <w:tc>
          <w:tcPr>
            <w:tcW w:w="4111" w:type="dxa"/>
          </w:tcPr>
          <w:p w14:paraId="5A502EB5" w14:textId="106A416D" w:rsidR="00DE35A9" w:rsidRDefault="00DE35A9" w:rsidP="00176592">
            <w:pPr>
              <w:pStyle w:val="Tabela"/>
            </w:pPr>
            <w:r>
              <w:t>Solicita a exclusão de um</w:t>
            </w:r>
            <w:r w:rsidR="00CB3DB0">
              <w:t xml:space="preserve"> pagamento do</w:t>
            </w:r>
            <w:r>
              <w:t xml:space="preserve"> cliente.</w:t>
            </w:r>
          </w:p>
          <w:p w14:paraId="511CABFF" w14:textId="485FC713" w:rsidR="00DE35A9" w:rsidRPr="00577606" w:rsidRDefault="00DE35A9" w:rsidP="00176592">
            <w:pPr>
              <w:pStyle w:val="Tabela"/>
            </w:pPr>
            <w:r>
              <w:t>Aciona a Tela de Deletar</w:t>
            </w:r>
            <w:r w:rsidR="00CB3DB0">
              <w:t xml:space="preserve"> Pagamento</w:t>
            </w:r>
            <w:r>
              <w:t>.</w:t>
            </w:r>
          </w:p>
        </w:tc>
        <w:tc>
          <w:tcPr>
            <w:tcW w:w="2457" w:type="dxa"/>
          </w:tcPr>
          <w:p w14:paraId="53FF3219" w14:textId="0285487B" w:rsidR="00DE35A9" w:rsidRPr="00577606" w:rsidRDefault="00CD1E7A" w:rsidP="00176592">
            <w:pPr>
              <w:pStyle w:val="Tabela"/>
            </w:pPr>
            <w:r>
              <w:t>Ter selecionado apenas um item da tabela Listar Pagamento.</w:t>
            </w:r>
          </w:p>
        </w:tc>
      </w:tr>
      <w:tr w:rsidR="00DE35A9" w:rsidRPr="00577606" w14:paraId="7BA50A12" w14:textId="77777777" w:rsidTr="001B28E7">
        <w:trPr>
          <w:cantSplit/>
        </w:trPr>
        <w:tc>
          <w:tcPr>
            <w:tcW w:w="1063" w:type="dxa"/>
          </w:tcPr>
          <w:p w14:paraId="10E45FD7" w14:textId="77777777" w:rsidR="00DE35A9" w:rsidRPr="00577606" w:rsidRDefault="00DE35A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243D7015" w14:textId="77777777" w:rsidR="00DE35A9" w:rsidRDefault="00DE35A9" w:rsidP="00176592">
            <w:pPr>
              <w:pStyle w:val="Tabela"/>
            </w:pPr>
            <w:r>
              <w:t>Selecionar</w:t>
            </w:r>
          </w:p>
        </w:tc>
        <w:tc>
          <w:tcPr>
            <w:tcW w:w="4111" w:type="dxa"/>
          </w:tcPr>
          <w:p w14:paraId="6401A794" w14:textId="07A27409" w:rsidR="00DE35A9" w:rsidRDefault="00DE35A9" w:rsidP="00176592">
            <w:pPr>
              <w:pStyle w:val="Tabela"/>
            </w:pPr>
            <w:r>
              <w:t xml:space="preserve">Define um </w:t>
            </w:r>
            <w:r w:rsidR="004578CE">
              <w:t xml:space="preserve">pagamento do </w:t>
            </w:r>
            <w:r>
              <w:t>cliente.</w:t>
            </w:r>
          </w:p>
          <w:p w14:paraId="2E86D5E6" w14:textId="4A918F43" w:rsidR="00DE35A9" w:rsidRDefault="00DE35A9" w:rsidP="00176592">
            <w:pPr>
              <w:pStyle w:val="Tabela"/>
            </w:pPr>
            <w:r>
              <w:t>Aguardar comando Editar ou Deletar.</w:t>
            </w:r>
          </w:p>
        </w:tc>
        <w:tc>
          <w:tcPr>
            <w:tcW w:w="2457" w:type="dxa"/>
          </w:tcPr>
          <w:p w14:paraId="05C89912" w14:textId="7C7E8AEA" w:rsidR="00DE35A9" w:rsidRDefault="00FD7B40" w:rsidP="00176592">
            <w:pPr>
              <w:pStyle w:val="Tabela"/>
            </w:pPr>
            <w:r>
              <w:t>Marcar apenas um item da tabela.</w:t>
            </w:r>
          </w:p>
        </w:tc>
      </w:tr>
      <w:tr w:rsidR="00DE35A9" w:rsidRPr="00577606" w14:paraId="52F44A10" w14:textId="77777777" w:rsidTr="001B28E7">
        <w:trPr>
          <w:cantSplit/>
        </w:trPr>
        <w:tc>
          <w:tcPr>
            <w:tcW w:w="1063" w:type="dxa"/>
          </w:tcPr>
          <w:p w14:paraId="657CA314" w14:textId="77777777" w:rsidR="00DE35A9" w:rsidRPr="00577606" w:rsidRDefault="00DE35A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798935DE" w14:textId="77777777" w:rsidR="00DE35A9" w:rsidRDefault="00DE35A9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1FE46C4D" w14:textId="77777777" w:rsidR="00DE35A9" w:rsidRDefault="00DE35A9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191B9A1F" w14:textId="77777777" w:rsidR="00DE35A9" w:rsidRDefault="00DE35A9" w:rsidP="00176592">
            <w:pPr>
              <w:pStyle w:val="Tabela"/>
            </w:pPr>
            <w:r>
              <w:t>-</w:t>
            </w:r>
          </w:p>
        </w:tc>
      </w:tr>
      <w:tr w:rsidR="00DE35A9" w:rsidRPr="00577606" w14:paraId="4FFD6408" w14:textId="77777777" w:rsidTr="001B28E7">
        <w:trPr>
          <w:cantSplit/>
        </w:trPr>
        <w:tc>
          <w:tcPr>
            <w:tcW w:w="1063" w:type="dxa"/>
          </w:tcPr>
          <w:p w14:paraId="00CA2780" w14:textId="77777777" w:rsidR="00DE35A9" w:rsidRPr="00577606" w:rsidRDefault="00DE35A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665A0B40" w14:textId="77777777" w:rsidR="00DE35A9" w:rsidRDefault="00DE35A9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276E8778" w14:textId="77777777" w:rsidR="00DE35A9" w:rsidRDefault="00DE35A9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564FD724" w14:textId="77777777" w:rsidR="00DE35A9" w:rsidRDefault="00DE35A9" w:rsidP="00176592">
            <w:pPr>
              <w:pStyle w:val="Tabela"/>
            </w:pPr>
            <w:r>
              <w:t>-</w:t>
            </w:r>
          </w:p>
        </w:tc>
      </w:tr>
      <w:tr w:rsidR="00DE35A9" w:rsidRPr="00577606" w14:paraId="6F980FEE" w14:textId="77777777" w:rsidTr="001B28E7">
        <w:trPr>
          <w:cantSplit/>
        </w:trPr>
        <w:tc>
          <w:tcPr>
            <w:tcW w:w="1063" w:type="dxa"/>
          </w:tcPr>
          <w:p w14:paraId="46F36C95" w14:textId="77777777" w:rsidR="00DE35A9" w:rsidRPr="00577606" w:rsidRDefault="00DE35A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03997CA1" w14:textId="77777777" w:rsidR="00DE35A9" w:rsidRDefault="00DE35A9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324EE091" w14:textId="77777777" w:rsidR="00DE35A9" w:rsidRDefault="00DE35A9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1709D75F" w14:textId="77777777" w:rsidR="00DE35A9" w:rsidRDefault="00DE35A9" w:rsidP="00176592">
            <w:pPr>
              <w:pStyle w:val="Tabela"/>
            </w:pPr>
            <w:r>
              <w:t>-</w:t>
            </w:r>
          </w:p>
        </w:tc>
      </w:tr>
      <w:tr w:rsidR="001E002C" w:rsidRPr="00577606" w14:paraId="34832D0E" w14:textId="77777777" w:rsidTr="001B28E7">
        <w:trPr>
          <w:cantSplit/>
        </w:trPr>
        <w:tc>
          <w:tcPr>
            <w:tcW w:w="1063" w:type="dxa"/>
          </w:tcPr>
          <w:p w14:paraId="37A8150C" w14:textId="77777777" w:rsidR="001E002C" w:rsidRPr="00577606" w:rsidRDefault="001E002C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463C434D" w14:textId="0CA35BB4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10EEC7ED" w14:textId="46CAAE3E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3378989A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  <w:tr w:rsidR="00BB2329" w:rsidRPr="00577606" w14:paraId="53B30C24" w14:textId="77777777" w:rsidTr="001B6164">
        <w:trPr>
          <w:cantSplit/>
        </w:trPr>
        <w:tc>
          <w:tcPr>
            <w:tcW w:w="1063" w:type="dxa"/>
          </w:tcPr>
          <w:p w14:paraId="3BAF1615" w14:textId="77777777" w:rsidR="00BB2329" w:rsidRPr="00577606" w:rsidRDefault="00BB2329" w:rsidP="00176592">
            <w:pPr>
              <w:pStyle w:val="Tabela"/>
              <w:numPr>
                <w:ilvl w:val="0"/>
                <w:numId w:val="35"/>
              </w:numPr>
            </w:pPr>
          </w:p>
        </w:tc>
        <w:tc>
          <w:tcPr>
            <w:tcW w:w="1559" w:type="dxa"/>
          </w:tcPr>
          <w:p w14:paraId="46EF0842" w14:textId="77777777" w:rsidR="00BB2329" w:rsidRPr="00577606" w:rsidRDefault="00BB2329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5B1CA3A4" w14:textId="1D16C2BB" w:rsidR="00BB2329" w:rsidRPr="00577606" w:rsidRDefault="00BB2329" w:rsidP="00176592">
            <w:pPr>
              <w:pStyle w:val="Tabela"/>
            </w:pPr>
            <w:r>
              <w:t xml:space="preserve">Aciona a Tela de </w:t>
            </w:r>
            <w:r w:rsidR="002A5866">
              <w:t>Listar</w:t>
            </w:r>
            <w:r>
              <w:t xml:space="preserve"> </w:t>
            </w:r>
            <w:r w:rsidR="002A5866">
              <w:t>Cliente</w:t>
            </w:r>
            <w:r>
              <w:t>.</w:t>
            </w:r>
          </w:p>
        </w:tc>
        <w:tc>
          <w:tcPr>
            <w:tcW w:w="2457" w:type="dxa"/>
          </w:tcPr>
          <w:p w14:paraId="74BEB858" w14:textId="77777777" w:rsidR="00BB2329" w:rsidRPr="00577606" w:rsidRDefault="00BB2329" w:rsidP="00176592">
            <w:pPr>
              <w:pStyle w:val="Tabela"/>
            </w:pPr>
            <w:r>
              <w:t>-</w:t>
            </w:r>
          </w:p>
        </w:tc>
      </w:tr>
    </w:tbl>
    <w:p w14:paraId="663F0351" w14:textId="589BF051" w:rsidR="00470732" w:rsidRPr="00577606" w:rsidRDefault="00470732" w:rsidP="00470732">
      <w:pPr>
        <w:pStyle w:val="Ttulo3"/>
        <w:jc w:val="both"/>
      </w:pPr>
      <w:bookmarkStart w:id="39" w:name="_Toc52286183"/>
      <w:r w:rsidRPr="00577606">
        <w:t xml:space="preserve">Interface de usuário </w:t>
      </w:r>
      <w:r>
        <w:t>C</w:t>
      </w:r>
      <w:r w:rsidR="0009324D">
        <w:t>adastrar Pagamento</w:t>
      </w:r>
      <w:bookmarkEnd w:id="39"/>
    </w:p>
    <w:p w14:paraId="1A6F33D0" w14:textId="77777777" w:rsidR="00470732" w:rsidRPr="00577606" w:rsidRDefault="00470732" w:rsidP="00470732">
      <w:pPr>
        <w:pStyle w:val="Ttulo4"/>
        <w:jc w:val="both"/>
      </w:pPr>
      <w:bookmarkStart w:id="40" w:name="_Toc52286184"/>
      <w:r w:rsidRPr="00577606">
        <w:t>Leiaute sugerido</w:t>
      </w:r>
      <w:bookmarkEnd w:id="40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470732" w:rsidRPr="00577606" w14:paraId="72B9A64A" w14:textId="77777777" w:rsidTr="001B696B">
        <w:trPr>
          <w:trHeight w:val="645"/>
        </w:trPr>
        <w:tc>
          <w:tcPr>
            <w:tcW w:w="9284" w:type="dxa"/>
          </w:tcPr>
          <w:p w14:paraId="45A70A44" w14:textId="77777777" w:rsidR="00A7731B" w:rsidRDefault="00226A13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7B698BD2" wp14:editId="3053A14A">
                  <wp:extent cx="5806423" cy="2555874"/>
                  <wp:effectExtent l="0" t="0" r="444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9CE3B" w14:textId="162C7946" w:rsidR="00470732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8</w:t>
              </w:r>
            </w:fldSimple>
            <w:r>
              <w:t xml:space="preserve"> - Cadastrar Pagamento</w:t>
            </w:r>
          </w:p>
        </w:tc>
      </w:tr>
    </w:tbl>
    <w:p w14:paraId="572D648F" w14:textId="77777777" w:rsidR="00470732" w:rsidRPr="00577606" w:rsidRDefault="00470732" w:rsidP="00470732">
      <w:pPr>
        <w:pStyle w:val="Ttulo4"/>
        <w:jc w:val="both"/>
      </w:pPr>
      <w:bookmarkStart w:id="41" w:name="_Toc52286185"/>
      <w:r w:rsidRPr="00577606">
        <w:t>Campos</w:t>
      </w:r>
      <w:bookmarkEnd w:id="41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470732" w:rsidRPr="00577606" w14:paraId="32FD9EAD" w14:textId="77777777" w:rsidTr="001B696B">
        <w:trPr>
          <w:cantSplit/>
          <w:trHeight w:val="134"/>
        </w:trPr>
        <w:tc>
          <w:tcPr>
            <w:tcW w:w="1063" w:type="dxa"/>
          </w:tcPr>
          <w:p w14:paraId="0377AF93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219743EA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4315339C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1F69CC14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38C6DE07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40408650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066D87C1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5A033B" w:rsidRPr="00577606" w14:paraId="2213D159" w14:textId="77777777" w:rsidTr="007B33C6">
        <w:trPr>
          <w:cantSplit/>
        </w:trPr>
        <w:tc>
          <w:tcPr>
            <w:tcW w:w="1063" w:type="dxa"/>
          </w:tcPr>
          <w:p w14:paraId="65ECA035" w14:textId="77777777" w:rsidR="005A033B" w:rsidRPr="00577606" w:rsidRDefault="005A033B" w:rsidP="00176592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427" w:type="dxa"/>
          </w:tcPr>
          <w:p w14:paraId="41CAF67C" w14:textId="77777777" w:rsidR="005A033B" w:rsidRPr="00577606" w:rsidRDefault="005A033B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225ECCBD" w14:textId="77777777" w:rsidR="005A033B" w:rsidRPr="00577606" w:rsidRDefault="005A033B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29E13266" w14:textId="77777777" w:rsidR="005A033B" w:rsidRPr="00577606" w:rsidRDefault="005A033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F572E53" w14:textId="77777777" w:rsidR="005A033B" w:rsidRPr="00577606" w:rsidRDefault="005A033B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E98F3A2" w14:textId="77777777" w:rsidR="005A033B" w:rsidRPr="00577606" w:rsidRDefault="005A033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CC73A49" w14:textId="77777777" w:rsidR="005A033B" w:rsidRPr="00577606" w:rsidRDefault="005A033B" w:rsidP="00176592">
            <w:pPr>
              <w:pStyle w:val="Tabela"/>
            </w:pPr>
            <w:r>
              <w:t>Desabilitado.</w:t>
            </w:r>
          </w:p>
        </w:tc>
      </w:tr>
      <w:tr w:rsidR="005A033B" w:rsidRPr="00577606" w14:paraId="602FD593" w14:textId="77777777" w:rsidTr="007B33C6">
        <w:trPr>
          <w:cantSplit/>
        </w:trPr>
        <w:tc>
          <w:tcPr>
            <w:tcW w:w="1063" w:type="dxa"/>
          </w:tcPr>
          <w:p w14:paraId="6D52FA1A" w14:textId="77777777" w:rsidR="005A033B" w:rsidRPr="00577606" w:rsidRDefault="005A033B" w:rsidP="00176592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427" w:type="dxa"/>
          </w:tcPr>
          <w:p w14:paraId="2351AF2F" w14:textId="77777777" w:rsidR="005A033B" w:rsidRDefault="005A033B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0FBA5BBE" w14:textId="77777777" w:rsidR="005A033B" w:rsidRDefault="005A033B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7B5E4E4E" w14:textId="77777777" w:rsidR="005A033B" w:rsidRDefault="005A033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BEEEEB5" w14:textId="77777777" w:rsidR="005A033B" w:rsidRDefault="005A033B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48489701" w14:textId="77777777" w:rsidR="005A033B" w:rsidRDefault="005A033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3D5E7F1" w14:textId="77777777" w:rsidR="005A033B" w:rsidRDefault="005A033B" w:rsidP="00176592">
            <w:pPr>
              <w:pStyle w:val="Tabela"/>
            </w:pPr>
            <w:r>
              <w:t>Desabilitado.</w:t>
            </w:r>
          </w:p>
        </w:tc>
      </w:tr>
      <w:tr w:rsidR="00F3582C" w:rsidRPr="00577606" w14:paraId="157932FD" w14:textId="77777777" w:rsidTr="001B696B">
        <w:trPr>
          <w:cantSplit/>
        </w:trPr>
        <w:tc>
          <w:tcPr>
            <w:tcW w:w="1063" w:type="dxa"/>
          </w:tcPr>
          <w:p w14:paraId="7888E424" w14:textId="77777777" w:rsidR="00F3582C" w:rsidRPr="00577606" w:rsidRDefault="00F3582C" w:rsidP="00176592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427" w:type="dxa"/>
          </w:tcPr>
          <w:p w14:paraId="36A532C3" w14:textId="4CAB9C65" w:rsidR="00F3582C" w:rsidRDefault="005A033B" w:rsidP="00176592">
            <w:pPr>
              <w:pStyle w:val="Tabela"/>
            </w:pPr>
            <w:r>
              <w:t>Plano</w:t>
            </w:r>
          </w:p>
        </w:tc>
        <w:tc>
          <w:tcPr>
            <w:tcW w:w="1315" w:type="dxa"/>
          </w:tcPr>
          <w:p w14:paraId="7A993C14" w14:textId="49A1734B" w:rsidR="00F3582C" w:rsidRDefault="00AC3496" w:rsidP="00176592">
            <w:pPr>
              <w:pStyle w:val="Tabela"/>
            </w:pPr>
            <w:r>
              <w:t>Tipo do Plano</w:t>
            </w:r>
          </w:p>
        </w:tc>
        <w:tc>
          <w:tcPr>
            <w:tcW w:w="1134" w:type="dxa"/>
          </w:tcPr>
          <w:p w14:paraId="1819F79A" w14:textId="042A9127" w:rsidR="00F3582C" w:rsidRDefault="00C37DD9" w:rsidP="00176592">
            <w:pPr>
              <w:pStyle w:val="Tabela"/>
            </w:pPr>
            <w:r>
              <w:t>- Mensal</w:t>
            </w:r>
          </w:p>
          <w:p w14:paraId="63A2B1EA" w14:textId="10848011" w:rsidR="00C37DD9" w:rsidRDefault="00C37DD9" w:rsidP="00176592">
            <w:pPr>
              <w:pStyle w:val="Tabela"/>
            </w:pPr>
            <w:r>
              <w:t>- Anual</w:t>
            </w:r>
          </w:p>
        </w:tc>
        <w:tc>
          <w:tcPr>
            <w:tcW w:w="1275" w:type="dxa"/>
          </w:tcPr>
          <w:p w14:paraId="73905883" w14:textId="4631D7A1" w:rsidR="00F3582C" w:rsidRDefault="00C37DD9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3A0991F" w14:textId="777000D5" w:rsidR="00F3582C" w:rsidRDefault="002B772E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5B31F4AD" w14:textId="77777777" w:rsidR="00F3582C" w:rsidRDefault="004A185B" w:rsidP="00176592">
            <w:pPr>
              <w:pStyle w:val="Tabela"/>
            </w:pPr>
            <w:r>
              <w:t>Permitir selecionar apenas um item.</w:t>
            </w:r>
          </w:p>
          <w:p w14:paraId="431EF3BB" w14:textId="26847720" w:rsidR="00977F46" w:rsidRDefault="00977F46" w:rsidP="00176592">
            <w:pPr>
              <w:pStyle w:val="Tabela"/>
            </w:pPr>
            <w:r>
              <w:t>Seleção obrigatória.</w:t>
            </w:r>
          </w:p>
        </w:tc>
      </w:tr>
      <w:tr w:rsidR="00F3582C" w:rsidRPr="00577606" w14:paraId="21D55DF3" w14:textId="77777777" w:rsidTr="001B696B">
        <w:trPr>
          <w:cantSplit/>
        </w:trPr>
        <w:tc>
          <w:tcPr>
            <w:tcW w:w="1063" w:type="dxa"/>
          </w:tcPr>
          <w:p w14:paraId="2E9B2501" w14:textId="77777777" w:rsidR="00F3582C" w:rsidRPr="00577606" w:rsidRDefault="00F3582C" w:rsidP="00176592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427" w:type="dxa"/>
          </w:tcPr>
          <w:p w14:paraId="10E755DB" w14:textId="6B4AB75B" w:rsidR="00F3582C" w:rsidRDefault="002B772E" w:rsidP="00176592">
            <w:pPr>
              <w:pStyle w:val="Tabela"/>
            </w:pPr>
            <w:r>
              <w:t>Data</w:t>
            </w:r>
          </w:p>
        </w:tc>
        <w:tc>
          <w:tcPr>
            <w:tcW w:w="1315" w:type="dxa"/>
          </w:tcPr>
          <w:p w14:paraId="15D578C5" w14:textId="20F69B9D" w:rsidR="00F3582C" w:rsidRDefault="002B772E" w:rsidP="00176592">
            <w:pPr>
              <w:pStyle w:val="Tabela"/>
            </w:pPr>
            <w:r>
              <w:t>Data do Pagamento</w:t>
            </w:r>
          </w:p>
        </w:tc>
        <w:tc>
          <w:tcPr>
            <w:tcW w:w="1134" w:type="dxa"/>
          </w:tcPr>
          <w:p w14:paraId="3986D89C" w14:textId="2FBC968D" w:rsidR="00F3582C" w:rsidRDefault="002B772E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530B79C" w14:textId="461AACB7" w:rsidR="00F3582C" w:rsidRDefault="00C77F03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39009478" w14:textId="5FBA6B37" w:rsidR="00F3582C" w:rsidRDefault="00C77F03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664C8D4B" w14:textId="6E332C8C" w:rsidR="00F3582C" w:rsidRDefault="00941F35" w:rsidP="00176592">
            <w:pPr>
              <w:pStyle w:val="Tabela"/>
            </w:pPr>
            <w:r>
              <w:t>Preenchimento obrigatório.</w:t>
            </w:r>
          </w:p>
        </w:tc>
      </w:tr>
      <w:tr w:rsidR="00FC1C2A" w:rsidRPr="00577606" w14:paraId="305EBAEB" w14:textId="77777777" w:rsidTr="0001104A">
        <w:trPr>
          <w:cantSplit/>
        </w:trPr>
        <w:tc>
          <w:tcPr>
            <w:tcW w:w="1063" w:type="dxa"/>
          </w:tcPr>
          <w:p w14:paraId="6557F880" w14:textId="77777777" w:rsidR="00FC1C2A" w:rsidRPr="00577606" w:rsidRDefault="00FC1C2A" w:rsidP="00176592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427" w:type="dxa"/>
          </w:tcPr>
          <w:p w14:paraId="7AE53265" w14:textId="77777777" w:rsidR="00FC1C2A" w:rsidRPr="00577606" w:rsidRDefault="00FC1C2A" w:rsidP="00176592">
            <w:pPr>
              <w:pStyle w:val="Tabela"/>
            </w:pPr>
            <w:r>
              <w:t>Pago</w:t>
            </w:r>
          </w:p>
        </w:tc>
        <w:tc>
          <w:tcPr>
            <w:tcW w:w="1315" w:type="dxa"/>
          </w:tcPr>
          <w:p w14:paraId="45CB3C1C" w14:textId="77777777" w:rsidR="00FC1C2A" w:rsidRPr="00577606" w:rsidRDefault="00FC1C2A" w:rsidP="00176592">
            <w:pPr>
              <w:pStyle w:val="Tabela"/>
            </w:pPr>
            <w:r>
              <w:t>Situação do Pagamento</w:t>
            </w:r>
          </w:p>
        </w:tc>
        <w:tc>
          <w:tcPr>
            <w:tcW w:w="1134" w:type="dxa"/>
          </w:tcPr>
          <w:p w14:paraId="20CDDBE9" w14:textId="77777777" w:rsidR="00FC1C2A" w:rsidRDefault="00FC1C2A" w:rsidP="00176592">
            <w:pPr>
              <w:pStyle w:val="Tabela"/>
            </w:pPr>
            <w:r>
              <w:t>- Sim</w:t>
            </w:r>
          </w:p>
          <w:p w14:paraId="147A360A" w14:textId="77777777" w:rsidR="00FC1C2A" w:rsidRPr="00577606" w:rsidRDefault="00FC1C2A" w:rsidP="00176592">
            <w:pPr>
              <w:pStyle w:val="Tabela"/>
            </w:pPr>
            <w:r>
              <w:t>- Não</w:t>
            </w:r>
          </w:p>
        </w:tc>
        <w:tc>
          <w:tcPr>
            <w:tcW w:w="1275" w:type="dxa"/>
          </w:tcPr>
          <w:p w14:paraId="2F77E08C" w14:textId="77777777" w:rsidR="00FC1C2A" w:rsidRPr="00577606" w:rsidRDefault="00FC1C2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4EE1634" w14:textId="77777777" w:rsidR="00FC1C2A" w:rsidRPr="00577606" w:rsidRDefault="00FC1C2A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53A7DFA3" w14:textId="77777777" w:rsidR="00FC1C2A" w:rsidRDefault="004A185B" w:rsidP="00176592">
            <w:pPr>
              <w:pStyle w:val="Tabela"/>
            </w:pPr>
            <w:r>
              <w:t>Permitir selecionar apenas um item.</w:t>
            </w:r>
          </w:p>
          <w:p w14:paraId="5CD69D55" w14:textId="6A3B5C69" w:rsidR="00977F46" w:rsidRPr="00577606" w:rsidRDefault="00977F46" w:rsidP="00176592">
            <w:pPr>
              <w:pStyle w:val="Tabela"/>
            </w:pPr>
            <w:r>
              <w:t>Seleção obrigatória.</w:t>
            </w:r>
          </w:p>
        </w:tc>
      </w:tr>
    </w:tbl>
    <w:p w14:paraId="53C99905" w14:textId="77777777" w:rsidR="00470732" w:rsidRPr="00577606" w:rsidRDefault="00470732" w:rsidP="00470732">
      <w:pPr>
        <w:pStyle w:val="Ttulo4"/>
        <w:jc w:val="both"/>
      </w:pPr>
      <w:bookmarkStart w:id="42" w:name="_Toc52286186"/>
      <w:r w:rsidRPr="00577606">
        <w:t>Comandos</w:t>
      </w:r>
      <w:bookmarkEnd w:id="42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470732" w:rsidRPr="00577606" w14:paraId="59F8B0BC" w14:textId="77777777" w:rsidTr="001B696B">
        <w:trPr>
          <w:cantSplit/>
        </w:trPr>
        <w:tc>
          <w:tcPr>
            <w:tcW w:w="1063" w:type="dxa"/>
          </w:tcPr>
          <w:p w14:paraId="78002729" w14:textId="77777777" w:rsidR="00470732" w:rsidRPr="00577606" w:rsidRDefault="00470732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38EB41A3" w14:textId="77777777" w:rsidR="00470732" w:rsidRPr="00577606" w:rsidRDefault="00470732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441D9DD" w14:textId="77777777" w:rsidR="00470732" w:rsidRPr="00577606" w:rsidRDefault="00470732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5D4FD058" w14:textId="77777777" w:rsidR="00470732" w:rsidRPr="00577606" w:rsidRDefault="00470732" w:rsidP="00176592">
            <w:pPr>
              <w:pStyle w:val="Tabela"/>
            </w:pPr>
            <w:r w:rsidRPr="00577606">
              <w:t>Restrições</w:t>
            </w:r>
          </w:p>
        </w:tc>
      </w:tr>
      <w:tr w:rsidR="00AA7591" w:rsidRPr="00577606" w14:paraId="64C83754" w14:textId="77777777" w:rsidTr="007B33C6">
        <w:trPr>
          <w:cantSplit/>
        </w:trPr>
        <w:tc>
          <w:tcPr>
            <w:tcW w:w="1063" w:type="dxa"/>
          </w:tcPr>
          <w:p w14:paraId="1A1A247A" w14:textId="77777777" w:rsidR="00AA7591" w:rsidRPr="00577606" w:rsidRDefault="00AA7591" w:rsidP="00176592">
            <w:pPr>
              <w:pStyle w:val="Tabela"/>
              <w:numPr>
                <w:ilvl w:val="0"/>
                <w:numId w:val="36"/>
              </w:numPr>
            </w:pPr>
          </w:p>
        </w:tc>
        <w:tc>
          <w:tcPr>
            <w:tcW w:w="1559" w:type="dxa"/>
          </w:tcPr>
          <w:p w14:paraId="77F62200" w14:textId="77777777" w:rsidR="00AA7591" w:rsidRPr="00577606" w:rsidRDefault="00AA7591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08BE78F1" w14:textId="77777777" w:rsidR="008E4E42" w:rsidRDefault="008E4E42" w:rsidP="00176592">
            <w:pPr>
              <w:pStyle w:val="Tabela"/>
            </w:pPr>
            <w:r>
              <w:t>Realiza cadastro dos dados informados.</w:t>
            </w:r>
          </w:p>
          <w:p w14:paraId="21BB138E" w14:textId="735683D2" w:rsidR="00AA7591" w:rsidRPr="00577606" w:rsidRDefault="00AA7591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47E9C85A" w14:textId="77777777" w:rsidR="00AA7591" w:rsidRDefault="00AA7591" w:rsidP="00176592">
            <w:pPr>
              <w:pStyle w:val="Tabela"/>
            </w:pPr>
            <w:r>
              <w:t>Validar: Se o campo Plano:</w:t>
            </w:r>
          </w:p>
          <w:p w14:paraId="6EB806EC" w14:textId="77777777" w:rsidR="00AA7591" w:rsidRDefault="00AA7591" w:rsidP="00176592">
            <w:pPr>
              <w:pStyle w:val="Tabela"/>
            </w:pPr>
            <w:r>
              <w:t>- Mensal, verificar se existe pagamento cadastrado nos últimos 30 dias, a partir da Data de Pagamento informada. Se Sim, apresentar mensagem e retornar a tela.</w:t>
            </w:r>
          </w:p>
          <w:p w14:paraId="24EE90F5" w14:textId="77777777" w:rsidR="00AA7591" w:rsidRDefault="00AA7591" w:rsidP="00176592">
            <w:pPr>
              <w:pStyle w:val="Tabela"/>
            </w:pPr>
            <w:r>
              <w:t>- Anual, verificar se existe pagamento cadastrado nos últimos 365 dias, a partir da Data de Pagamento informada. Se Sim, apresentar mensagem e retornar a tela.</w:t>
            </w:r>
          </w:p>
          <w:p w14:paraId="6F3BDF58" w14:textId="77777777" w:rsidR="00AA7591" w:rsidRDefault="00AA7591" w:rsidP="00176592">
            <w:pPr>
              <w:pStyle w:val="Tabela"/>
            </w:pPr>
            <w:r>
              <w:t>Caso definido no campo anual, verificar se há pagamento registrado 30 dias após o valor do campo data de pagamento.</w:t>
            </w:r>
          </w:p>
          <w:p w14:paraId="66F412BA" w14:textId="77777777" w:rsidR="00AA7591" w:rsidRDefault="00AA7591" w:rsidP="00176592">
            <w:pPr>
              <w:pStyle w:val="Tabela"/>
            </w:pPr>
            <w:r>
              <w:t>- Se Sim, Se Sim, apresentar mensagem e retornar a tela.</w:t>
            </w:r>
          </w:p>
          <w:p w14:paraId="490520CD" w14:textId="3C7F48CE" w:rsidR="00AA7591" w:rsidRPr="00577606" w:rsidRDefault="00AA7591" w:rsidP="00176592">
            <w:pPr>
              <w:pStyle w:val="Tabela"/>
            </w:pPr>
            <w:r>
              <w:t>- Se Não, apresentar mensagem e gravar os dados.</w:t>
            </w:r>
          </w:p>
        </w:tc>
      </w:tr>
      <w:tr w:rsidR="001A6236" w:rsidRPr="00577606" w14:paraId="02FD3FD2" w14:textId="77777777" w:rsidTr="007B33C6">
        <w:trPr>
          <w:cantSplit/>
        </w:trPr>
        <w:tc>
          <w:tcPr>
            <w:tcW w:w="1063" w:type="dxa"/>
          </w:tcPr>
          <w:p w14:paraId="6FFF9011" w14:textId="77777777" w:rsidR="001A6236" w:rsidRPr="00577606" w:rsidRDefault="001A6236" w:rsidP="00176592">
            <w:pPr>
              <w:pStyle w:val="Tabela"/>
              <w:numPr>
                <w:ilvl w:val="0"/>
                <w:numId w:val="36"/>
              </w:numPr>
            </w:pPr>
          </w:p>
        </w:tc>
        <w:tc>
          <w:tcPr>
            <w:tcW w:w="1559" w:type="dxa"/>
          </w:tcPr>
          <w:p w14:paraId="3A46D45D" w14:textId="77777777" w:rsidR="001A6236" w:rsidRPr="00577606" w:rsidRDefault="001A623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4A4DB4BF" w14:textId="0D394253" w:rsidR="001A6236" w:rsidRDefault="00A54F22" w:rsidP="00176592">
            <w:pPr>
              <w:pStyle w:val="Tabela"/>
            </w:pPr>
            <w:r>
              <w:t>Não realizar ação.</w:t>
            </w:r>
          </w:p>
          <w:p w14:paraId="221BEFBC" w14:textId="2CA7E69D" w:rsidR="001A6236" w:rsidRPr="00577606" w:rsidRDefault="001A6236" w:rsidP="00176592">
            <w:pPr>
              <w:pStyle w:val="Tabela"/>
            </w:pPr>
            <w:r>
              <w:t xml:space="preserve">Aciona a Tela de </w:t>
            </w:r>
            <w:r w:rsidR="00350A73">
              <w:t>Listar Pagamento</w:t>
            </w:r>
            <w:r>
              <w:t>.</w:t>
            </w:r>
          </w:p>
        </w:tc>
        <w:tc>
          <w:tcPr>
            <w:tcW w:w="2457" w:type="dxa"/>
          </w:tcPr>
          <w:p w14:paraId="463F3C68" w14:textId="4E0AB40F" w:rsidR="001A6236" w:rsidRPr="00577606" w:rsidRDefault="005969A6" w:rsidP="00176592">
            <w:pPr>
              <w:pStyle w:val="Tabela"/>
            </w:pPr>
            <w:r>
              <w:t>-</w:t>
            </w:r>
          </w:p>
        </w:tc>
      </w:tr>
      <w:tr w:rsidR="001A6236" w:rsidRPr="00577606" w14:paraId="13768A67" w14:textId="77777777" w:rsidTr="007B33C6">
        <w:trPr>
          <w:cantSplit/>
        </w:trPr>
        <w:tc>
          <w:tcPr>
            <w:tcW w:w="1063" w:type="dxa"/>
          </w:tcPr>
          <w:p w14:paraId="48860D31" w14:textId="77777777" w:rsidR="001A6236" w:rsidRPr="00577606" w:rsidRDefault="001A6236" w:rsidP="00176592">
            <w:pPr>
              <w:pStyle w:val="Tabela"/>
              <w:numPr>
                <w:ilvl w:val="0"/>
                <w:numId w:val="36"/>
              </w:numPr>
            </w:pPr>
          </w:p>
        </w:tc>
        <w:tc>
          <w:tcPr>
            <w:tcW w:w="1559" w:type="dxa"/>
          </w:tcPr>
          <w:p w14:paraId="59B4E998" w14:textId="77777777" w:rsidR="001A6236" w:rsidRDefault="001A6236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0C724011" w14:textId="77777777" w:rsidR="001A6236" w:rsidRDefault="001A6236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16108978" w14:textId="77777777" w:rsidR="001A6236" w:rsidRDefault="001A6236" w:rsidP="00176592">
            <w:pPr>
              <w:pStyle w:val="Tabela"/>
            </w:pPr>
            <w:r>
              <w:t>-</w:t>
            </w:r>
          </w:p>
        </w:tc>
      </w:tr>
      <w:tr w:rsidR="001A6236" w:rsidRPr="00577606" w14:paraId="1C8883CA" w14:textId="77777777" w:rsidTr="007B33C6">
        <w:trPr>
          <w:cantSplit/>
        </w:trPr>
        <w:tc>
          <w:tcPr>
            <w:tcW w:w="1063" w:type="dxa"/>
          </w:tcPr>
          <w:p w14:paraId="45A841AC" w14:textId="77777777" w:rsidR="001A6236" w:rsidRPr="00577606" w:rsidRDefault="001A6236" w:rsidP="00176592">
            <w:pPr>
              <w:pStyle w:val="Tabela"/>
              <w:numPr>
                <w:ilvl w:val="0"/>
                <w:numId w:val="36"/>
              </w:numPr>
            </w:pPr>
          </w:p>
        </w:tc>
        <w:tc>
          <w:tcPr>
            <w:tcW w:w="1559" w:type="dxa"/>
          </w:tcPr>
          <w:p w14:paraId="62EC3C6C" w14:textId="77777777" w:rsidR="001A6236" w:rsidRDefault="001A6236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1BD6EC61" w14:textId="77777777" w:rsidR="001A6236" w:rsidRDefault="001A6236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F37035B" w14:textId="77777777" w:rsidR="001A6236" w:rsidRDefault="001A6236" w:rsidP="00176592">
            <w:pPr>
              <w:pStyle w:val="Tabela"/>
            </w:pPr>
            <w:r>
              <w:t>-</w:t>
            </w:r>
          </w:p>
        </w:tc>
      </w:tr>
      <w:tr w:rsidR="001A6236" w:rsidRPr="00577606" w14:paraId="32DB980E" w14:textId="77777777" w:rsidTr="007B33C6">
        <w:trPr>
          <w:cantSplit/>
        </w:trPr>
        <w:tc>
          <w:tcPr>
            <w:tcW w:w="1063" w:type="dxa"/>
          </w:tcPr>
          <w:p w14:paraId="3C34AC08" w14:textId="77777777" w:rsidR="001A6236" w:rsidRPr="00577606" w:rsidRDefault="001A6236" w:rsidP="00176592">
            <w:pPr>
              <w:pStyle w:val="Tabela"/>
              <w:numPr>
                <w:ilvl w:val="0"/>
                <w:numId w:val="36"/>
              </w:numPr>
            </w:pPr>
          </w:p>
        </w:tc>
        <w:tc>
          <w:tcPr>
            <w:tcW w:w="1559" w:type="dxa"/>
          </w:tcPr>
          <w:p w14:paraId="4BB88BF8" w14:textId="77777777" w:rsidR="001A6236" w:rsidRDefault="001A6236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01DE7380" w14:textId="77777777" w:rsidR="001A6236" w:rsidRDefault="001A6236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4E01B723" w14:textId="77777777" w:rsidR="001A6236" w:rsidRDefault="001A6236" w:rsidP="00176592">
            <w:pPr>
              <w:pStyle w:val="Tabela"/>
            </w:pPr>
            <w:r>
              <w:t>-</w:t>
            </w:r>
          </w:p>
        </w:tc>
      </w:tr>
      <w:tr w:rsidR="001E002C" w:rsidRPr="00577606" w14:paraId="765DCC21" w14:textId="77777777" w:rsidTr="007B33C6">
        <w:trPr>
          <w:cantSplit/>
        </w:trPr>
        <w:tc>
          <w:tcPr>
            <w:tcW w:w="1063" w:type="dxa"/>
          </w:tcPr>
          <w:p w14:paraId="2D650F81" w14:textId="77777777" w:rsidR="001E002C" w:rsidRPr="00577606" w:rsidRDefault="001E002C" w:rsidP="00176592">
            <w:pPr>
              <w:pStyle w:val="Tabela"/>
              <w:numPr>
                <w:ilvl w:val="0"/>
                <w:numId w:val="36"/>
              </w:numPr>
            </w:pPr>
          </w:p>
        </w:tc>
        <w:tc>
          <w:tcPr>
            <w:tcW w:w="1559" w:type="dxa"/>
          </w:tcPr>
          <w:p w14:paraId="1910871B" w14:textId="2BF39458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2A1BD5FA" w14:textId="0ED4456A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08EC9005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3D5D7838" w14:textId="7ADFB435" w:rsidR="00470732" w:rsidRPr="00577606" w:rsidRDefault="00470732" w:rsidP="00470732">
      <w:pPr>
        <w:pStyle w:val="Ttulo3"/>
        <w:jc w:val="both"/>
      </w:pPr>
      <w:bookmarkStart w:id="43" w:name="_Toc52286187"/>
      <w:r w:rsidRPr="00577606">
        <w:t xml:space="preserve">Interface de usuário </w:t>
      </w:r>
      <w:r w:rsidR="0009324D">
        <w:t>Editar Pagamento</w:t>
      </w:r>
      <w:bookmarkEnd w:id="43"/>
    </w:p>
    <w:p w14:paraId="45D9D6D7" w14:textId="77777777" w:rsidR="00470732" w:rsidRPr="00577606" w:rsidRDefault="00470732" w:rsidP="00470732">
      <w:pPr>
        <w:pStyle w:val="Ttulo4"/>
        <w:jc w:val="both"/>
      </w:pPr>
      <w:bookmarkStart w:id="44" w:name="_Toc52286188"/>
      <w:r w:rsidRPr="00577606">
        <w:t>Leiaute sugerido</w:t>
      </w:r>
      <w:bookmarkEnd w:id="44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470732" w:rsidRPr="00577606" w14:paraId="765E7732" w14:textId="77777777" w:rsidTr="001B696B">
        <w:trPr>
          <w:trHeight w:val="645"/>
        </w:trPr>
        <w:tc>
          <w:tcPr>
            <w:tcW w:w="9284" w:type="dxa"/>
          </w:tcPr>
          <w:p w14:paraId="46D7CB50" w14:textId="77777777" w:rsidR="00A7731B" w:rsidRDefault="0009324D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7DBDE1FF" wp14:editId="4D2C98F5">
                  <wp:extent cx="5806423" cy="2555874"/>
                  <wp:effectExtent l="0" t="0" r="444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AB997" w14:textId="5F168A2A" w:rsidR="00470732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9</w:t>
              </w:r>
            </w:fldSimple>
            <w:r>
              <w:t xml:space="preserve"> - Editar Pagamento</w:t>
            </w:r>
          </w:p>
        </w:tc>
      </w:tr>
    </w:tbl>
    <w:p w14:paraId="210FB2DA" w14:textId="77777777" w:rsidR="00470732" w:rsidRPr="00577606" w:rsidRDefault="00470732" w:rsidP="00470732">
      <w:pPr>
        <w:pStyle w:val="Ttulo4"/>
        <w:jc w:val="both"/>
      </w:pPr>
      <w:bookmarkStart w:id="45" w:name="_Toc52286189"/>
      <w:r w:rsidRPr="00577606">
        <w:t>Campos</w:t>
      </w:r>
      <w:bookmarkEnd w:id="45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470732" w:rsidRPr="00577606" w14:paraId="30DF964A" w14:textId="77777777" w:rsidTr="001B696B">
        <w:trPr>
          <w:cantSplit/>
          <w:trHeight w:val="134"/>
        </w:trPr>
        <w:tc>
          <w:tcPr>
            <w:tcW w:w="1063" w:type="dxa"/>
          </w:tcPr>
          <w:p w14:paraId="724D139C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11F62D47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2C33BBF6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57BE8490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42F06AFE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1C457495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2F963798" w14:textId="77777777" w:rsidR="00470732" w:rsidRPr="00577606" w:rsidRDefault="00470732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D7423" w:rsidRPr="00577606" w14:paraId="293F2881" w14:textId="77777777" w:rsidTr="00E54E27">
        <w:trPr>
          <w:cantSplit/>
        </w:trPr>
        <w:tc>
          <w:tcPr>
            <w:tcW w:w="1063" w:type="dxa"/>
          </w:tcPr>
          <w:p w14:paraId="3D6A8AC9" w14:textId="77777777" w:rsidR="00ED7423" w:rsidRPr="00577606" w:rsidRDefault="00ED7423" w:rsidP="00176592">
            <w:pPr>
              <w:pStyle w:val="Tabela"/>
              <w:numPr>
                <w:ilvl w:val="0"/>
                <w:numId w:val="37"/>
              </w:numPr>
            </w:pPr>
          </w:p>
        </w:tc>
        <w:tc>
          <w:tcPr>
            <w:tcW w:w="1427" w:type="dxa"/>
          </w:tcPr>
          <w:p w14:paraId="3B5B1B3C" w14:textId="77777777" w:rsidR="00ED7423" w:rsidRPr="00577606" w:rsidRDefault="00ED7423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31309AF3" w14:textId="77777777" w:rsidR="00ED7423" w:rsidRPr="00577606" w:rsidRDefault="00ED7423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30B52110" w14:textId="77777777" w:rsidR="00ED7423" w:rsidRPr="00577606" w:rsidRDefault="00ED7423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FC232EA" w14:textId="77777777" w:rsidR="00ED7423" w:rsidRPr="00577606" w:rsidRDefault="00ED742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827F527" w14:textId="77777777" w:rsidR="00ED7423" w:rsidRPr="00577606" w:rsidRDefault="00ED7423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FF4B136" w14:textId="77777777" w:rsidR="00ED7423" w:rsidRPr="00577606" w:rsidRDefault="00ED7423" w:rsidP="00176592">
            <w:pPr>
              <w:pStyle w:val="Tabela"/>
            </w:pPr>
            <w:r>
              <w:t>Desabilitado.</w:t>
            </w:r>
          </w:p>
        </w:tc>
      </w:tr>
      <w:tr w:rsidR="00ED7423" w:rsidRPr="00577606" w14:paraId="3ADDC13E" w14:textId="77777777" w:rsidTr="00E54E27">
        <w:trPr>
          <w:cantSplit/>
        </w:trPr>
        <w:tc>
          <w:tcPr>
            <w:tcW w:w="1063" w:type="dxa"/>
          </w:tcPr>
          <w:p w14:paraId="7701A611" w14:textId="77777777" w:rsidR="00ED7423" w:rsidRPr="00577606" w:rsidRDefault="00ED7423" w:rsidP="00176592">
            <w:pPr>
              <w:pStyle w:val="Tabela"/>
              <w:numPr>
                <w:ilvl w:val="0"/>
                <w:numId w:val="37"/>
              </w:numPr>
            </w:pPr>
          </w:p>
        </w:tc>
        <w:tc>
          <w:tcPr>
            <w:tcW w:w="1427" w:type="dxa"/>
          </w:tcPr>
          <w:p w14:paraId="154CC5C7" w14:textId="77777777" w:rsidR="00ED7423" w:rsidRDefault="00ED7423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3D4C107A" w14:textId="77777777" w:rsidR="00ED7423" w:rsidRDefault="00ED7423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2A20E01A" w14:textId="77777777" w:rsidR="00ED7423" w:rsidRDefault="00ED7423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A421FBC" w14:textId="77777777" w:rsidR="00ED7423" w:rsidRDefault="00ED7423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65C8446A" w14:textId="77777777" w:rsidR="00ED7423" w:rsidRDefault="00ED7423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EF57D89" w14:textId="77777777" w:rsidR="00ED7423" w:rsidRDefault="00ED7423" w:rsidP="00176592">
            <w:pPr>
              <w:pStyle w:val="Tabela"/>
            </w:pPr>
            <w:r>
              <w:t>Desabilitado.</w:t>
            </w:r>
          </w:p>
        </w:tc>
      </w:tr>
      <w:tr w:rsidR="00ED7423" w:rsidRPr="00577606" w14:paraId="10A60A5E" w14:textId="77777777" w:rsidTr="00E54E27">
        <w:trPr>
          <w:cantSplit/>
        </w:trPr>
        <w:tc>
          <w:tcPr>
            <w:tcW w:w="1063" w:type="dxa"/>
          </w:tcPr>
          <w:p w14:paraId="684B4482" w14:textId="77777777" w:rsidR="00ED7423" w:rsidRPr="00577606" w:rsidRDefault="00ED7423" w:rsidP="00176592">
            <w:pPr>
              <w:pStyle w:val="Tabela"/>
              <w:numPr>
                <w:ilvl w:val="0"/>
                <w:numId w:val="37"/>
              </w:numPr>
            </w:pPr>
          </w:p>
        </w:tc>
        <w:tc>
          <w:tcPr>
            <w:tcW w:w="1427" w:type="dxa"/>
          </w:tcPr>
          <w:p w14:paraId="2A901907" w14:textId="77777777" w:rsidR="00ED7423" w:rsidRDefault="00ED7423" w:rsidP="00176592">
            <w:pPr>
              <w:pStyle w:val="Tabela"/>
            </w:pPr>
            <w:r>
              <w:t>Plano</w:t>
            </w:r>
          </w:p>
        </w:tc>
        <w:tc>
          <w:tcPr>
            <w:tcW w:w="1315" w:type="dxa"/>
          </w:tcPr>
          <w:p w14:paraId="751CE74C" w14:textId="77777777" w:rsidR="00ED7423" w:rsidRDefault="00ED7423" w:rsidP="00176592">
            <w:pPr>
              <w:pStyle w:val="Tabela"/>
            </w:pPr>
            <w:r>
              <w:t>Tipo do Plano</w:t>
            </w:r>
          </w:p>
        </w:tc>
        <w:tc>
          <w:tcPr>
            <w:tcW w:w="1134" w:type="dxa"/>
          </w:tcPr>
          <w:p w14:paraId="70E252EE" w14:textId="77777777" w:rsidR="00ED7423" w:rsidRDefault="00ED7423" w:rsidP="00176592">
            <w:pPr>
              <w:pStyle w:val="Tabela"/>
            </w:pPr>
            <w:r>
              <w:t>- Mensal</w:t>
            </w:r>
          </w:p>
          <w:p w14:paraId="35946C46" w14:textId="77777777" w:rsidR="00ED7423" w:rsidRDefault="00ED7423" w:rsidP="00176592">
            <w:pPr>
              <w:pStyle w:val="Tabela"/>
            </w:pPr>
            <w:r>
              <w:t>- Anual</w:t>
            </w:r>
          </w:p>
        </w:tc>
        <w:tc>
          <w:tcPr>
            <w:tcW w:w="1275" w:type="dxa"/>
          </w:tcPr>
          <w:p w14:paraId="1A0A7DFE" w14:textId="77777777" w:rsidR="00ED7423" w:rsidRDefault="00ED742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F903478" w14:textId="77777777" w:rsidR="00ED7423" w:rsidRDefault="00ED7423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7A39A619" w14:textId="1F7D6D27" w:rsidR="00ED7423" w:rsidRDefault="00977F46" w:rsidP="00176592">
            <w:pPr>
              <w:pStyle w:val="Tabela"/>
            </w:pPr>
            <w:r>
              <w:t>Desabilitado.</w:t>
            </w:r>
          </w:p>
        </w:tc>
      </w:tr>
      <w:tr w:rsidR="00ED7423" w:rsidRPr="00577606" w14:paraId="40E8B538" w14:textId="77777777" w:rsidTr="00E54E27">
        <w:trPr>
          <w:cantSplit/>
        </w:trPr>
        <w:tc>
          <w:tcPr>
            <w:tcW w:w="1063" w:type="dxa"/>
          </w:tcPr>
          <w:p w14:paraId="4CE8603C" w14:textId="77777777" w:rsidR="00ED7423" w:rsidRPr="00577606" w:rsidRDefault="00ED7423" w:rsidP="00176592">
            <w:pPr>
              <w:pStyle w:val="Tabela"/>
              <w:numPr>
                <w:ilvl w:val="0"/>
                <w:numId w:val="37"/>
              </w:numPr>
            </w:pPr>
          </w:p>
        </w:tc>
        <w:tc>
          <w:tcPr>
            <w:tcW w:w="1427" w:type="dxa"/>
          </w:tcPr>
          <w:p w14:paraId="09C0BE75" w14:textId="77777777" w:rsidR="00ED7423" w:rsidRDefault="00ED7423" w:rsidP="00176592">
            <w:pPr>
              <w:pStyle w:val="Tabela"/>
            </w:pPr>
            <w:r>
              <w:t>Data</w:t>
            </w:r>
          </w:p>
        </w:tc>
        <w:tc>
          <w:tcPr>
            <w:tcW w:w="1315" w:type="dxa"/>
          </w:tcPr>
          <w:p w14:paraId="42574E1E" w14:textId="77777777" w:rsidR="00ED7423" w:rsidRDefault="00ED7423" w:rsidP="00176592">
            <w:pPr>
              <w:pStyle w:val="Tabela"/>
            </w:pPr>
            <w:r>
              <w:t>Data do Pagamento</w:t>
            </w:r>
          </w:p>
        </w:tc>
        <w:tc>
          <w:tcPr>
            <w:tcW w:w="1134" w:type="dxa"/>
          </w:tcPr>
          <w:p w14:paraId="2A5CB6E8" w14:textId="77777777" w:rsidR="00ED7423" w:rsidRDefault="00ED7423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1E1AC3C" w14:textId="77777777" w:rsidR="00ED7423" w:rsidRDefault="00ED7423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09995E5B" w14:textId="77777777" w:rsidR="00ED7423" w:rsidRDefault="00ED7423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5BC57364" w14:textId="490002F9" w:rsidR="00ED7423" w:rsidRDefault="008E1534" w:rsidP="00176592">
            <w:pPr>
              <w:pStyle w:val="Tabela"/>
            </w:pPr>
            <w:r>
              <w:t>Desabilitado.</w:t>
            </w:r>
          </w:p>
        </w:tc>
      </w:tr>
      <w:tr w:rsidR="00A95B3A" w:rsidRPr="00577606" w14:paraId="2D38CA5F" w14:textId="77777777" w:rsidTr="0001104A">
        <w:trPr>
          <w:cantSplit/>
        </w:trPr>
        <w:tc>
          <w:tcPr>
            <w:tcW w:w="1063" w:type="dxa"/>
          </w:tcPr>
          <w:p w14:paraId="534F54BD" w14:textId="77777777" w:rsidR="00A95B3A" w:rsidRPr="00577606" w:rsidRDefault="00A95B3A" w:rsidP="00176592">
            <w:pPr>
              <w:pStyle w:val="Tabela"/>
              <w:numPr>
                <w:ilvl w:val="0"/>
                <w:numId w:val="56"/>
              </w:numPr>
            </w:pPr>
          </w:p>
        </w:tc>
        <w:tc>
          <w:tcPr>
            <w:tcW w:w="1427" w:type="dxa"/>
          </w:tcPr>
          <w:p w14:paraId="2572B5E5" w14:textId="77777777" w:rsidR="00A95B3A" w:rsidRPr="00577606" w:rsidRDefault="00A95B3A" w:rsidP="00176592">
            <w:pPr>
              <w:pStyle w:val="Tabela"/>
            </w:pPr>
            <w:r>
              <w:t>Pago</w:t>
            </w:r>
          </w:p>
        </w:tc>
        <w:tc>
          <w:tcPr>
            <w:tcW w:w="1315" w:type="dxa"/>
          </w:tcPr>
          <w:p w14:paraId="3CB8E6DC" w14:textId="77777777" w:rsidR="00A95B3A" w:rsidRPr="00577606" w:rsidRDefault="00A95B3A" w:rsidP="00176592">
            <w:pPr>
              <w:pStyle w:val="Tabela"/>
            </w:pPr>
            <w:r>
              <w:t>Situação do Pagamento</w:t>
            </w:r>
          </w:p>
        </w:tc>
        <w:tc>
          <w:tcPr>
            <w:tcW w:w="1134" w:type="dxa"/>
          </w:tcPr>
          <w:p w14:paraId="1C7D6981" w14:textId="77777777" w:rsidR="00A95B3A" w:rsidRDefault="00A95B3A" w:rsidP="00176592">
            <w:pPr>
              <w:pStyle w:val="Tabela"/>
            </w:pPr>
            <w:r>
              <w:t>- Sim</w:t>
            </w:r>
          </w:p>
          <w:p w14:paraId="12453CB4" w14:textId="77777777" w:rsidR="00A95B3A" w:rsidRPr="00577606" w:rsidRDefault="00A95B3A" w:rsidP="00176592">
            <w:pPr>
              <w:pStyle w:val="Tabela"/>
            </w:pPr>
            <w:r>
              <w:t>- Não</w:t>
            </w:r>
          </w:p>
        </w:tc>
        <w:tc>
          <w:tcPr>
            <w:tcW w:w="1275" w:type="dxa"/>
          </w:tcPr>
          <w:p w14:paraId="053679C5" w14:textId="77777777" w:rsidR="00A95B3A" w:rsidRPr="00577606" w:rsidRDefault="00A95B3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5EA2CC5" w14:textId="77777777" w:rsidR="00A95B3A" w:rsidRPr="00577606" w:rsidRDefault="00A95B3A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51D94C99" w14:textId="77777777" w:rsidR="00A95B3A" w:rsidRDefault="004A185B" w:rsidP="00176592">
            <w:pPr>
              <w:pStyle w:val="Tabela"/>
            </w:pPr>
            <w:r>
              <w:t>Permitir selecionar apenas um item.</w:t>
            </w:r>
          </w:p>
          <w:p w14:paraId="53C44FDE" w14:textId="185C5A0F" w:rsidR="00977F46" w:rsidRPr="00577606" w:rsidRDefault="00977F46" w:rsidP="00176592">
            <w:pPr>
              <w:pStyle w:val="Tabela"/>
            </w:pPr>
            <w:r>
              <w:t>Seleção obrigatória.</w:t>
            </w:r>
          </w:p>
        </w:tc>
      </w:tr>
    </w:tbl>
    <w:p w14:paraId="0F51A97D" w14:textId="77777777" w:rsidR="00470732" w:rsidRPr="00577606" w:rsidRDefault="00470732" w:rsidP="00470732">
      <w:pPr>
        <w:pStyle w:val="Ttulo4"/>
        <w:jc w:val="both"/>
      </w:pPr>
      <w:bookmarkStart w:id="46" w:name="_Toc52286190"/>
      <w:r w:rsidRPr="00577606">
        <w:t>Comandos</w:t>
      </w:r>
      <w:bookmarkEnd w:id="46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470732" w:rsidRPr="00577606" w14:paraId="56A48A75" w14:textId="77777777" w:rsidTr="001B696B">
        <w:trPr>
          <w:cantSplit/>
        </w:trPr>
        <w:tc>
          <w:tcPr>
            <w:tcW w:w="1063" w:type="dxa"/>
          </w:tcPr>
          <w:p w14:paraId="4ADFEC17" w14:textId="77777777" w:rsidR="00470732" w:rsidRPr="00577606" w:rsidRDefault="00470732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0B710A5F" w14:textId="77777777" w:rsidR="00470732" w:rsidRPr="00577606" w:rsidRDefault="00470732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0AA79417" w14:textId="77777777" w:rsidR="00470732" w:rsidRPr="00577606" w:rsidRDefault="00470732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59E8E4F6" w14:textId="77777777" w:rsidR="00470732" w:rsidRPr="00577606" w:rsidRDefault="00470732" w:rsidP="00176592">
            <w:pPr>
              <w:pStyle w:val="Tabela"/>
            </w:pPr>
            <w:r w:rsidRPr="00577606">
              <w:t>Restrições</w:t>
            </w:r>
          </w:p>
        </w:tc>
      </w:tr>
      <w:tr w:rsidR="00ED7423" w:rsidRPr="00577606" w14:paraId="3C08BF2D" w14:textId="77777777" w:rsidTr="00E54E27">
        <w:trPr>
          <w:cantSplit/>
        </w:trPr>
        <w:tc>
          <w:tcPr>
            <w:tcW w:w="1063" w:type="dxa"/>
          </w:tcPr>
          <w:p w14:paraId="74CC1DCD" w14:textId="77777777" w:rsidR="00ED7423" w:rsidRPr="00577606" w:rsidRDefault="00ED7423" w:rsidP="00176592">
            <w:pPr>
              <w:pStyle w:val="Tabela"/>
              <w:numPr>
                <w:ilvl w:val="0"/>
                <w:numId w:val="38"/>
              </w:numPr>
            </w:pPr>
          </w:p>
        </w:tc>
        <w:tc>
          <w:tcPr>
            <w:tcW w:w="1559" w:type="dxa"/>
          </w:tcPr>
          <w:p w14:paraId="55A03ED4" w14:textId="77777777" w:rsidR="00ED7423" w:rsidRPr="00577606" w:rsidRDefault="00ED7423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30DCDF27" w14:textId="472C5383" w:rsidR="008E4E42" w:rsidRDefault="008E4E42" w:rsidP="00176592">
            <w:pPr>
              <w:pStyle w:val="Tabela"/>
            </w:pPr>
            <w:r>
              <w:t>Realiza atualização dos dados informados.</w:t>
            </w:r>
          </w:p>
          <w:p w14:paraId="63C6FEBB" w14:textId="77777777" w:rsidR="00ED7423" w:rsidRPr="00577606" w:rsidRDefault="00ED7423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64272E2A" w14:textId="77777777" w:rsidR="00ED7423" w:rsidRDefault="00ED7423" w:rsidP="00176592">
            <w:pPr>
              <w:pStyle w:val="Tabela"/>
            </w:pPr>
            <w:r>
              <w:t>Validar: Se o campo Plano:</w:t>
            </w:r>
          </w:p>
          <w:p w14:paraId="4E22E01E" w14:textId="28034A7A" w:rsidR="00ED7423" w:rsidRDefault="00ED7423" w:rsidP="00176592">
            <w:pPr>
              <w:pStyle w:val="Tabela"/>
            </w:pPr>
            <w:r>
              <w:t>- Mensal, verificar se existe pagamento cadastrado nos últimos 30 dias, a partir da Data de Pagamento informada. Se Sim, apresentar mensagem e retornar a tela.</w:t>
            </w:r>
          </w:p>
          <w:p w14:paraId="3DB3CA60" w14:textId="47A9AC48" w:rsidR="00412D36" w:rsidRDefault="00ED7423" w:rsidP="00176592">
            <w:pPr>
              <w:pStyle w:val="Tabela"/>
            </w:pPr>
            <w:r>
              <w:t>- Anual, verificar se existe pagamento cadastrado nos últimos 365 dias, a partir da Data de Pagamento informada. Se Sim, apresentar mensagem e retornar a tela.</w:t>
            </w:r>
          </w:p>
          <w:p w14:paraId="1FED023A" w14:textId="77777777" w:rsidR="00BB71A1" w:rsidRDefault="007A26C5" w:rsidP="00176592">
            <w:pPr>
              <w:pStyle w:val="Tabela"/>
            </w:pPr>
            <w:r>
              <w:t>Caso</w:t>
            </w:r>
            <w:r w:rsidR="00392881">
              <w:t xml:space="preserve"> </w:t>
            </w:r>
            <w:r w:rsidR="005551B6">
              <w:t>definido no campo anual, verificar se há pagamento</w:t>
            </w:r>
            <w:r w:rsidR="00E43E98">
              <w:t xml:space="preserve"> registrado 30 dias após </w:t>
            </w:r>
            <w:r>
              <w:t xml:space="preserve">o valor do campo </w:t>
            </w:r>
            <w:r w:rsidR="00E43E98">
              <w:t>data</w:t>
            </w:r>
            <w:r w:rsidR="00412D36">
              <w:t xml:space="preserve"> </w:t>
            </w:r>
            <w:r>
              <w:t>de pagamento.</w:t>
            </w:r>
          </w:p>
          <w:p w14:paraId="456BA939" w14:textId="5311770A" w:rsidR="004C1DB1" w:rsidRDefault="002750D3" w:rsidP="00176592">
            <w:pPr>
              <w:pStyle w:val="Tabela"/>
            </w:pPr>
            <w:r>
              <w:t xml:space="preserve">- </w:t>
            </w:r>
            <w:r w:rsidR="007A26C5">
              <w:t xml:space="preserve">Se </w:t>
            </w:r>
            <w:r w:rsidR="004C1DB1">
              <w:t>S</w:t>
            </w:r>
            <w:r w:rsidR="007A26C5">
              <w:t xml:space="preserve">im, </w:t>
            </w:r>
            <w:r>
              <w:t>Se Sim, apresentar mensagem e retornar a tela.</w:t>
            </w:r>
          </w:p>
          <w:p w14:paraId="2AFCB717" w14:textId="310948AF" w:rsidR="007A26C5" w:rsidRPr="00577606" w:rsidRDefault="004C1DB1" w:rsidP="00176592">
            <w:pPr>
              <w:pStyle w:val="Tabela"/>
            </w:pPr>
            <w:r>
              <w:t xml:space="preserve">- </w:t>
            </w:r>
            <w:r w:rsidR="002750D3">
              <w:t>Se Não, apresentar mensagem e gravar os dados.</w:t>
            </w:r>
          </w:p>
        </w:tc>
      </w:tr>
      <w:tr w:rsidR="00ED7423" w:rsidRPr="00577606" w14:paraId="7C1B4C7E" w14:textId="77777777" w:rsidTr="00E54E27">
        <w:trPr>
          <w:cantSplit/>
        </w:trPr>
        <w:tc>
          <w:tcPr>
            <w:tcW w:w="1063" w:type="dxa"/>
          </w:tcPr>
          <w:p w14:paraId="369B08AD" w14:textId="77777777" w:rsidR="00ED7423" w:rsidRPr="00577606" w:rsidRDefault="00ED7423" w:rsidP="00176592">
            <w:pPr>
              <w:pStyle w:val="Tabela"/>
              <w:numPr>
                <w:ilvl w:val="0"/>
                <w:numId w:val="38"/>
              </w:numPr>
            </w:pPr>
          </w:p>
        </w:tc>
        <w:tc>
          <w:tcPr>
            <w:tcW w:w="1559" w:type="dxa"/>
          </w:tcPr>
          <w:p w14:paraId="74A89AD4" w14:textId="77777777" w:rsidR="00ED7423" w:rsidRPr="00577606" w:rsidRDefault="00ED7423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348A9E2" w14:textId="1B0CF27B" w:rsidR="00ED7423" w:rsidRDefault="00ED7423" w:rsidP="00176592">
            <w:pPr>
              <w:pStyle w:val="Tabela"/>
            </w:pPr>
            <w:r>
              <w:t>Não realizar ação.</w:t>
            </w:r>
          </w:p>
          <w:p w14:paraId="15AA081D" w14:textId="77777777" w:rsidR="00ED7423" w:rsidRPr="00577606" w:rsidRDefault="00ED7423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3705FF2E" w14:textId="77777777" w:rsidR="00ED7423" w:rsidRPr="00577606" w:rsidRDefault="00ED7423" w:rsidP="00176592">
            <w:pPr>
              <w:pStyle w:val="Tabela"/>
            </w:pPr>
            <w:r>
              <w:t>-</w:t>
            </w:r>
          </w:p>
        </w:tc>
      </w:tr>
      <w:tr w:rsidR="00ED7423" w:rsidRPr="00577606" w14:paraId="043BB009" w14:textId="77777777" w:rsidTr="00E54E27">
        <w:trPr>
          <w:cantSplit/>
        </w:trPr>
        <w:tc>
          <w:tcPr>
            <w:tcW w:w="1063" w:type="dxa"/>
          </w:tcPr>
          <w:p w14:paraId="3E52743C" w14:textId="77777777" w:rsidR="00ED7423" w:rsidRPr="00577606" w:rsidRDefault="00ED7423" w:rsidP="00176592">
            <w:pPr>
              <w:pStyle w:val="Tabela"/>
              <w:numPr>
                <w:ilvl w:val="0"/>
                <w:numId w:val="38"/>
              </w:numPr>
            </w:pPr>
          </w:p>
        </w:tc>
        <w:tc>
          <w:tcPr>
            <w:tcW w:w="1559" w:type="dxa"/>
          </w:tcPr>
          <w:p w14:paraId="7C420260" w14:textId="77777777" w:rsidR="00ED7423" w:rsidRDefault="00ED7423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0B622240" w14:textId="77777777" w:rsidR="00ED7423" w:rsidRDefault="00ED7423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4EC8B103" w14:textId="77777777" w:rsidR="00ED7423" w:rsidRDefault="00ED7423" w:rsidP="00176592">
            <w:pPr>
              <w:pStyle w:val="Tabela"/>
            </w:pPr>
            <w:r>
              <w:t>-</w:t>
            </w:r>
          </w:p>
        </w:tc>
      </w:tr>
      <w:tr w:rsidR="00ED7423" w:rsidRPr="00577606" w14:paraId="0AE723F5" w14:textId="77777777" w:rsidTr="00E54E27">
        <w:trPr>
          <w:cantSplit/>
        </w:trPr>
        <w:tc>
          <w:tcPr>
            <w:tcW w:w="1063" w:type="dxa"/>
          </w:tcPr>
          <w:p w14:paraId="00DD0AFC" w14:textId="77777777" w:rsidR="00ED7423" w:rsidRPr="00577606" w:rsidRDefault="00ED7423" w:rsidP="00176592">
            <w:pPr>
              <w:pStyle w:val="Tabela"/>
              <w:numPr>
                <w:ilvl w:val="0"/>
                <w:numId w:val="38"/>
              </w:numPr>
            </w:pPr>
          </w:p>
        </w:tc>
        <w:tc>
          <w:tcPr>
            <w:tcW w:w="1559" w:type="dxa"/>
          </w:tcPr>
          <w:p w14:paraId="3AFB247D" w14:textId="77777777" w:rsidR="00ED7423" w:rsidRDefault="00ED7423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4FB39911" w14:textId="77777777" w:rsidR="00ED7423" w:rsidRDefault="00ED7423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3803F552" w14:textId="77777777" w:rsidR="00ED7423" w:rsidRDefault="00ED7423" w:rsidP="00176592">
            <w:pPr>
              <w:pStyle w:val="Tabela"/>
            </w:pPr>
            <w:r>
              <w:t>-</w:t>
            </w:r>
          </w:p>
        </w:tc>
      </w:tr>
      <w:tr w:rsidR="00ED7423" w:rsidRPr="00577606" w14:paraId="6F14BFE5" w14:textId="77777777" w:rsidTr="00E54E27">
        <w:trPr>
          <w:cantSplit/>
        </w:trPr>
        <w:tc>
          <w:tcPr>
            <w:tcW w:w="1063" w:type="dxa"/>
          </w:tcPr>
          <w:p w14:paraId="605B2753" w14:textId="77777777" w:rsidR="00ED7423" w:rsidRPr="00577606" w:rsidRDefault="00ED7423" w:rsidP="00176592">
            <w:pPr>
              <w:pStyle w:val="Tabela"/>
              <w:numPr>
                <w:ilvl w:val="0"/>
                <w:numId w:val="38"/>
              </w:numPr>
            </w:pPr>
          </w:p>
        </w:tc>
        <w:tc>
          <w:tcPr>
            <w:tcW w:w="1559" w:type="dxa"/>
          </w:tcPr>
          <w:p w14:paraId="24007345" w14:textId="77777777" w:rsidR="00ED7423" w:rsidRDefault="00ED7423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4052E8EC" w14:textId="77777777" w:rsidR="00ED7423" w:rsidRDefault="00ED7423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47BE6AD1" w14:textId="77777777" w:rsidR="00ED7423" w:rsidRDefault="00ED7423" w:rsidP="00176592">
            <w:pPr>
              <w:pStyle w:val="Tabela"/>
            </w:pPr>
            <w:r>
              <w:t>-</w:t>
            </w:r>
          </w:p>
        </w:tc>
      </w:tr>
      <w:tr w:rsidR="001E002C" w:rsidRPr="00577606" w14:paraId="330002D1" w14:textId="77777777" w:rsidTr="00E54E27">
        <w:trPr>
          <w:cantSplit/>
        </w:trPr>
        <w:tc>
          <w:tcPr>
            <w:tcW w:w="1063" w:type="dxa"/>
          </w:tcPr>
          <w:p w14:paraId="0A12AA95" w14:textId="77777777" w:rsidR="001E002C" w:rsidRPr="00577606" w:rsidRDefault="001E002C" w:rsidP="00176592">
            <w:pPr>
              <w:pStyle w:val="Tabela"/>
              <w:numPr>
                <w:ilvl w:val="0"/>
                <w:numId w:val="38"/>
              </w:numPr>
            </w:pPr>
          </w:p>
        </w:tc>
        <w:tc>
          <w:tcPr>
            <w:tcW w:w="1559" w:type="dxa"/>
          </w:tcPr>
          <w:p w14:paraId="0926C94F" w14:textId="1082E7FB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0059180" w14:textId="6C14EC3B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60AB9F02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43305B45" w14:textId="69FEE6A4" w:rsidR="006512A0" w:rsidRPr="00577606" w:rsidRDefault="006512A0" w:rsidP="00523684">
      <w:pPr>
        <w:pStyle w:val="Ttulo3"/>
        <w:jc w:val="both"/>
      </w:pPr>
      <w:bookmarkStart w:id="47" w:name="_Toc52286191"/>
      <w:r w:rsidRPr="00577606">
        <w:t xml:space="preserve">Interface de usuário </w:t>
      </w:r>
      <w:r w:rsidR="00625755">
        <w:t>Deletar Pagamento</w:t>
      </w:r>
      <w:bookmarkEnd w:id="47"/>
    </w:p>
    <w:p w14:paraId="312A48C0" w14:textId="77777777" w:rsidR="006512A0" w:rsidRPr="00577606" w:rsidRDefault="006512A0" w:rsidP="00523684">
      <w:pPr>
        <w:pStyle w:val="Ttulo4"/>
        <w:jc w:val="both"/>
      </w:pPr>
      <w:bookmarkStart w:id="48" w:name="_Toc52286192"/>
      <w:r w:rsidRPr="00577606">
        <w:t>Leiaute sugerido</w:t>
      </w:r>
      <w:bookmarkEnd w:id="48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2BBBD121" w14:textId="77777777" w:rsidTr="00737C03">
        <w:trPr>
          <w:trHeight w:val="645"/>
        </w:trPr>
        <w:tc>
          <w:tcPr>
            <w:tcW w:w="9284" w:type="dxa"/>
          </w:tcPr>
          <w:p w14:paraId="336D1E7F" w14:textId="77777777" w:rsidR="00A7731B" w:rsidRDefault="00625755" w:rsidP="00A7731B">
            <w:pPr>
              <w:pStyle w:val="Legenda"/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3B9324FB" wp14:editId="46A6D72A">
                  <wp:extent cx="5806423" cy="2555874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5A9B1" w14:textId="01295EB9" w:rsidR="006512A0" w:rsidRPr="00577606" w:rsidRDefault="00A7731B" w:rsidP="00A7731B">
            <w:pPr>
              <w:pStyle w:val="Legenda"/>
              <w:jc w:val="both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10</w:t>
              </w:r>
            </w:fldSimple>
            <w:r>
              <w:t xml:space="preserve"> - Deletar Pagamento</w:t>
            </w:r>
          </w:p>
        </w:tc>
      </w:tr>
    </w:tbl>
    <w:p w14:paraId="5F52B30E" w14:textId="77777777" w:rsidR="006512A0" w:rsidRPr="00577606" w:rsidRDefault="006512A0" w:rsidP="00176592">
      <w:pPr>
        <w:pStyle w:val="Corpodetexto"/>
      </w:pPr>
    </w:p>
    <w:p w14:paraId="02AC18A6" w14:textId="71578D1B" w:rsidR="006512A0" w:rsidRPr="00577606" w:rsidRDefault="006512A0" w:rsidP="00523684">
      <w:pPr>
        <w:pStyle w:val="Ttulo4"/>
        <w:jc w:val="both"/>
      </w:pPr>
      <w:bookmarkStart w:id="49" w:name="_Toc52286193"/>
      <w:r w:rsidRPr="00577606">
        <w:t>Campos</w:t>
      </w:r>
      <w:bookmarkEnd w:id="4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6512A0" w:rsidRPr="00577606" w14:paraId="24E22FF0" w14:textId="77777777" w:rsidTr="00737C03">
        <w:trPr>
          <w:cantSplit/>
          <w:trHeight w:val="134"/>
        </w:trPr>
        <w:tc>
          <w:tcPr>
            <w:tcW w:w="1063" w:type="dxa"/>
          </w:tcPr>
          <w:p w14:paraId="1F3A55C0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1BF85822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2159CF5E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0D7519C6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606A857D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18FEDF7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39A9099A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F87064" w:rsidRPr="00577606" w14:paraId="28A31981" w14:textId="77777777" w:rsidTr="00E54E27">
        <w:trPr>
          <w:cantSplit/>
        </w:trPr>
        <w:tc>
          <w:tcPr>
            <w:tcW w:w="1063" w:type="dxa"/>
          </w:tcPr>
          <w:p w14:paraId="30FB2B32" w14:textId="77777777" w:rsidR="00F87064" w:rsidRPr="00577606" w:rsidRDefault="00F87064" w:rsidP="00176592">
            <w:pPr>
              <w:pStyle w:val="Tabela"/>
              <w:numPr>
                <w:ilvl w:val="0"/>
                <w:numId w:val="40"/>
              </w:numPr>
            </w:pPr>
          </w:p>
        </w:tc>
        <w:tc>
          <w:tcPr>
            <w:tcW w:w="1427" w:type="dxa"/>
          </w:tcPr>
          <w:p w14:paraId="2EB4D8CF" w14:textId="77777777" w:rsidR="00F87064" w:rsidRPr="00577606" w:rsidRDefault="00F87064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6AEE4727" w14:textId="77777777" w:rsidR="00F87064" w:rsidRPr="00577606" w:rsidRDefault="00F87064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522C87B9" w14:textId="77777777" w:rsidR="00F87064" w:rsidRPr="00577606" w:rsidRDefault="00F87064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15F950F" w14:textId="77777777" w:rsidR="00F87064" w:rsidRPr="00577606" w:rsidRDefault="00F87064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AE6138E" w14:textId="77777777" w:rsidR="00F87064" w:rsidRPr="00577606" w:rsidRDefault="00F87064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788DD6B" w14:textId="77777777" w:rsidR="00F87064" w:rsidRPr="00577606" w:rsidRDefault="00F87064" w:rsidP="00176592">
            <w:pPr>
              <w:pStyle w:val="Tabela"/>
            </w:pPr>
            <w:r>
              <w:t>Desabilitado.</w:t>
            </w:r>
          </w:p>
        </w:tc>
      </w:tr>
      <w:tr w:rsidR="00F87064" w:rsidRPr="00577606" w14:paraId="45A2C804" w14:textId="77777777" w:rsidTr="00E54E27">
        <w:trPr>
          <w:cantSplit/>
        </w:trPr>
        <w:tc>
          <w:tcPr>
            <w:tcW w:w="1063" w:type="dxa"/>
          </w:tcPr>
          <w:p w14:paraId="14163638" w14:textId="77777777" w:rsidR="00F87064" w:rsidRPr="00577606" w:rsidRDefault="00F87064" w:rsidP="00176592">
            <w:pPr>
              <w:pStyle w:val="Tabela"/>
              <w:numPr>
                <w:ilvl w:val="0"/>
                <w:numId w:val="40"/>
              </w:numPr>
            </w:pPr>
          </w:p>
        </w:tc>
        <w:tc>
          <w:tcPr>
            <w:tcW w:w="1427" w:type="dxa"/>
          </w:tcPr>
          <w:p w14:paraId="332AB958" w14:textId="77777777" w:rsidR="00F87064" w:rsidRDefault="00F87064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091524E3" w14:textId="77777777" w:rsidR="00F87064" w:rsidRDefault="00F87064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0B34C99F" w14:textId="77777777" w:rsidR="00F87064" w:rsidRDefault="00F87064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327923C" w14:textId="77777777" w:rsidR="00F87064" w:rsidRDefault="00F87064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2021C77D" w14:textId="77777777" w:rsidR="00F87064" w:rsidRDefault="00F87064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AEEC906" w14:textId="77777777" w:rsidR="00F87064" w:rsidRDefault="00F87064" w:rsidP="00176592">
            <w:pPr>
              <w:pStyle w:val="Tabela"/>
            </w:pPr>
            <w:r>
              <w:t>Desabilitado.</w:t>
            </w:r>
          </w:p>
        </w:tc>
      </w:tr>
      <w:tr w:rsidR="00F87064" w:rsidRPr="00577606" w14:paraId="4944D954" w14:textId="77777777" w:rsidTr="00E54E27">
        <w:trPr>
          <w:cantSplit/>
        </w:trPr>
        <w:tc>
          <w:tcPr>
            <w:tcW w:w="1063" w:type="dxa"/>
          </w:tcPr>
          <w:p w14:paraId="10E01D52" w14:textId="77777777" w:rsidR="00F87064" w:rsidRPr="00577606" w:rsidRDefault="00F87064" w:rsidP="00176592">
            <w:pPr>
              <w:pStyle w:val="Tabela"/>
              <w:numPr>
                <w:ilvl w:val="0"/>
                <w:numId w:val="40"/>
              </w:numPr>
            </w:pPr>
          </w:p>
        </w:tc>
        <w:tc>
          <w:tcPr>
            <w:tcW w:w="1427" w:type="dxa"/>
          </w:tcPr>
          <w:p w14:paraId="00D17A6E" w14:textId="77777777" w:rsidR="00F87064" w:rsidRDefault="00F87064" w:rsidP="00176592">
            <w:pPr>
              <w:pStyle w:val="Tabela"/>
            </w:pPr>
            <w:r>
              <w:t>Plano</w:t>
            </w:r>
          </w:p>
        </w:tc>
        <w:tc>
          <w:tcPr>
            <w:tcW w:w="1315" w:type="dxa"/>
          </w:tcPr>
          <w:p w14:paraId="7F5284CE" w14:textId="77777777" w:rsidR="00F87064" w:rsidRDefault="00F87064" w:rsidP="00176592">
            <w:pPr>
              <w:pStyle w:val="Tabela"/>
            </w:pPr>
            <w:r>
              <w:t>Tipo do Plano</w:t>
            </w:r>
          </w:p>
        </w:tc>
        <w:tc>
          <w:tcPr>
            <w:tcW w:w="1134" w:type="dxa"/>
          </w:tcPr>
          <w:p w14:paraId="1BBDD18B" w14:textId="77777777" w:rsidR="00F87064" w:rsidRDefault="00F87064" w:rsidP="00176592">
            <w:pPr>
              <w:pStyle w:val="Tabela"/>
            </w:pPr>
            <w:r>
              <w:t>- Mensal</w:t>
            </w:r>
          </w:p>
          <w:p w14:paraId="5C1C8681" w14:textId="77777777" w:rsidR="00F87064" w:rsidRDefault="00F87064" w:rsidP="00176592">
            <w:pPr>
              <w:pStyle w:val="Tabela"/>
            </w:pPr>
            <w:r>
              <w:t>- Anual</w:t>
            </w:r>
          </w:p>
        </w:tc>
        <w:tc>
          <w:tcPr>
            <w:tcW w:w="1275" w:type="dxa"/>
          </w:tcPr>
          <w:p w14:paraId="4D60E7DE" w14:textId="77777777" w:rsidR="00F87064" w:rsidRDefault="00F87064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9AC03CC" w14:textId="77777777" w:rsidR="00F87064" w:rsidRDefault="00F87064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771A5BE8" w14:textId="720CA567" w:rsidR="00F87064" w:rsidRDefault="004A31AF" w:rsidP="00176592">
            <w:pPr>
              <w:pStyle w:val="Tabela"/>
            </w:pPr>
            <w:r>
              <w:t>Desabilitado.</w:t>
            </w:r>
          </w:p>
        </w:tc>
      </w:tr>
      <w:tr w:rsidR="00F87064" w:rsidRPr="00577606" w14:paraId="396BC1B7" w14:textId="77777777" w:rsidTr="00E54E27">
        <w:trPr>
          <w:cantSplit/>
        </w:trPr>
        <w:tc>
          <w:tcPr>
            <w:tcW w:w="1063" w:type="dxa"/>
          </w:tcPr>
          <w:p w14:paraId="715243B4" w14:textId="77777777" w:rsidR="00F87064" w:rsidRPr="00577606" w:rsidRDefault="00F87064" w:rsidP="00176592">
            <w:pPr>
              <w:pStyle w:val="Tabela"/>
              <w:numPr>
                <w:ilvl w:val="0"/>
                <w:numId w:val="40"/>
              </w:numPr>
            </w:pPr>
          </w:p>
        </w:tc>
        <w:tc>
          <w:tcPr>
            <w:tcW w:w="1427" w:type="dxa"/>
          </w:tcPr>
          <w:p w14:paraId="7BFC4893" w14:textId="77777777" w:rsidR="00F87064" w:rsidRDefault="00F87064" w:rsidP="00176592">
            <w:pPr>
              <w:pStyle w:val="Tabela"/>
            </w:pPr>
            <w:r>
              <w:t>Data</w:t>
            </w:r>
          </w:p>
        </w:tc>
        <w:tc>
          <w:tcPr>
            <w:tcW w:w="1315" w:type="dxa"/>
          </w:tcPr>
          <w:p w14:paraId="187916BB" w14:textId="77777777" w:rsidR="00F87064" w:rsidRDefault="00F87064" w:rsidP="00176592">
            <w:pPr>
              <w:pStyle w:val="Tabela"/>
            </w:pPr>
            <w:r>
              <w:t>Data do Pagamento</w:t>
            </w:r>
          </w:p>
        </w:tc>
        <w:tc>
          <w:tcPr>
            <w:tcW w:w="1134" w:type="dxa"/>
          </w:tcPr>
          <w:p w14:paraId="7869C9FD" w14:textId="77777777" w:rsidR="00F87064" w:rsidRDefault="00F87064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D76E8BF" w14:textId="77777777" w:rsidR="00F87064" w:rsidRDefault="00F87064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25CBA85A" w14:textId="77777777" w:rsidR="00F87064" w:rsidRDefault="00F87064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11064AAE" w14:textId="419CA0EE" w:rsidR="00F87064" w:rsidRDefault="004A31AF" w:rsidP="00176592">
            <w:pPr>
              <w:pStyle w:val="Tabela"/>
            </w:pPr>
            <w:r>
              <w:t>Desabilitado.</w:t>
            </w:r>
          </w:p>
        </w:tc>
      </w:tr>
      <w:tr w:rsidR="002909CA" w:rsidRPr="00577606" w14:paraId="7B0070FB" w14:textId="77777777" w:rsidTr="00480923">
        <w:trPr>
          <w:cantSplit/>
        </w:trPr>
        <w:tc>
          <w:tcPr>
            <w:tcW w:w="1063" w:type="dxa"/>
          </w:tcPr>
          <w:p w14:paraId="5EB2F7A2" w14:textId="77777777" w:rsidR="002909CA" w:rsidRPr="00577606" w:rsidRDefault="002909CA" w:rsidP="00176592">
            <w:pPr>
              <w:pStyle w:val="Tabela"/>
              <w:numPr>
                <w:ilvl w:val="0"/>
                <w:numId w:val="40"/>
              </w:numPr>
            </w:pPr>
          </w:p>
        </w:tc>
        <w:tc>
          <w:tcPr>
            <w:tcW w:w="1427" w:type="dxa"/>
          </w:tcPr>
          <w:p w14:paraId="12D2ED60" w14:textId="64AAD599" w:rsidR="002909CA" w:rsidRPr="00577606" w:rsidRDefault="000E3256" w:rsidP="00176592">
            <w:pPr>
              <w:pStyle w:val="Tabela"/>
            </w:pPr>
            <w:r>
              <w:t>Pago</w:t>
            </w:r>
          </w:p>
        </w:tc>
        <w:tc>
          <w:tcPr>
            <w:tcW w:w="1315" w:type="dxa"/>
          </w:tcPr>
          <w:p w14:paraId="40E94874" w14:textId="710AD082" w:rsidR="002909CA" w:rsidRPr="00577606" w:rsidRDefault="000E3256" w:rsidP="00176592">
            <w:pPr>
              <w:pStyle w:val="Tabela"/>
            </w:pPr>
            <w:r>
              <w:t>Situação do Pagamento</w:t>
            </w:r>
          </w:p>
        </w:tc>
        <w:tc>
          <w:tcPr>
            <w:tcW w:w="1134" w:type="dxa"/>
          </w:tcPr>
          <w:p w14:paraId="00B9A367" w14:textId="77777777" w:rsidR="002909CA" w:rsidRDefault="00866799" w:rsidP="00176592">
            <w:pPr>
              <w:pStyle w:val="Tabela"/>
            </w:pPr>
            <w:r>
              <w:t>-</w:t>
            </w:r>
            <w:r w:rsidR="000E3256">
              <w:t xml:space="preserve"> Sim</w:t>
            </w:r>
          </w:p>
          <w:p w14:paraId="508D560B" w14:textId="6E869C78" w:rsidR="000E3256" w:rsidRPr="00577606" w:rsidRDefault="000E3256" w:rsidP="00176592">
            <w:pPr>
              <w:pStyle w:val="Tabela"/>
            </w:pPr>
            <w:r>
              <w:t>- Não</w:t>
            </w:r>
          </w:p>
        </w:tc>
        <w:tc>
          <w:tcPr>
            <w:tcW w:w="1275" w:type="dxa"/>
          </w:tcPr>
          <w:p w14:paraId="592ABDE9" w14:textId="2DA258C3" w:rsidR="002909CA" w:rsidRPr="00577606" w:rsidRDefault="00A95B3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7C46C49" w14:textId="4F657DEA" w:rsidR="002909CA" w:rsidRPr="00577606" w:rsidRDefault="00A95B3A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257B01CA" w14:textId="36FC5D8A" w:rsidR="002909CA" w:rsidRPr="00577606" w:rsidRDefault="004A31AF" w:rsidP="00176592">
            <w:pPr>
              <w:pStyle w:val="Tabela"/>
            </w:pPr>
            <w:r>
              <w:t>Desabilitado.</w:t>
            </w:r>
          </w:p>
        </w:tc>
      </w:tr>
    </w:tbl>
    <w:p w14:paraId="3FB633B1" w14:textId="77777777" w:rsidR="006512A0" w:rsidRPr="00577606" w:rsidRDefault="006512A0" w:rsidP="00176592">
      <w:pPr>
        <w:pStyle w:val="Corpodetexto"/>
      </w:pPr>
    </w:p>
    <w:p w14:paraId="4BE9D621" w14:textId="33339D82" w:rsidR="006512A0" w:rsidRPr="00577606" w:rsidRDefault="006512A0" w:rsidP="00523684">
      <w:pPr>
        <w:pStyle w:val="Ttulo4"/>
        <w:jc w:val="both"/>
      </w:pPr>
      <w:bookmarkStart w:id="50" w:name="_Toc52286194"/>
      <w:r w:rsidRPr="00577606">
        <w:t>Comandos</w:t>
      </w:r>
      <w:bookmarkEnd w:id="5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7672ED70" w14:textId="77777777" w:rsidTr="00737C03">
        <w:trPr>
          <w:cantSplit/>
        </w:trPr>
        <w:tc>
          <w:tcPr>
            <w:tcW w:w="1063" w:type="dxa"/>
          </w:tcPr>
          <w:p w14:paraId="64C89F1B" w14:textId="77777777" w:rsidR="006512A0" w:rsidRPr="00577606" w:rsidRDefault="006512A0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F8CB6F5" w14:textId="77777777" w:rsidR="006512A0" w:rsidRPr="00577606" w:rsidRDefault="006512A0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453C146" w14:textId="77777777" w:rsidR="006512A0" w:rsidRPr="00577606" w:rsidRDefault="006512A0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C2A8667" w14:textId="77777777" w:rsidR="006512A0" w:rsidRPr="00577606" w:rsidRDefault="006512A0" w:rsidP="00176592">
            <w:pPr>
              <w:pStyle w:val="Tabela"/>
            </w:pPr>
            <w:r w:rsidRPr="00577606">
              <w:t>Restrições</w:t>
            </w:r>
          </w:p>
        </w:tc>
      </w:tr>
      <w:tr w:rsidR="00F87064" w:rsidRPr="00577606" w14:paraId="19F47284" w14:textId="77777777" w:rsidTr="00E54E27">
        <w:trPr>
          <w:cantSplit/>
        </w:trPr>
        <w:tc>
          <w:tcPr>
            <w:tcW w:w="1063" w:type="dxa"/>
          </w:tcPr>
          <w:p w14:paraId="6D800323" w14:textId="77777777" w:rsidR="00F87064" w:rsidRPr="00577606" w:rsidRDefault="00F87064" w:rsidP="00176592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559" w:type="dxa"/>
          </w:tcPr>
          <w:p w14:paraId="63055A90" w14:textId="77777777" w:rsidR="00F87064" w:rsidRPr="00577606" w:rsidRDefault="00F87064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60471F13" w14:textId="46730BF9" w:rsidR="008E4E42" w:rsidRDefault="008E4E42" w:rsidP="00176592">
            <w:pPr>
              <w:pStyle w:val="Tabela"/>
            </w:pPr>
            <w:r>
              <w:t>Realiza exclusão dos dados informados.</w:t>
            </w:r>
          </w:p>
          <w:p w14:paraId="6BD9067A" w14:textId="77777777" w:rsidR="00F87064" w:rsidRPr="00577606" w:rsidRDefault="00F87064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1486FF15" w14:textId="56E0DD30" w:rsidR="00F87064" w:rsidRPr="00577606" w:rsidRDefault="00DC1E7F" w:rsidP="00176592">
            <w:pPr>
              <w:pStyle w:val="Tabela"/>
            </w:pPr>
            <w:r>
              <w:t>-</w:t>
            </w:r>
          </w:p>
        </w:tc>
      </w:tr>
      <w:tr w:rsidR="00F87064" w:rsidRPr="00577606" w14:paraId="4D300343" w14:textId="77777777" w:rsidTr="00E54E27">
        <w:trPr>
          <w:cantSplit/>
        </w:trPr>
        <w:tc>
          <w:tcPr>
            <w:tcW w:w="1063" w:type="dxa"/>
          </w:tcPr>
          <w:p w14:paraId="51D9FA09" w14:textId="77777777" w:rsidR="00F87064" w:rsidRPr="00577606" w:rsidRDefault="00F87064" w:rsidP="00176592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559" w:type="dxa"/>
          </w:tcPr>
          <w:p w14:paraId="3259FB12" w14:textId="77777777" w:rsidR="00F87064" w:rsidRPr="00577606" w:rsidRDefault="00F87064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4101A62C" w14:textId="58DFC171" w:rsidR="00F87064" w:rsidRDefault="00F87064" w:rsidP="00176592">
            <w:pPr>
              <w:pStyle w:val="Tabela"/>
            </w:pPr>
            <w:r>
              <w:t>Não realizar ação.</w:t>
            </w:r>
          </w:p>
          <w:p w14:paraId="7750CE82" w14:textId="77777777" w:rsidR="00F87064" w:rsidRPr="00577606" w:rsidRDefault="00F87064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720F39F9" w14:textId="77777777" w:rsidR="00F87064" w:rsidRPr="00577606" w:rsidRDefault="00F87064" w:rsidP="00176592">
            <w:pPr>
              <w:pStyle w:val="Tabela"/>
            </w:pPr>
            <w:r>
              <w:t>-</w:t>
            </w:r>
          </w:p>
        </w:tc>
      </w:tr>
      <w:tr w:rsidR="00F87064" w:rsidRPr="00577606" w14:paraId="52AFC8D3" w14:textId="77777777" w:rsidTr="00E54E27">
        <w:trPr>
          <w:cantSplit/>
        </w:trPr>
        <w:tc>
          <w:tcPr>
            <w:tcW w:w="1063" w:type="dxa"/>
          </w:tcPr>
          <w:p w14:paraId="45F9FA48" w14:textId="77777777" w:rsidR="00F87064" w:rsidRPr="00577606" w:rsidRDefault="00F87064" w:rsidP="00176592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559" w:type="dxa"/>
          </w:tcPr>
          <w:p w14:paraId="220366F0" w14:textId="77777777" w:rsidR="00F87064" w:rsidRDefault="00F87064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7790C34D" w14:textId="77777777" w:rsidR="00F87064" w:rsidRDefault="00F87064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07A15112" w14:textId="77777777" w:rsidR="00F87064" w:rsidRDefault="00F87064" w:rsidP="00176592">
            <w:pPr>
              <w:pStyle w:val="Tabela"/>
            </w:pPr>
            <w:r>
              <w:t>-</w:t>
            </w:r>
          </w:p>
        </w:tc>
      </w:tr>
      <w:tr w:rsidR="00F87064" w:rsidRPr="00577606" w14:paraId="037DB470" w14:textId="77777777" w:rsidTr="00E54E27">
        <w:trPr>
          <w:cantSplit/>
        </w:trPr>
        <w:tc>
          <w:tcPr>
            <w:tcW w:w="1063" w:type="dxa"/>
          </w:tcPr>
          <w:p w14:paraId="3CB823B7" w14:textId="77777777" w:rsidR="00F87064" w:rsidRPr="00577606" w:rsidRDefault="00F87064" w:rsidP="00176592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559" w:type="dxa"/>
          </w:tcPr>
          <w:p w14:paraId="7F3EEDE1" w14:textId="77777777" w:rsidR="00F87064" w:rsidRDefault="00F87064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2C38DF1B" w14:textId="77777777" w:rsidR="00F87064" w:rsidRDefault="00F87064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CD3C6C8" w14:textId="77777777" w:rsidR="00F87064" w:rsidRDefault="00F87064" w:rsidP="00176592">
            <w:pPr>
              <w:pStyle w:val="Tabela"/>
            </w:pPr>
            <w:r>
              <w:t>-</w:t>
            </w:r>
          </w:p>
        </w:tc>
      </w:tr>
      <w:tr w:rsidR="00F87064" w:rsidRPr="00577606" w14:paraId="7F265AA3" w14:textId="77777777" w:rsidTr="00E54E27">
        <w:trPr>
          <w:cantSplit/>
        </w:trPr>
        <w:tc>
          <w:tcPr>
            <w:tcW w:w="1063" w:type="dxa"/>
          </w:tcPr>
          <w:p w14:paraId="087FCEA2" w14:textId="77777777" w:rsidR="00F87064" w:rsidRPr="00577606" w:rsidRDefault="00F87064" w:rsidP="00176592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559" w:type="dxa"/>
          </w:tcPr>
          <w:p w14:paraId="2A26DB32" w14:textId="77777777" w:rsidR="00F87064" w:rsidRDefault="00F87064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2FB3C570" w14:textId="77777777" w:rsidR="00F87064" w:rsidRDefault="00F87064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1EAA1CFA" w14:textId="77777777" w:rsidR="00F87064" w:rsidRDefault="00F87064" w:rsidP="00176592">
            <w:pPr>
              <w:pStyle w:val="Tabela"/>
            </w:pPr>
            <w:r>
              <w:t>-</w:t>
            </w:r>
          </w:p>
        </w:tc>
      </w:tr>
      <w:tr w:rsidR="001E002C" w:rsidRPr="00577606" w14:paraId="04533BD5" w14:textId="77777777" w:rsidTr="00E54E27">
        <w:trPr>
          <w:cantSplit/>
        </w:trPr>
        <w:tc>
          <w:tcPr>
            <w:tcW w:w="1063" w:type="dxa"/>
          </w:tcPr>
          <w:p w14:paraId="7D702BC7" w14:textId="77777777" w:rsidR="001E002C" w:rsidRPr="00577606" w:rsidRDefault="001E002C" w:rsidP="00176592">
            <w:pPr>
              <w:pStyle w:val="Tabela"/>
              <w:numPr>
                <w:ilvl w:val="0"/>
                <w:numId w:val="39"/>
              </w:numPr>
            </w:pPr>
          </w:p>
        </w:tc>
        <w:tc>
          <w:tcPr>
            <w:tcW w:w="1559" w:type="dxa"/>
          </w:tcPr>
          <w:p w14:paraId="534C6834" w14:textId="137BAE71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54676EC" w14:textId="474652F1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6B4D0204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685F721D" w14:textId="77777777" w:rsidR="006512A0" w:rsidRPr="00577606" w:rsidRDefault="006512A0" w:rsidP="00523684">
      <w:pPr>
        <w:pStyle w:val="Ttulo3"/>
        <w:jc w:val="both"/>
      </w:pPr>
      <w:r>
        <w:br w:type="page"/>
      </w:r>
      <w:bookmarkStart w:id="51" w:name="_Toc52286195"/>
      <w:r w:rsidRPr="00577606">
        <w:t xml:space="preserve">Interface de usuário </w:t>
      </w:r>
      <w:r w:rsidR="000C357F">
        <w:t>Listar Férias</w:t>
      </w:r>
      <w:bookmarkEnd w:id="51"/>
    </w:p>
    <w:p w14:paraId="30A9B10E" w14:textId="77777777" w:rsidR="006512A0" w:rsidRPr="00577606" w:rsidRDefault="006512A0" w:rsidP="00523684">
      <w:pPr>
        <w:pStyle w:val="Ttulo4"/>
        <w:jc w:val="both"/>
      </w:pPr>
      <w:bookmarkStart w:id="52" w:name="_Toc52286196"/>
      <w:r w:rsidRPr="00577606">
        <w:t>Leiaute sugerido</w:t>
      </w:r>
      <w:bookmarkEnd w:id="52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32FD5E13" w14:textId="77777777" w:rsidTr="00737C03">
        <w:trPr>
          <w:trHeight w:val="645"/>
        </w:trPr>
        <w:tc>
          <w:tcPr>
            <w:tcW w:w="9284" w:type="dxa"/>
          </w:tcPr>
          <w:p w14:paraId="1AA14127" w14:textId="77777777" w:rsidR="00A7731B" w:rsidRDefault="000C357F" w:rsidP="00A7731B">
            <w:pPr>
              <w:pStyle w:val="Legenda"/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113233B5" wp14:editId="54E9CB86">
                  <wp:extent cx="5806423" cy="2555874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A3CDA" w14:textId="2C24767F" w:rsidR="006512A0" w:rsidRPr="00577606" w:rsidRDefault="00A7731B" w:rsidP="00A7731B">
            <w:pPr>
              <w:pStyle w:val="Legenda"/>
              <w:jc w:val="both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11</w:t>
              </w:r>
            </w:fldSimple>
            <w:r>
              <w:t xml:space="preserve"> - Listar Férias</w:t>
            </w:r>
          </w:p>
        </w:tc>
      </w:tr>
    </w:tbl>
    <w:p w14:paraId="3D0EC184" w14:textId="77777777" w:rsidR="006512A0" w:rsidRPr="00577606" w:rsidRDefault="006512A0" w:rsidP="00176592">
      <w:pPr>
        <w:pStyle w:val="Corpodetexto"/>
      </w:pPr>
    </w:p>
    <w:p w14:paraId="7A22AAC8" w14:textId="07B0FE6A" w:rsidR="006512A0" w:rsidRPr="00577606" w:rsidRDefault="006512A0" w:rsidP="00523684">
      <w:pPr>
        <w:pStyle w:val="Ttulo4"/>
        <w:jc w:val="both"/>
      </w:pPr>
      <w:bookmarkStart w:id="53" w:name="_Toc52286197"/>
      <w:r w:rsidRPr="00577606">
        <w:t>Campos</w:t>
      </w:r>
      <w:bookmarkEnd w:id="53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6512A0" w:rsidRPr="00577606" w14:paraId="0AA41E3B" w14:textId="77777777" w:rsidTr="00737C03">
        <w:trPr>
          <w:cantSplit/>
          <w:trHeight w:val="134"/>
        </w:trPr>
        <w:tc>
          <w:tcPr>
            <w:tcW w:w="1063" w:type="dxa"/>
          </w:tcPr>
          <w:p w14:paraId="1EFEC5F3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2EFCC888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2A5C74C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1CDB89CD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2D42331F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5FB00832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7F37617E" w14:textId="77777777" w:rsidR="006512A0" w:rsidRPr="00577606" w:rsidRDefault="006512A0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02CD9" w:rsidRPr="00577606" w14:paraId="79EDEDBE" w14:textId="77777777" w:rsidTr="00E54E27">
        <w:trPr>
          <w:cantSplit/>
        </w:trPr>
        <w:tc>
          <w:tcPr>
            <w:tcW w:w="1063" w:type="dxa"/>
          </w:tcPr>
          <w:p w14:paraId="0F80095B" w14:textId="77777777" w:rsidR="00002CD9" w:rsidRPr="00577606" w:rsidRDefault="00002CD9" w:rsidP="00176592">
            <w:pPr>
              <w:pStyle w:val="Tabela"/>
              <w:numPr>
                <w:ilvl w:val="0"/>
                <w:numId w:val="41"/>
              </w:numPr>
            </w:pPr>
          </w:p>
        </w:tc>
        <w:tc>
          <w:tcPr>
            <w:tcW w:w="1427" w:type="dxa"/>
          </w:tcPr>
          <w:p w14:paraId="3DF39E15" w14:textId="77777777" w:rsidR="00002CD9" w:rsidRPr="00577606" w:rsidRDefault="00002CD9" w:rsidP="00176592">
            <w:pPr>
              <w:pStyle w:val="Tabela"/>
            </w:pPr>
            <w:r>
              <w:t>Selecionar</w:t>
            </w:r>
          </w:p>
        </w:tc>
        <w:tc>
          <w:tcPr>
            <w:tcW w:w="1315" w:type="dxa"/>
          </w:tcPr>
          <w:p w14:paraId="4604640B" w14:textId="77777777" w:rsidR="00002CD9" w:rsidRPr="000E75EB" w:rsidRDefault="00002CD9" w:rsidP="00176592">
            <w:pPr>
              <w:pStyle w:val="Tabela"/>
            </w:pPr>
            <w:r w:rsidRPr="000E75EB">
              <w:rPr>
                <w:snapToGrid w:val="0"/>
              </w:rPr>
              <w:t>Campo de seleção única</w:t>
            </w:r>
          </w:p>
        </w:tc>
        <w:tc>
          <w:tcPr>
            <w:tcW w:w="1134" w:type="dxa"/>
          </w:tcPr>
          <w:p w14:paraId="317EE0B9" w14:textId="77777777" w:rsidR="00002CD9" w:rsidRPr="00577606" w:rsidRDefault="00002CD9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B7FF42B" w14:textId="77777777" w:rsidR="00002CD9" w:rsidRPr="00577606" w:rsidRDefault="00002CD9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6C70318" w14:textId="10782AF6" w:rsidR="00002CD9" w:rsidRPr="00577606" w:rsidRDefault="0011096A" w:rsidP="00176592">
            <w:pPr>
              <w:pStyle w:val="Tabela"/>
            </w:pPr>
            <w:r>
              <w:t>-</w:t>
            </w:r>
          </w:p>
        </w:tc>
        <w:tc>
          <w:tcPr>
            <w:tcW w:w="1984" w:type="dxa"/>
          </w:tcPr>
          <w:p w14:paraId="3BCE71BB" w14:textId="77777777" w:rsidR="00002CD9" w:rsidRPr="00577606" w:rsidRDefault="00002CD9" w:rsidP="00176592">
            <w:pPr>
              <w:pStyle w:val="Tabela"/>
            </w:pPr>
            <w:r>
              <w:t>-</w:t>
            </w:r>
          </w:p>
        </w:tc>
      </w:tr>
      <w:tr w:rsidR="00002CD9" w:rsidRPr="00577606" w14:paraId="5F16289F" w14:textId="77777777" w:rsidTr="00E54E27">
        <w:trPr>
          <w:cantSplit/>
        </w:trPr>
        <w:tc>
          <w:tcPr>
            <w:tcW w:w="1063" w:type="dxa"/>
          </w:tcPr>
          <w:p w14:paraId="37C697EC" w14:textId="77777777" w:rsidR="00002CD9" w:rsidRPr="00577606" w:rsidRDefault="00002CD9" w:rsidP="00176592">
            <w:pPr>
              <w:pStyle w:val="Tabela"/>
              <w:numPr>
                <w:ilvl w:val="0"/>
                <w:numId w:val="41"/>
              </w:numPr>
            </w:pPr>
          </w:p>
        </w:tc>
        <w:tc>
          <w:tcPr>
            <w:tcW w:w="1427" w:type="dxa"/>
          </w:tcPr>
          <w:p w14:paraId="58BF02FD" w14:textId="77777777" w:rsidR="00002CD9" w:rsidRPr="00577606" w:rsidRDefault="00002CD9" w:rsidP="00176592">
            <w:pPr>
              <w:pStyle w:val="Tabela"/>
            </w:pPr>
            <w:r>
              <w:t>Data</w:t>
            </w:r>
          </w:p>
        </w:tc>
        <w:tc>
          <w:tcPr>
            <w:tcW w:w="1315" w:type="dxa"/>
          </w:tcPr>
          <w:p w14:paraId="32E27DFA" w14:textId="73A70A19" w:rsidR="00002CD9" w:rsidRPr="00577606" w:rsidRDefault="00002CD9" w:rsidP="00176592">
            <w:pPr>
              <w:pStyle w:val="Tabela"/>
            </w:pPr>
            <w:r>
              <w:t>Data das Férias</w:t>
            </w:r>
          </w:p>
        </w:tc>
        <w:tc>
          <w:tcPr>
            <w:tcW w:w="1134" w:type="dxa"/>
          </w:tcPr>
          <w:p w14:paraId="3607A009" w14:textId="77777777" w:rsidR="00002CD9" w:rsidRPr="00577606" w:rsidRDefault="00002CD9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5D93464B" w14:textId="77777777" w:rsidR="00002CD9" w:rsidRPr="00577606" w:rsidRDefault="00002CD9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75FCA0F5" w14:textId="77777777" w:rsidR="00002CD9" w:rsidRPr="00577606" w:rsidRDefault="00002CD9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77B7BE8D" w14:textId="77777777" w:rsidR="00002CD9" w:rsidRPr="00577606" w:rsidRDefault="00002CD9" w:rsidP="00176592">
            <w:pPr>
              <w:pStyle w:val="Tabela"/>
            </w:pPr>
            <w:r>
              <w:t>Desabilitado.</w:t>
            </w:r>
          </w:p>
        </w:tc>
      </w:tr>
      <w:tr w:rsidR="006512A0" w:rsidRPr="00577606" w14:paraId="3F8C98FC" w14:textId="77777777" w:rsidTr="00737C03">
        <w:trPr>
          <w:cantSplit/>
        </w:trPr>
        <w:tc>
          <w:tcPr>
            <w:tcW w:w="1063" w:type="dxa"/>
          </w:tcPr>
          <w:p w14:paraId="61BC7058" w14:textId="77777777" w:rsidR="006512A0" w:rsidRPr="00577606" w:rsidRDefault="006512A0" w:rsidP="00176592">
            <w:pPr>
              <w:pStyle w:val="Tabela"/>
              <w:numPr>
                <w:ilvl w:val="0"/>
                <w:numId w:val="41"/>
              </w:numPr>
            </w:pPr>
          </w:p>
        </w:tc>
        <w:tc>
          <w:tcPr>
            <w:tcW w:w="1427" w:type="dxa"/>
          </w:tcPr>
          <w:p w14:paraId="152EB7A3" w14:textId="3C649378" w:rsidR="006512A0" w:rsidRPr="00577606" w:rsidRDefault="00F74A21" w:rsidP="00176592">
            <w:pPr>
              <w:pStyle w:val="Tabela"/>
            </w:pPr>
            <w:r>
              <w:t>Duração</w:t>
            </w:r>
          </w:p>
        </w:tc>
        <w:tc>
          <w:tcPr>
            <w:tcW w:w="1315" w:type="dxa"/>
          </w:tcPr>
          <w:p w14:paraId="3C47AF9F" w14:textId="6D4C6341" w:rsidR="006512A0" w:rsidRPr="00577606" w:rsidRDefault="00620244" w:rsidP="00176592">
            <w:pPr>
              <w:pStyle w:val="Tabela"/>
            </w:pPr>
            <w:r>
              <w:t>Duração em dias das Férias</w:t>
            </w:r>
          </w:p>
        </w:tc>
        <w:tc>
          <w:tcPr>
            <w:tcW w:w="1134" w:type="dxa"/>
          </w:tcPr>
          <w:p w14:paraId="25294493" w14:textId="2688AFA6" w:rsidR="006512A0" w:rsidRPr="00577606" w:rsidRDefault="00620244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B387EC3" w14:textId="70068D7D" w:rsidR="006512A0" w:rsidRPr="00577606" w:rsidRDefault="0094612E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163E3FF" w14:textId="458EBC88" w:rsidR="006512A0" w:rsidRPr="00577606" w:rsidRDefault="0094612E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702E695A" w14:textId="29639BA5" w:rsidR="006512A0" w:rsidRPr="00577606" w:rsidRDefault="0094612E" w:rsidP="00176592">
            <w:pPr>
              <w:pStyle w:val="Tabela"/>
            </w:pPr>
            <w:r>
              <w:t>Desabilitado.</w:t>
            </w:r>
          </w:p>
        </w:tc>
      </w:tr>
    </w:tbl>
    <w:p w14:paraId="0FD5C129" w14:textId="77777777" w:rsidR="006512A0" w:rsidRPr="00577606" w:rsidRDefault="006512A0" w:rsidP="00176592">
      <w:pPr>
        <w:pStyle w:val="Corpodetexto"/>
      </w:pPr>
    </w:p>
    <w:p w14:paraId="165FEB8F" w14:textId="41745D2F" w:rsidR="006512A0" w:rsidRPr="00577606" w:rsidRDefault="006512A0" w:rsidP="00523684">
      <w:pPr>
        <w:pStyle w:val="Ttulo4"/>
        <w:jc w:val="both"/>
      </w:pPr>
      <w:bookmarkStart w:id="54" w:name="_Toc52286198"/>
      <w:r w:rsidRPr="00577606">
        <w:t>Comandos</w:t>
      </w:r>
      <w:bookmarkEnd w:id="5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422E78FE" w14:textId="77777777" w:rsidTr="00737C03">
        <w:trPr>
          <w:cantSplit/>
        </w:trPr>
        <w:tc>
          <w:tcPr>
            <w:tcW w:w="1063" w:type="dxa"/>
          </w:tcPr>
          <w:p w14:paraId="78DC801F" w14:textId="77777777" w:rsidR="006512A0" w:rsidRPr="00577606" w:rsidRDefault="006512A0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3E2C27CA" w14:textId="77777777" w:rsidR="006512A0" w:rsidRPr="00577606" w:rsidRDefault="006512A0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EFF340B" w14:textId="77777777" w:rsidR="006512A0" w:rsidRPr="00577606" w:rsidRDefault="006512A0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5F7C64A8" w14:textId="77777777" w:rsidR="006512A0" w:rsidRPr="00577606" w:rsidRDefault="006512A0" w:rsidP="00176592">
            <w:pPr>
              <w:pStyle w:val="Tabela"/>
            </w:pPr>
            <w:r w:rsidRPr="00577606">
              <w:t>Restrições</w:t>
            </w:r>
          </w:p>
        </w:tc>
      </w:tr>
      <w:tr w:rsidR="0094612E" w:rsidRPr="00577606" w14:paraId="568C321E" w14:textId="77777777" w:rsidTr="00E54E27">
        <w:trPr>
          <w:cantSplit/>
        </w:trPr>
        <w:tc>
          <w:tcPr>
            <w:tcW w:w="1063" w:type="dxa"/>
          </w:tcPr>
          <w:p w14:paraId="17FED2F5" w14:textId="77777777" w:rsidR="0094612E" w:rsidRPr="00577606" w:rsidRDefault="0094612E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25EFC8A3" w14:textId="77777777" w:rsidR="0094612E" w:rsidRPr="00577606" w:rsidRDefault="0094612E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7AF0E190" w14:textId="4574250F" w:rsidR="0094612E" w:rsidRDefault="0094612E" w:rsidP="00176592">
            <w:pPr>
              <w:pStyle w:val="Tabela"/>
            </w:pPr>
            <w:r>
              <w:t>Solicita a inclusão de um</w:t>
            </w:r>
            <w:r w:rsidR="00EE0389">
              <w:t xml:space="preserve"> período de</w:t>
            </w:r>
            <w:r w:rsidR="00E66027">
              <w:t xml:space="preserve"> férias</w:t>
            </w:r>
            <w:r>
              <w:t xml:space="preserve"> do cliente.</w:t>
            </w:r>
          </w:p>
          <w:p w14:paraId="060A550A" w14:textId="70D9BFC8" w:rsidR="0094612E" w:rsidRPr="00577606" w:rsidRDefault="0094612E" w:rsidP="00176592">
            <w:pPr>
              <w:pStyle w:val="Tabela"/>
            </w:pPr>
            <w:r>
              <w:t xml:space="preserve">Aciona a Tela de Cadastrar </w:t>
            </w:r>
            <w:r w:rsidR="00E66027">
              <w:t>Férias</w:t>
            </w:r>
            <w:r>
              <w:t>.</w:t>
            </w:r>
          </w:p>
        </w:tc>
        <w:tc>
          <w:tcPr>
            <w:tcW w:w="2457" w:type="dxa"/>
          </w:tcPr>
          <w:p w14:paraId="556D20B2" w14:textId="548CDC98" w:rsidR="0094612E" w:rsidRPr="00577606" w:rsidRDefault="00F92077" w:rsidP="00176592">
            <w:pPr>
              <w:pStyle w:val="Tabela"/>
            </w:pPr>
            <w:r>
              <w:t xml:space="preserve">Ignora qualquer item marcado na tabela </w:t>
            </w:r>
            <w:r w:rsidR="0094612E">
              <w:t xml:space="preserve">Listar </w:t>
            </w:r>
            <w:r w:rsidR="00584AB8">
              <w:t>Férias</w:t>
            </w:r>
            <w:r w:rsidR="0094612E">
              <w:t>.</w:t>
            </w:r>
          </w:p>
        </w:tc>
      </w:tr>
      <w:tr w:rsidR="0094612E" w:rsidRPr="00577606" w14:paraId="5160F2C9" w14:textId="77777777" w:rsidTr="00E54E27">
        <w:trPr>
          <w:cantSplit/>
        </w:trPr>
        <w:tc>
          <w:tcPr>
            <w:tcW w:w="1063" w:type="dxa"/>
          </w:tcPr>
          <w:p w14:paraId="5B6B807D" w14:textId="77777777" w:rsidR="0094612E" w:rsidRPr="00577606" w:rsidRDefault="0094612E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462D2236" w14:textId="77777777" w:rsidR="0094612E" w:rsidRPr="00577606" w:rsidRDefault="0094612E" w:rsidP="00176592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14:paraId="4C86538C" w14:textId="0C688850" w:rsidR="0094612E" w:rsidRDefault="0094612E" w:rsidP="00176592">
            <w:pPr>
              <w:pStyle w:val="Tabela"/>
            </w:pPr>
            <w:r>
              <w:t xml:space="preserve">Solicita a edição de </w:t>
            </w:r>
            <w:r w:rsidR="00EE0389">
              <w:t>um período férias</w:t>
            </w:r>
            <w:r>
              <w:t xml:space="preserve"> do cliente.</w:t>
            </w:r>
          </w:p>
          <w:p w14:paraId="58400B35" w14:textId="174705A4" w:rsidR="0094612E" w:rsidRPr="00577606" w:rsidRDefault="0094612E" w:rsidP="00176592">
            <w:pPr>
              <w:pStyle w:val="Tabela"/>
            </w:pPr>
            <w:r>
              <w:t xml:space="preserve">Aciona a Tela de Editar </w:t>
            </w:r>
            <w:r w:rsidR="00E66027">
              <w:t>Férias</w:t>
            </w:r>
            <w:r>
              <w:t>.</w:t>
            </w:r>
          </w:p>
        </w:tc>
        <w:tc>
          <w:tcPr>
            <w:tcW w:w="2457" w:type="dxa"/>
          </w:tcPr>
          <w:p w14:paraId="2BFAD8EE" w14:textId="68ECB829" w:rsidR="0094612E" w:rsidRPr="00577606" w:rsidRDefault="0094612E" w:rsidP="00176592">
            <w:pPr>
              <w:pStyle w:val="Tabela"/>
            </w:pPr>
            <w:r>
              <w:t xml:space="preserve">Ter selecionado apenas um item de </w:t>
            </w:r>
            <w:r w:rsidR="00671C08">
              <w:t>férias</w:t>
            </w:r>
            <w:r>
              <w:t xml:space="preserve"> na tabela Listar </w:t>
            </w:r>
            <w:r w:rsidR="00E66027">
              <w:t>Férias</w:t>
            </w:r>
            <w:r>
              <w:t>.</w:t>
            </w:r>
          </w:p>
        </w:tc>
      </w:tr>
      <w:tr w:rsidR="0094612E" w:rsidRPr="00577606" w14:paraId="4BFFE826" w14:textId="77777777" w:rsidTr="00E54E27">
        <w:trPr>
          <w:cantSplit/>
        </w:trPr>
        <w:tc>
          <w:tcPr>
            <w:tcW w:w="1063" w:type="dxa"/>
          </w:tcPr>
          <w:p w14:paraId="0F4ED812" w14:textId="77777777" w:rsidR="0094612E" w:rsidRPr="00577606" w:rsidRDefault="0094612E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5EC3F637" w14:textId="42CCCF04" w:rsidR="0094612E" w:rsidRPr="00577606" w:rsidRDefault="0062315D" w:rsidP="00176592">
            <w:pPr>
              <w:pStyle w:val="Tabela"/>
            </w:pPr>
            <w:r>
              <w:t>Deletar</w:t>
            </w:r>
          </w:p>
        </w:tc>
        <w:tc>
          <w:tcPr>
            <w:tcW w:w="4111" w:type="dxa"/>
          </w:tcPr>
          <w:p w14:paraId="1EC9875B" w14:textId="5C308773" w:rsidR="0094612E" w:rsidRDefault="0094612E" w:rsidP="00176592">
            <w:pPr>
              <w:pStyle w:val="Tabela"/>
            </w:pPr>
            <w:r>
              <w:t xml:space="preserve">Solicita a exclusão de </w:t>
            </w:r>
            <w:r w:rsidR="00EE0389">
              <w:t>um período férias</w:t>
            </w:r>
            <w:r>
              <w:t xml:space="preserve"> do cliente.</w:t>
            </w:r>
          </w:p>
          <w:p w14:paraId="345A6CB3" w14:textId="33E3C7D0" w:rsidR="0094612E" w:rsidRPr="00577606" w:rsidRDefault="0094612E" w:rsidP="00176592">
            <w:pPr>
              <w:pStyle w:val="Tabela"/>
            </w:pPr>
            <w:r>
              <w:t xml:space="preserve">Aciona a Tela de Deletar </w:t>
            </w:r>
            <w:r w:rsidR="00E66027">
              <w:t>Férias</w:t>
            </w:r>
            <w:r>
              <w:t>.</w:t>
            </w:r>
          </w:p>
        </w:tc>
        <w:tc>
          <w:tcPr>
            <w:tcW w:w="2457" w:type="dxa"/>
          </w:tcPr>
          <w:p w14:paraId="0C08E32D" w14:textId="66D3CB58" w:rsidR="0094612E" w:rsidRPr="00577606" w:rsidRDefault="00CD1E7A" w:rsidP="00176592">
            <w:pPr>
              <w:pStyle w:val="Tabela"/>
            </w:pPr>
            <w:r>
              <w:t>Ter selecionado apenas um item da tabela Listar Férias.</w:t>
            </w:r>
          </w:p>
        </w:tc>
      </w:tr>
      <w:tr w:rsidR="0094612E" w:rsidRPr="00577606" w14:paraId="4AE63334" w14:textId="77777777" w:rsidTr="00E54E27">
        <w:trPr>
          <w:cantSplit/>
        </w:trPr>
        <w:tc>
          <w:tcPr>
            <w:tcW w:w="1063" w:type="dxa"/>
          </w:tcPr>
          <w:p w14:paraId="3379D97D" w14:textId="77777777" w:rsidR="0094612E" w:rsidRPr="00577606" w:rsidRDefault="0094612E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64996886" w14:textId="77777777" w:rsidR="0094612E" w:rsidRDefault="0094612E" w:rsidP="00176592">
            <w:pPr>
              <w:pStyle w:val="Tabela"/>
            </w:pPr>
            <w:r>
              <w:t>Selecionar</w:t>
            </w:r>
          </w:p>
        </w:tc>
        <w:tc>
          <w:tcPr>
            <w:tcW w:w="4111" w:type="dxa"/>
          </w:tcPr>
          <w:p w14:paraId="6C4BCDE5" w14:textId="71848E78" w:rsidR="0094612E" w:rsidRDefault="0094612E" w:rsidP="00176592">
            <w:pPr>
              <w:pStyle w:val="Tabela"/>
            </w:pPr>
            <w:r>
              <w:t xml:space="preserve">Define um </w:t>
            </w:r>
            <w:r w:rsidR="00D134D9">
              <w:t>período de férias</w:t>
            </w:r>
            <w:r>
              <w:t xml:space="preserve"> do cliente.</w:t>
            </w:r>
          </w:p>
          <w:p w14:paraId="3326B5A4" w14:textId="77777777" w:rsidR="0094612E" w:rsidRDefault="0094612E" w:rsidP="00176592">
            <w:pPr>
              <w:pStyle w:val="Tabela"/>
            </w:pPr>
            <w:r>
              <w:t>Aguardar comando Editar ou Deletar.</w:t>
            </w:r>
          </w:p>
        </w:tc>
        <w:tc>
          <w:tcPr>
            <w:tcW w:w="2457" w:type="dxa"/>
          </w:tcPr>
          <w:p w14:paraId="6F131A55" w14:textId="7A7E9E60" w:rsidR="0094612E" w:rsidRDefault="00052A1F" w:rsidP="00176592">
            <w:pPr>
              <w:pStyle w:val="Tabela"/>
            </w:pPr>
            <w:r>
              <w:t>Marcar apenas um item da tabela.</w:t>
            </w:r>
          </w:p>
        </w:tc>
      </w:tr>
      <w:tr w:rsidR="0094612E" w:rsidRPr="00577606" w14:paraId="0C15D9F9" w14:textId="77777777" w:rsidTr="00E54E27">
        <w:trPr>
          <w:cantSplit/>
        </w:trPr>
        <w:tc>
          <w:tcPr>
            <w:tcW w:w="1063" w:type="dxa"/>
          </w:tcPr>
          <w:p w14:paraId="7C472356" w14:textId="77777777" w:rsidR="0094612E" w:rsidRPr="00577606" w:rsidRDefault="0094612E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50238517" w14:textId="77777777" w:rsidR="0094612E" w:rsidRDefault="0094612E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7DB59E17" w14:textId="77777777" w:rsidR="0094612E" w:rsidRDefault="0094612E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3B7ED749" w14:textId="77777777" w:rsidR="0094612E" w:rsidRDefault="0094612E" w:rsidP="00176592">
            <w:pPr>
              <w:pStyle w:val="Tabela"/>
            </w:pPr>
            <w:r>
              <w:t>-</w:t>
            </w:r>
          </w:p>
        </w:tc>
      </w:tr>
      <w:tr w:rsidR="0094612E" w:rsidRPr="00577606" w14:paraId="65E12165" w14:textId="77777777" w:rsidTr="00E54E27">
        <w:trPr>
          <w:cantSplit/>
        </w:trPr>
        <w:tc>
          <w:tcPr>
            <w:tcW w:w="1063" w:type="dxa"/>
          </w:tcPr>
          <w:p w14:paraId="3D57DFC0" w14:textId="77777777" w:rsidR="0094612E" w:rsidRPr="00577606" w:rsidRDefault="0094612E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6F2FAEBA" w14:textId="77777777" w:rsidR="0094612E" w:rsidRDefault="0094612E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134EF794" w14:textId="77777777" w:rsidR="0094612E" w:rsidRDefault="0094612E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577CB2B8" w14:textId="77777777" w:rsidR="0094612E" w:rsidRDefault="0094612E" w:rsidP="00176592">
            <w:pPr>
              <w:pStyle w:val="Tabela"/>
            </w:pPr>
            <w:r>
              <w:t>-</w:t>
            </w:r>
          </w:p>
        </w:tc>
      </w:tr>
      <w:tr w:rsidR="0094612E" w:rsidRPr="00577606" w14:paraId="467AB895" w14:textId="77777777" w:rsidTr="00E54E27">
        <w:trPr>
          <w:cantSplit/>
        </w:trPr>
        <w:tc>
          <w:tcPr>
            <w:tcW w:w="1063" w:type="dxa"/>
          </w:tcPr>
          <w:p w14:paraId="08CB16C2" w14:textId="77777777" w:rsidR="0094612E" w:rsidRPr="00577606" w:rsidRDefault="0094612E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7234B5A3" w14:textId="77777777" w:rsidR="0094612E" w:rsidRDefault="0094612E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6B293203" w14:textId="77777777" w:rsidR="0094612E" w:rsidRDefault="0094612E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26708A6A" w14:textId="77777777" w:rsidR="0094612E" w:rsidRDefault="0094612E" w:rsidP="00176592">
            <w:pPr>
              <w:pStyle w:val="Tabela"/>
            </w:pPr>
            <w:r>
              <w:t>-</w:t>
            </w:r>
          </w:p>
        </w:tc>
      </w:tr>
      <w:tr w:rsidR="001E002C" w:rsidRPr="00577606" w14:paraId="76D5DA71" w14:textId="77777777" w:rsidTr="00E54E27">
        <w:trPr>
          <w:cantSplit/>
        </w:trPr>
        <w:tc>
          <w:tcPr>
            <w:tcW w:w="1063" w:type="dxa"/>
          </w:tcPr>
          <w:p w14:paraId="6D080F2F" w14:textId="77777777" w:rsidR="001E002C" w:rsidRPr="00577606" w:rsidRDefault="001E002C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693B5CDB" w14:textId="7BEBD7E2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25663539" w14:textId="400BCFD7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5D148241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  <w:tr w:rsidR="002A5866" w:rsidRPr="00577606" w14:paraId="781C713A" w14:textId="77777777" w:rsidTr="001B6164">
        <w:trPr>
          <w:cantSplit/>
        </w:trPr>
        <w:tc>
          <w:tcPr>
            <w:tcW w:w="1063" w:type="dxa"/>
          </w:tcPr>
          <w:p w14:paraId="117185E4" w14:textId="77777777" w:rsidR="002A5866" w:rsidRPr="00577606" w:rsidRDefault="002A5866" w:rsidP="00176592">
            <w:pPr>
              <w:pStyle w:val="Tabela"/>
              <w:numPr>
                <w:ilvl w:val="0"/>
                <w:numId w:val="42"/>
              </w:numPr>
            </w:pPr>
          </w:p>
        </w:tc>
        <w:tc>
          <w:tcPr>
            <w:tcW w:w="1559" w:type="dxa"/>
          </w:tcPr>
          <w:p w14:paraId="4B2A2CC2" w14:textId="77777777" w:rsidR="002A5866" w:rsidRPr="00577606" w:rsidRDefault="002A586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2C03D968" w14:textId="19860553" w:rsidR="002A5866" w:rsidRPr="00577606" w:rsidRDefault="002A5866" w:rsidP="00176592">
            <w:pPr>
              <w:pStyle w:val="Tabela"/>
            </w:pPr>
            <w:r>
              <w:t>Aciona a Tela de Listar Cliente.</w:t>
            </w:r>
          </w:p>
        </w:tc>
        <w:tc>
          <w:tcPr>
            <w:tcW w:w="2457" w:type="dxa"/>
          </w:tcPr>
          <w:p w14:paraId="2AB836D6" w14:textId="77777777" w:rsidR="002A5866" w:rsidRPr="00577606" w:rsidRDefault="002A5866" w:rsidP="00176592">
            <w:pPr>
              <w:pStyle w:val="Tabela"/>
            </w:pPr>
            <w:r>
              <w:t>-</w:t>
            </w:r>
          </w:p>
        </w:tc>
      </w:tr>
    </w:tbl>
    <w:p w14:paraId="4928FFE1" w14:textId="2177CA48" w:rsidR="003A1C81" w:rsidRPr="00577606" w:rsidRDefault="003A1C81" w:rsidP="003A1C81">
      <w:pPr>
        <w:pStyle w:val="Ttulo3"/>
        <w:jc w:val="both"/>
      </w:pPr>
      <w:bookmarkStart w:id="55" w:name="_Toc52286199"/>
      <w:r w:rsidRPr="00577606">
        <w:t xml:space="preserve">Interface de usuário </w:t>
      </w:r>
      <w:r>
        <w:t>Cadastrar Férias</w:t>
      </w:r>
      <w:bookmarkEnd w:id="55"/>
    </w:p>
    <w:p w14:paraId="44ED407E" w14:textId="77777777" w:rsidR="003A1C81" w:rsidRPr="00577606" w:rsidRDefault="003A1C81" w:rsidP="003A1C81">
      <w:pPr>
        <w:pStyle w:val="Ttulo4"/>
        <w:jc w:val="both"/>
      </w:pPr>
      <w:bookmarkStart w:id="56" w:name="_Toc52286200"/>
      <w:r w:rsidRPr="00577606">
        <w:t>Leiaute sugerido</w:t>
      </w:r>
      <w:bookmarkEnd w:id="56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A1C81" w:rsidRPr="00577606" w14:paraId="300BDDB2" w14:textId="77777777" w:rsidTr="00E54E27">
        <w:trPr>
          <w:trHeight w:val="645"/>
        </w:trPr>
        <w:tc>
          <w:tcPr>
            <w:tcW w:w="9284" w:type="dxa"/>
          </w:tcPr>
          <w:p w14:paraId="03829127" w14:textId="77777777" w:rsidR="00A7731B" w:rsidRDefault="004C5FC9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1C18FA0" wp14:editId="2ACD8CBA">
                  <wp:extent cx="5806423" cy="2555875"/>
                  <wp:effectExtent l="0" t="0" r="444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FEEE0" w14:textId="22C16767" w:rsidR="003A1C81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12</w:t>
              </w:r>
            </w:fldSimple>
            <w:r>
              <w:t xml:space="preserve"> - Cadastrar Férias</w:t>
            </w:r>
          </w:p>
        </w:tc>
      </w:tr>
    </w:tbl>
    <w:p w14:paraId="5244B2BB" w14:textId="77777777" w:rsidR="003A1C81" w:rsidRPr="00577606" w:rsidRDefault="003A1C81" w:rsidP="003A1C81">
      <w:pPr>
        <w:pStyle w:val="Ttulo4"/>
        <w:jc w:val="both"/>
      </w:pPr>
      <w:bookmarkStart w:id="57" w:name="_Toc52286201"/>
      <w:r w:rsidRPr="00577606">
        <w:t>Campos</w:t>
      </w:r>
      <w:bookmarkEnd w:id="5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A1C81" w:rsidRPr="00577606" w14:paraId="71E66A2F" w14:textId="77777777" w:rsidTr="00E54E27">
        <w:trPr>
          <w:cantSplit/>
          <w:trHeight w:val="134"/>
        </w:trPr>
        <w:tc>
          <w:tcPr>
            <w:tcW w:w="1063" w:type="dxa"/>
          </w:tcPr>
          <w:p w14:paraId="30898B33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27ADE025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547CC342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515B9052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40BC6F5C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1808E089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279A9F85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A1C81" w:rsidRPr="00577606" w14:paraId="64DB71B7" w14:textId="77777777" w:rsidTr="00E54E27">
        <w:trPr>
          <w:cantSplit/>
        </w:trPr>
        <w:tc>
          <w:tcPr>
            <w:tcW w:w="1063" w:type="dxa"/>
          </w:tcPr>
          <w:p w14:paraId="2F84881C" w14:textId="77777777" w:rsidR="003A1C81" w:rsidRPr="00577606" w:rsidRDefault="003A1C81" w:rsidP="00176592">
            <w:pPr>
              <w:pStyle w:val="Tabela"/>
              <w:numPr>
                <w:ilvl w:val="0"/>
                <w:numId w:val="43"/>
              </w:numPr>
            </w:pPr>
          </w:p>
        </w:tc>
        <w:tc>
          <w:tcPr>
            <w:tcW w:w="1427" w:type="dxa"/>
          </w:tcPr>
          <w:p w14:paraId="0A66578B" w14:textId="77777777" w:rsidR="003A1C81" w:rsidRPr="00577606" w:rsidRDefault="003A1C81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133919E9" w14:textId="77777777" w:rsidR="003A1C81" w:rsidRPr="00577606" w:rsidRDefault="003A1C81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10A3ABC8" w14:textId="77777777" w:rsidR="003A1C81" w:rsidRPr="00577606" w:rsidRDefault="003A1C8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201CA9B" w14:textId="77777777" w:rsidR="003A1C81" w:rsidRPr="00577606" w:rsidRDefault="003A1C8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9C689EE" w14:textId="77777777" w:rsidR="003A1C81" w:rsidRPr="00577606" w:rsidRDefault="003A1C8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0A63F68" w14:textId="77777777" w:rsidR="003A1C81" w:rsidRPr="00577606" w:rsidRDefault="003A1C81" w:rsidP="00176592">
            <w:pPr>
              <w:pStyle w:val="Tabela"/>
            </w:pPr>
            <w:r>
              <w:t>Desabilitado.</w:t>
            </w:r>
          </w:p>
        </w:tc>
      </w:tr>
      <w:tr w:rsidR="003A1C81" w:rsidRPr="00577606" w14:paraId="45BD13AB" w14:textId="77777777" w:rsidTr="00E54E27">
        <w:trPr>
          <w:cantSplit/>
        </w:trPr>
        <w:tc>
          <w:tcPr>
            <w:tcW w:w="1063" w:type="dxa"/>
          </w:tcPr>
          <w:p w14:paraId="51A659C3" w14:textId="77777777" w:rsidR="003A1C81" w:rsidRPr="00577606" w:rsidRDefault="003A1C81" w:rsidP="00176592">
            <w:pPr>
              <w:pStyle w:val="Tabela"/>
              <w:numPr>
                <w:ilvl w:val="0"/>
                <w:numId w:val="43"/>
              </w:numPr>
            </w:pPr>
          </w:p>
        </w:tc>
        <w:tc>
          <w:tcPr>
            <w:tcW w:w="1427" w:type="dxa"/>
          </w:tcPr>
          <w:p w14:paraId="75CE7756" w14:textId="77777777" w:rsidR="003A1C81" w:rsidRDefault="003A1C81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0CC514DB" w14:textId="77777777" w:rsidR="003A1C81" w:rsidRDefault="003A1C81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7FBDDDB6" w14:textId="77777777" w:rsidR="003A1C81" w:rsidRDefault="003A1C8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1EF8C40" w14:textId="77777777" w:rsidR="003A1C81" w:rsidRDefault="003A1C81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4DE433EA" w14:textId="77777777" w:rsidR="003A1C81" w:rsidRDefault="003A1C8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6A8687B" w14:textId="77777777" w:rsidR="003A1C81" w:rsidRDefault="003A1C81" w:rsidP="00176592">
            <w:pPr>
              <w:pStyle w:val="Tabela"/>
            </w:pPr>
            <w:r>
              <w:t>Desabilitado.</w:t>
            </w:r>
          </w:p>
        </w:tc>
      </w:tr>
      <w:tr w:rsidR="003A1C81" w:rsidRPr="00577606" w14:paraId="14AE7EE9" w14:textId="77777777" w:rsidTr="00E54E27">
        <w:trPr>
          <w:cantSplit/>
        </w:trPr>
        <w:tc>
          <w:tcPr>
            <w:tcW w:w="1063" w:type="dxa"/>
          </w:tcPr>
          <w:p w14:paraId="01A870ED" w14:textId="77777777" w:rsidR="003A1C81" w:rsidRPr="00577606" w:rsidRDefault="003A1C81" w:rsidP="00176592">
            <w:pPr>
              <w:pStyle w:val="Tabela"/>
              <w:numPr>
                <w:ilvl w:val="0"/>
                <w:numId w:val="43"/>
              </w:numPr>
            </w:pPr>
          </w:p>
        </w:tc>
        <w:tc>
          <w:tcPr>
            <w:tcW w:w="1427" w:type="dxa"/>
          </w:tcPr>
          <w:p w14:paraId="3600D37E" w14:textId="64EC11D3" w:rsidR="003A1C81" w:rsidRDefault="00606CCF" w:rsidP="00176592">
            <w:pPr>
              <w:pStyle w:val="Tabela"/>
            </w:pPr>
            <w:r>
              <w:t>Data das Férias</w:t>
            </w:r>
          </w:p>
        </w:tc>
        <w:tc>
          <w:tcPr>
            <w:tcW w:w="1315" w:type="dxa"/>
          </w:tcPr>
          <w:p w14:paraId="58BE66BC" w14:textId="5DCFC0CD" w:rsidR="003A1C81" w:rsidRDefault="00606CCF" w:rsidP="00176592">
            <w:pPr>
              <w:pStyle w:val="Tabela"/>
            </w:pPr>
            <w:r>
              <w:t>Data do início do período de férias</w:t>
            </w:r>
          </w:p>
        </w:tc>
        <w:tc>
          <w:tcPr>
            <w:tcW w:w="1134" w:type="dxa"/>
          </w:tcPr>
          <w:p w14:paraId="69196F57" w14:textId="13907628" w:rsidR="003A1C81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FD15518" w14:textId="7A8481AF" w:rsidR="003A1C81" w:rsidRDefault="007753DB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6CBA3030" w14:textId="157303C8" w:rsidR="003A1C81" w:rsidRDefault="007753DB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3DD7A3AA" w14:textId="4016557F" w:rsidR="003A1C81" w:rsidRDefault="00941F35" w:rsidP="00176592">
            <w:pPr>
              <w:pStyle w:val="Tabela"/>
            </w:pPr>
            <w:r>
              <w:t>Preenchimento obrigatório.</w:t>
            </w:r>
          </w:p>
        </w:tc>
      </w:tr>
      <w:tr w:rsidR="003A1C81" w:rsidRPr="00577606" w14:paraId="15A24E77" w14:textId="77777777" w:rsidTr="00E54E27">
        <w:trPr>
          <w:cantSplit/>
        </w:trPr>
        <w:tc>
          <w:tcPr>
            <w:tcW w:w="1063" w:type="dxa"/>
          </w:tcPr>
          <w:p w14:paraId="0547756F" w14:textId="77777777" w:rsidR="003A1C81" w:rsidRPr="00577606" w:rsidRDefault="003A1C81" w:rsidP="00176592">
            <w:pPr>
              <w:pStyle w:val="Tabela"/>
              <w:numPr>
                <w:ilvl w:val="0"/>
                <w:numId w:val="43"/>
              </w:numPr>
            </w:pPr>
          </w:p>
        </w:tc>
        <w:tc>
          <w:tcPr>
            <w:tcW w:w="1427" w:type="dxa"/>
          </w:tcPr>
          <w:p w14:paraId="2170CD10" w14:textId="73387F19" w:rsidR="003A1C81" w:rsidRDefault="00606CCF" w:rsidP="00176592">
            <w:pPr>
              <w:pStyle w:val="Tabela"/>
            </w:pPr>
            <w:r>
              <w:t>Duração</w:t>
            </w:r>
          </w:p>
        </w:tc>
        <w:tc>
          <w:tcPr>
            <w:tcW w:w="1315" w:type="dxa"/>
          </w:tcPr>
          <w:p w14:paraId="7F7798F4" w14:textId="29F81FBE" w:rsidR="003A1C81" w:rsidRDefault="007753DB" w:rsidP="00176592">
            <w:pPr>
              <w:pStyle w:val="Tabela"/>
            </w:pPr>
            <w:r>
              <w:t>Duração do período de férias</w:t>
            </w:r>
          </w:p>
        </w:tc>
        <w:tc>
          <w:tcPr>
            <w:tcW w:w="1134" w:type="dxa"/>
          </w:tcPr>
          <w:p w14:paraId="2A33C70C" w14:textId="77777777" w:rsidR="003A1C81" w:rsidRDefault="003A1C8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F67DB52" w14:textId="0B9A4AE9" w:rsidR="003A1C81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E55A8F6" w14:textId="17039029" w:rsidR="003A1C81" w:rsidRDefault="007753DB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673FCCD7" w14:textId="68668DB6" w:rsidR="003A1C81" w:rsidRDefault="00941F35" w:rsidP="00176592">
            <w:pPr>
              <w:pStyle w:val="Tabela"/>
            </w:pPr>
            <w:r>
              <w:t>Preenchimento obrigatório.</w:t>
            </w:r>
          </w:p>
        </w:tc>
      </w:tr>
    </w:tbl>
    <w:p w14:paraId="0EA8F676" w14:textId="77777777" w:rsidR="003A1C81" w:rsidRPr="00577606" w:rsidRDefault="003A1C81" w:rsidP="003A1C81">
      <w:pPr>
        <w:pStyle w:val="Ttulo4"/>
        <w:jc w:val="both"/>
      </w:pPr>
      <w:bookmarkStart w:id="58" w:name="_Toc52286202"/>
      <w:r w:rsidRPr="00577606">
        <w:t>Comandos</w:t>
      </w:r>
      <w:bookmarkEnd w:id="5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A1C81" w:rsidRPr="00577606" w14:paraId="71586035" w14:textId="77777777" w:rsidTr="00E54E27">
        <w:trPr>
          <w:cantSplit/>
        </w:trPr>
        <w:tc>
          <w:tcPr>
            <w:tcW w:w="1063" w:type="dxa"/>
          </w:tcPr>
          <w:p w14:paraId="0303CE6F" w14:textId="77777777" w:rsidR="003A1C81" w:rsidRPr="00577606" w:rsidRDefault="003A1C8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44132954" w14:textId="77777777" w:rsidR="003A1C81" w:rsidRPr="00577606" w:rsidRDefault="003A1C8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E254D6A" w14:textId="77777777" w:rsidR="003A1C81" w:rsidRPr="00577606" w:rsidRDefault="003A1C8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6817BA71" w14:textId="77777777" w:rsidR="003A1C81" w:rsidRPr="00577606" w:rsidRDefault="003A1C81" w:rsidP="00176592">
            <w:pPr>
              <w:pStyle w:val="Tabela"/>
            </w:pPr>
            <w:r w:rsidRPr="00577606">
              <w:t>Restrições</w:t>
            </w:r>
          </w:p>
        </w:tc>
      </w:tr>
      <w:tr w:rsidR="003A1C81" w:rsidRPr="00577606" w14:paraId="356BA97D" w14:textId="77777777" w:rsidTr="00E54E27">
        <w:trPr>
          <w:cantSplit/>
        </w:trPr>
        <w:tc>
          <w:tcPr>
            <w:tcW w:w="1063" w:type="dxa"/>
          </w:tcPr>
          <w:p w14:paraId="666FC551" w14:textId="77777777" w:rsidR="003A1C81" w:rsidRPr="00577606" w:rsidRDefault="003A1C81" w:rsidP="00176592">
            <w:pPr>
              <w:pStyle w:val="Tabela"/>
              <w:numPr>
                <w:ilvl w:val="0"/>
                <w:numId w:val="57"/>
              </w:numPr>
            </w:pPr>
          </w:p>
        </w:tc>
        <w:tc>
          <w:tcPr>
            <w:tcW w:w="1559" w:type="dxa"/>
          </w:tcPr>
          <w:p w14:paraId="68F19C33" w14:textId="77777777" w:rsidR="003A1C81" w:rsidRPr="00577606" w:rsidRDefault="003A1C81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2FCEB057" w14:textId="77777777" w:rsidR="008E4E42" w:rsidRDefault="008E4E42" w:rsidP="00176592">
            <w:pPr>
              <w:pStyle w:val="Tabela"/>
            </w:pPr>
            <w:r>
              <w:t>Realiza cadastro dos dados informados.</w:t>
            </w:r>
          </w:p>
          <w:p w14:paraId="296A63EE" w14:textId="77777777" w:rsidR="003A1C81" w:rsidRPr="00577606" w:rsidRDefault="003A1C81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08879577" w14:textId="16BDA6A5" w:rsidR="0043606D" w:rsidRDefault="0043606D" w:rsidP="00176592">
            <w:pPr>
              <w:pStyle w:val="Tabela"/>
            </w:pPr>
            <w:r>
              <w:t xml:space="preserve">Verificar se a Data das Férias é menor igual a Data de Pagamento do Plano Anual somado mais </w:t>
            </w:r>
            <w:r w:rsidR="00941F35">
              <w:t>365 dias</w:t>
            </w:r>
            <w:r>
              <w:t>.</w:t>
            </w:r>
          </w:p>
          <w:p w14:paraId="547DBE03" w14:textId="77777777" w:rsidR="0043606D" w:rsidRDefault="0043606D" w:rsidP="00176592">
            <w:pPr>
              <w:pStyle w:val="Tabela"/>
            </w:pPr>
            <w:r>
              <w:t>Se Não, apresentar mensagem e retornar a tela.</w:t>
            </w:r>
          </w:p>
          <w:p w14:paraId="76EF5360" w14:textId="77777777" w:rsidR="0043606D" w:rsidRDefault="0043606D" w:rsidP="00176592">
            <w:pPr>
              <w:pStyle w:val="Tabela"/>
            </w:pPr>
          </w:p>
          <w:p w14:paraId="565E855B" w14:textId="77777777" w:rsidR="0043606D" w:rsidRDefault="0043606D" w:rsidP="00176592">
            <w:pPr>
              <w:pStyle w:val="Tabela"/>
            </w:pPr>
            <w:r>
              <w:t>Se Sim, somar a quantidade de períodos de férias cadastrados, a partir da Data de Pagamento do Plano Anual vigente, verificar se a quantidade de períodos é menor que 3.</w:t>
            </w:r>
          </w:p>
          <w:p w14:paraId="032EDB17" w14:textId="77777777" w:rsidR="0043606D" w:rsidRDefault="0043606D" w:rsidP="00176592">
            <w:pPr>
              <w:pStyle w:val="Tabela"/>
            </w:pPr>
            <w:r>
              <w:t>Se Não, apresentar mensagem e retornar a tela.</w:t>
            </w:r>
          </w:p>
          <w:p w14:paraId="3797AB77" w14:textId="77777777" w:rsidR="0043606D" w:rsidRDefault="0043606D" w:rsidP="00176592">
            <w:pPr>
              <w:pStyle w:val="Tabela"/>
            </w:pPr>
          </w:p>
          <w:p w14:paraId="5099D138" w14:textId="77777777" w:rsidR="0043606D" w:rsidRDefault="0043606D" w:rsidP="00176592">
            <w:pPr>
              <w:pStyle w:val="Tabela"/>
            </w:pPr>
            <w:r>
              <w:t>Se Sim, somar a duração de todos os períodos de férias cadastrados, a partir da Data de Pagamento do Plano Anual vigente, verificar se a soma dos períodos é menor que 30 dias.</w:t>
            </w:r>
          </w:p>
          <w:p w14:paraId="5D2A8426" w14:textId="77777777" w:rsidR="00445743" w:rsidRDefault="0043606D" w:rsidP="00176592">
            <w:pPr>
              <w:pStyle w:val="Tabela"/>
            </w:pPr>
            <w:r>
              <w:t>Se Não, apresentar mensagem e retornar a tela.</w:t>
            </w:r>
          </w:p>
          <w:p w14:paraId="37FAA75F" w14:textId="77777777" w:rsidR="00513058" w:rsidRDefault="00513058" w:rsidP="00176592">
            <w:pPr>
              <w:pStyle w:val="Tabela"/>
            </w:pPr>
          </w:p>
          <w:p w14:paraId="79FB36A1" w14:textId="62CDEB77" w:rsidR="00513058" w:rsidRPr="00577606" w:rsidRDefault="00513058" w:rsidP="00176592">
            <w:pPr>
              <w:pStyle w:val="Tabela"/>
            </w:pPr>
            <w:r>
              <w:t xml:space="preserve">Se Sim, </w:t>
            </w:r>
            <w:r w:rsidR="006C43BD">
              <w:t>gravar dados e apresentar mensagem.</w:t>
            </w:r>
          </w:p>
        </w:tc>
      </w:tr>
      <w:tr w:rsidR="003A1C81" w:rsidRPr="00577606" w14:paraId="02E5AC3B" w14:textId="77777777" w:rsidTr="00E54E27">
        <w:trPr>
          <w:cantSplit/>
        </w:trPr>
        <w:tc>
          <w:tcPr>
            <w:tcW w:w="1063" w:type="dxa"/>
          </w:tcPr>
          <w:p w14:paraId="7E51E292" w14:textId="77777777" w:rsidR="003A1C81" w:rsidRPr="00577606" w:rsidRDefault="003A1C81" w:rsidP="00176592">
            <w:pPr>
              <w:pStyle w:val="Tabela"/>
              <w:numPr>
                <w:ilvl w:val="0"/>
                <w:numId w:val="57"/>
              </w:numPr>
            </w:pPr>
          </w:p>
        </w:tc>
        <w:tc>
          <w:tcPr>
            <w:tcW w:w="1559" w:type="dxa"/>
          </w:tcPr>
          <w:p w14:paraId="266DE3CA" w14:textId="77777777" w:rsidR="003A1C81" w:rsidRPr="00577606" w:rsidRDefault="003A1C81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60C893D3" w14:textId="2ABBFC2D" w:rsidR="003A1C81" w:rsidRDefault="003A1C81" w:rsidP="00176592">
            <w:pPr>
              <w:pStyle w:val="Tabela"/>
            </w:pPr>
            <w:r>
              <w:t>Não realizar ação.</w:t>
            </w:r>
          </w:p>
          <w:p w14:paraId="09DBDE85" w14:textId="77777777" w:rsidR="003A1C81" w:rsidRPr="00577606" w:rsidRDefault="003A1C81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52F45820" w14:textId="77777777" w:rsidR="003A1C81" w:rsidRPr="00577606" w:rsidRDefault="003A1C81" w:rsidP="00176592">
            <w:pPr>
              <w:pStyle w:val="Tabela"/>
            </w:pPr>
            <w:r>
              <w:t>-</w:t>
            </w:r>
          </w:p>
        </w:tc>
      </w:tr>
      <w:tr w:rsidR="003A1C81" w:rsidRPr="00577606" w14:paraId="5E96992C" w14:textId="77777777" w:rsidTr="00E54E27">
        <w:trPr>
          <w:cantSplit/>
        </w:trPr>
        <w:tc>
          <w:tcPr>
            <w:tcW w:w="1063" w:type="dxa"/>
          </w:tcPr>
          <w:p w14:paraId="400CF66D" w14:textId="77777777" w:rsidR="003A1C81" w:rsidRPr="00577606" w:rsidRDefault="003A1C81" w:rsidP="00176592">
            <w:pPr>
              <w:pStyle w:val="Tabela"/>
              <w:numPr>
                <w:ilvl w:val="0"/>
                <w:numId w:val="57"/>
              </w:numPr>
            </w:pPr>
          </w:p>
        </w:tc>
        <w:tc>
          <w:tcPr>
            <w:tcW w:w="1559" w:type="dxa"/>
          </w:tcPr>
          <w:p w14:paraId="4C5686C5" w14:textId="77777777" w:rsidR="003A1C81" w:rsidRDefault="003A1C81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2E7D15E0" w14:textId="77777777" w:rsidR="003A1C81" w:rsidRDefault="003A1C81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0FBCF1D8" w14:textId="77777777" w:rsidR="003A1C81" w:rsidRDefault="003A1C81" w:rsidP="00176592">
            <w:pPr>
              <w:pStyle w:val="Tabela"/>
            </w:pPr>
            <w:r>
              <w:t>-</w:t>
            </w:r>
          </w:p>
        </w:tc>
      </w:tr>
      <w:tr w:rsidR="003A1C81" w:rsidRPr="00577606" w14:paraId="3F43931E" w14:textId="77777777" w:rsidTr="00E54E27">
        <w:trPr>
          <w:cantSplit/>
        </w:trPr>
        <w:tc>
          <w:tcPr>
            <w:tcW w:w="1063" w:type="dxa"/>
          </w:tcPr>
          <w:p w14:paraId="527F258B" w14:textId="77777777" w:rsidR="003A1C81" w:rsidRPr="00577606" w:rsidRDefault="003A1C81" w:rsidP="00176592">
            <w:pPr>
              <w:pStyle w:val="Tabela"/>
              <w:numPr>
                <w:ilvl w:val="0"/>
                <w:numId w:val="57"/>
              </w:numPr>
            </w:pPr>
          </w:p>
        </w:tc>
        <w:tc>
          <w:tcPr>
            <w:tcW w:w="1559" w:type="dxa"/>
          </w:tcPr>
          <w:p w14:paraId="72D0294C" w14:textId="77777777" w:rsidR="003A1C81" w:rsidRDefault="003A1C81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36CD46B7" w14:textId="77777777" w:rsidR="003A1C81" w:rsidRDefault="003A1C81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7C1EA8ED" w14:textId="77777777" w:rsidR="003A1C81" w:rsidRDefault="003A1C81" w:rsidP="00176592">
            <w:pPr>
              <w:pStyle w:val="Tabela"/>
            </w:pPr>
            <w:r>
              <w:t>-</w:t>
            </w:r>
          </w:p>
        </w:tc>
      </w:tr>
      <w:tr w:rsidR="003A1C81" w:rsidRPr="00577606" w14:paraId="3CDEDB84" w14:textId="77777777" w:rsidTr="00E54E27">
        <w:trPr>
          <w:cantSplit/>
        </w:trPr>
        <w:tc>
          <w:tcPr>
            <w:tcW w:w="1063" w:type="dxa"/>
          </w:tcPr>
          <w:p w14:paraId="1E6FCC07" w14:textId="77777777" w:rsidR="003A1C81" w:rsidRPr="00577606" w:rsidRDefault="003A1C81" w:rsidP="00176592">
            <w:pPr>
              <w:pStyle w:val="Tabela"/>
              <w:numPr>
                <w:ilvl w:val="0"/>
                <w:numId w:val="57"/>
              </w:numPr>
            </w:pPr>
          </w:p>
        </w:tc>
        <w:tc>
          <w:tcPr>
            <w:tcW w:w="1559" w:type="dxa"/>
          </w:tcPr>
          <w:p w14:paraId="41F2F21F" w14:textId="77777777" w:rsidR="003A1C81" w:rsidRDefault="003A1C81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203F7757" w14:textId="77777777" w:rsidR="003A1C81" w:rsidRDefault="003A1C81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3DD2038C" w14:textId="77777777" w:rsidR="003A1C81" w:rsidRDefault="003A1C81" w:rsidP="00176592">
            <w:pPr>
              <w:pStyle w:val="Tabela"/>
            </w:pPr>
            <w:r>
              <w:t>-</w:t>
            </w:r>
          </w:p>
        </w:tc>
      </w:tr>
      <w:tr w:rsidR="001E002C" w:rsidRPr="00577606" w14:paraId="7D3540EE" w14:textId="77777777" w:rsidTr="00E54E27">
        <w:trPr>
          <w:cantSplit/>
        </w:trPr>
        <w:tc>
          <w:tcPr>
            <w:tcW w:w="1063" w:type="dxa"/>
          </w:tcPr>
          <w:p w14:paraId="4C981FA2" w14:textId="77777777" w:rsidR="001E002C" w:rsidRPr="00577606" w:rsidRDefault="001E002C" w:rsidP="00176592">
            <w:pPr>
              <w:pStyle w:val="Tabela"/>
              <w:numPr>
                <w:ilvl w:val="0"/>
                <w:numId w:val="57"/>
              </w:numPr>
            </w:pPr>
          </w:p>
        </w:tc>
        <w:tc>
          <w:tcPr>
            <w:tcW w:w="1559" w:type="dxa"/>
          </w:tcPr>
          <w:p w14:paraId="03026B0A" w14:textId="09381012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0ED1024D" w14:textId="488FD548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03520923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7F08D3A9" w14:textId="2B991C7B" w:rsidR="003A1C81" w:rsidRPr="00577606" w:rsidRDefault="003A1C81" w:rsidP="003A1C81">
      <w:pPr>
        <w:pStyle w:val="Ttulo3"/>
        <w:jc w:val="both"/>
      </w:pPr>
      <w:bookmarkStart w:id="59" w:name="_Toc52286203"/>
      <w:r w:rsidRPr="00577606">
        <w:t xml:space="preserve">Interface de usuário </w:t>
      </w:r>
      <w:r>
        <w:t>Editar Férias</w:t>
      </w:r>
      <w:bookmarkEnd w:id="59"/>
    </w:p>
    <w:p w14:paraId="10ACEC37" w14:textId="77777777" w:rsidR="003A1C81" w:rsidRPr="00577606" w:rsidRDefault="003A1C81" w:rsidP="003A1C81">
      <w:pPr>
        <w:pStyle w:val="Ttulo4"/>
        <w:jc w:val="both"/>
      </w:pPr>
      <w:bookmarkStart w:id="60" w:name="_Toc52286204"/>
      <w:r w:rsidRPr="00577606">
        <w:t>Leiaute sugerido</w:t>
      </w:r>
      <w:bookmarkEnd w:id="60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A1C81" w:rsidRPr="00577606" w14:paraId="6302B8DD" w14:textId="77777777" w:rsidTr="00E54E27">
        <w:trPr>
          <w:trHeight w:val="645"/>
        </w:trPr>
        <w:tc>
          <w:tcPr>
            <w:tcW w:w="9284" w:type="dxa"/>
          </w:tcPr>
          <w:p w14:paraId="1C277D30" w14:textId="77777777" w:rsidR="00A7731B" w:rsidRDefault="004C5FC9" w:rsidP="00A7731B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354E25B" wp14:editId="53143AB7">
                  <wp:extent cx="5806423" cy="2555874"/>
                  <wp:effectExtent l="0" t="0" r="444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EAA29" w14:textId="5170B6E6" w:rsidR="003A1C81" w:rsidRPr="00895071" w:rsidRDefault="00A7731B" w:rsidP="00A7731B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13</w:t>
              </w:r>
            </w:fldSimple>
            <w:r>
              <w:t xml:space="preserve"> - Editar Férias</w:t>
            </w:r>
          </w:p>
        </w:tc>
      </w:tr>
    </w:tbl>
    <w:p w14:paraId="7A7AEB8B" w14:textId="77777777" w:rsidR="003A1C81" w:rsidRPr="00577606" w:rsidRDefault="003A1C81" w:rsidP="003A1C81">
      <w:pPr>
        <w:pStyle w:val="Ttulo4"/>
        <w:jc w:val="both"/>
      </w:pPr>
      <w:bookmarkStart w:id="61" w:name="_Toc52286205"/>
      <w:r w:rsidRPr="00577606">
        <w:t>Campos</w:t>
      </w:r>
      <w:bookmarkEnd w:id="61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A1C81" w:rsidRPr="00577606" w14:paraId="281F82C3" w14:textId="77777777" w:rsidTr="00E54E27">
        <w:trPr>
          <w:cantSplit/>
          <w:trHeight w:val="134"/>
        </w:trPr>
        <w:tc>
          <w:tcPr>
            <w:tcW w:w="1063" w:type="dxa"/>
          </w:tcPr>
          <w:p w14:paraId="58AB3DF6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3C74F9FB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6EA6F66F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164901E1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09D9CA77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0338F3C7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3AECC3C7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7753DB" w:rsidRPr="00577606" w14:paraId="7E1C1CEB" w14:textId="77777777" w:rsidTr="00E54E27">
        <w:trPr>
          <w:cantSplit/>
        </w:trPr>
        <w:tc>
          <w:tcPr>
            <w:tcW w:w="1063" w:type="dxa"/>
          </w:tcPr>
          <w:p w14:paraId="7DF958C0" w14:textId="77777777" w:rsidR="007753DB" w:rsidRPr="00577606" w:rsidRDefault="007753DB" w:rsidP="00176592">
            <w:pPr>
              <w:pStyle w:val="Tabela"/>
              <w:numPr>
                <w:ilvl w:val="0"/>
                <w:numId w:val="44"/>
              </w:numPr>
            </w:pPr>
          </w:p>
        </w:tc>
        <w:tc>
          <w:tcPr>
            <w:tcW w:w="1427" w:type="dxa"/>
          </w:tcPr>
          <w:p w14:paraId="61CEC059" w14:textId="77777777" w:rsidR="007753DB" w:rsidRPr="00577606" w:rsidRDefault="007753DB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53B60740" w14:textId="77777777" w:rsidR="007753DB" w:rsidRPr="00577606" w:rsidRDefault="007753DB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0940F1D4" w14:textId="77777777" w:rsidR="007753DB" w:rsidRPr="00577606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B8A01BF" w14:textId="77777777" w:rsidR="007753DB" w:rsidRPr="00577606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871CAEA" w14:textId="77777777" w:rsidR="007753DB" w:rsidRPr="00577606" w:rsidRDefault="007753D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0823445" w14:textId="77777777" w:rsidR="007753DB" w:rsidRPr="00577606" w:rsidRDefault="007753DB" w:rsidP="00176592">
            <w:pPr>
              <w:pStyle w:val="Tabela"/>
            </w:pPr>
            <w:r>
              <w:t>Desabilitado.</w:t>
            </w:r>
          </w:p>
        </w:tc>
      </w:tr>
      <w:tr w:rsidR="007753DB" w:rsidRPr="00577606" w14:paraId="75E876DA" w14:textId="77777777" w:rsidTr="00E54E27">
        <w:trPr>
          <w:cantSplit/>
        </w:trPr>
        <w:tc>
          <w:tcPr>
            <w:tcW w:w="1063" w:type="dxa"/>
          </w:tcPr>
          <w:p w14:paraId="178E6C1E" w14:textId="77777777" w:rsidR="007753DB" w:rsidRPr="00577606" w:rsidRDefault="007753DB" w:rsidP="00176592">
            <w:pPr>
              <w:pStyle w:val="Tabela"/>
              <w:numPr>
                <w:ilvl w:val="0"/>
                <w:numId w:val="44"/>
              </w:numPr>
            </w:pPr>
          </w:p>
        </w:tc>
        <w:tc>
          <w:tcPr>
            <w:tcW w:w="1427" w:type="dxa"/>
          </w:tcPr>
          <w:p w14:paraId="4DD68168" w14:textId="77777777" w:rsidR="007753DB" w:rsidRDefault="007753DB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392F49B3" w14:textId="77777777" w:rsidR="007753DB" w:rsidRDefault="007753DB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662B267A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06FF6FB" w14:textId="77777777" w:rsidR="007753DB" w:rsidRDefault="007753DB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0262BACD" w14:textId="77777777" w:rsidR="007753DB" w:rsidRDefault="007753D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0A5061E" w14:textId="77777777" w:rsidR="007753DB" w:rsidRDefault="007753DB" w:rsidP="00176592">
            <w:pPr>
              <w:pStyle w:val="Tabela"/>
            </w:pPr>
            <w:r>
              <w:t>Desabilitado.</w:t>
            </w:r>
          </w:p>
        </w:tc>
      </w:tr>
      <w:tr w:rsidR="007753DB" w:rsidRPr="00577606" w14:paraId="22A5E5F9" w14:textId="77777777" w:rsidTr="00E54E27">
        <w:trPr>
          <w:cantSplit/>
        </w:trPr>
        <w:tc>
          <w:tcPr>
            <w:tcW w:w="1063" w:type="dxa"/>
          </w:tcPr>
          <w:p w14:paraId="722484C0" w14:textId="77777777" w:rsidR="007753DB" w:rsidRPr="00577606" w:rsidRDefault="007753DB" w:rsidP="00176592">
            <w:pPr>
              <w:pStyle w:val="Tabela"/>
              <w:numPr>
                <w:ilvl w:val="0"/>
                <w:numId w:val="44"/>
              </w:numPr>
            </w:pPr>
          </w:p>
        </w:tc>
        <w:tc>
          <w:tcPr>
            <w:tcW w:w="1427" w:type="dxa"/>
          </w:tcPr>
          <w:p w14:paraId="7E05A7D1" w14:textId="77777777" w:rsidR="007753DB" w:rsidRDefault="007753DB" w:rsidP="00176592">
            <w:pPr>
              <w:pStyle w:val="Tabela"/>
            </w:pPr>
            <w:r>
              <w:t>Data das Férias</w:t>
            </w:r>
          </w:p>
        </w:tc>
        <w:tc>
          <w:tcPr>
            <w:tcW w:w="1315" w:type="dxa"/>
          </w:tcPr>
          <w:p w14:paraId="3A03F6AF" w14:textId="77777777" w:rsidR="007753DB" w:rsidRDefault="007753DB" w:rsidP="00176592">
            <w:pPr>
              <w:pStyle w:val="Tabela"/>
            </w:pPr>
            <w:r>
              <w:t>Data do início do período de férias</w:t>
            </w:r>
          </w:p>
        </w:tc>
        <w:tc>
          <w:tcPr>
            <w:tcW w:w="1134" w:type="dxa"/>
          </w:tcPr>
          <w:p w14:paraId="451B77DB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9D1F60F" w14:textId="77777777" w:rsidR="007753DB" w:rsidRDefault="007753DB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16D96DB3" w14:textId="77777777" w:rsidR="007753DB" w:rsidRDefault="007753DB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2E52341C" w14:textId="5475F16B" w:rsidR="007753DB" w:rsidRDefault="00712F4C" w:rsidP="00176592">
            <w:pPr>
              <w:pStyle w:val="Tabela"/>
            </w:pPr>
            <w:r>
              <w:t>Desabilitado.</w:t>
            </w:r>
          </w:p>
        </w:tc>
      </w:tr>
      <w:tr w:rsidR="007753DB" w:rsidRPr="00577606" w14:paraId="322277EC" w14:textId="77777777" w:rsidTr="00E54E27">
        <w:trPr>
          <w:cantSplit/>
        </w:trPr>
        <w:tc>
          <w:tcPr>
            <w:tcW w:w="1063" w:type="dxa"/>
          </w:tcPr>
          <w:p w14:paraId="51744617" w14:textId="77777777" w:rsidR="007753DB" w:rsidRPr="00577606" w:rsidRDefault="007753DB" w:rsidP="00176592">
            <w:pPr>
              <w:pStyle w:val="Tabela"/>
              <w:numPr>
                <w:ilvl w:val="0"/>
                <w:numId w:val="44"/>
              </w:numPr>
            </w:pPr>
          </w:p>
        </w:tc>
        <w:tc>
          <w:tcPr>
            <w:tcW w:w="1427" w:type="dxa"/>
          </w:tcPr>
          <w:p w14:paraId="74B1C8E1" w14:textId="77777777" w:rsidR="007753DB" w:rsidRDefault="007753DB" w:rsidP="00176592">
            <w:pPr>
              <w:pStyle w:val="Tabela"/>
            </w:pPr>
            <w:r>
              <w:t>Duração</w:t>
            </w:r>
          </w:p>
        </w:tc>
        <w:tc>
          <w:tcPr>
            <w:tcW w:w="1315" w:type="dxa"/>
          </w:tcPr>
          <w:p w14:paraId="6374487C" w14:textId="77777777" w:rsidR="007753DB" w:rsidRDefault="007753DB" w:rsidP="00176592">
            <w:pPr>
              <w:pStyle w:val="Tabela"/>
            </w:pPr>
            <w:r>
              <w:t>Duração do período de férias</w:t>
            </w:r>
          </w:p>
        </w:tc>
        <w:tc>
          <w:tcPr>
            <w:tcW w:w="1134" w:type="dxa"/>
          </w:tcPr>
          <w:p w14:paraId="7F0DBAD9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CC6160F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64927C5" w14:textId="77777777" w:rsidR="007753DB" w:rsidRDefault="007753DB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1F87A71B" w14:textId="3E88A06E" w:rsidR="007753DB" w:rsidRDefault="009945C1" w:rsidP="00176592">
            <w:pPr>
              <w:pStyle w:val="Tabela"/>
            </w:pPr>
            <w:r>
              <w:t>Preenchimento obrigatório.</w:t>
            </w:r>
          </w:p>
        </w:tc>
      </w:tr>
    </w:tbl>
    <w:p w14:paraId="13EF64C9" w14:textId="77777777" w:rsidR="003A1C81" w:rsidRPr="00577606" w:rsidRDefault="003A1C81" w:rsidP="003A1C81">
      <w:pPr>
        <w:pStyle w:val="Ttulo4"/>
        <w:jc w:val="both"/>
      </w:pPr>
      <w:bookmarkStart w:id="62" w:name="_Toc52286206"/>
      <w:r w:rsidRPr="00577606">
        <w:t>Comandos</w:t>
      </w:r>
      <w:bookmarkEnd w:id="62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A1C81" w:rsidRPr="00577606" w14:paraId="271D0FB3" w14:textId="77777777" w:rsidTr="00E54E27">
        <w:trPr>
          <w:cantSplit/>
        </w:trPr>
        <w:tc>
          <w:tcPr>
            <w:tcW w:w="1063" w:type="dxa"/>
          </w:tcPr>
          <w:p w14:paraId="61FA41C4" w14:textId="77777777" w:rsidR="003A1C81" w:rsidRPr="00577606" w:rsidRDefault="003A1C8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58B9F8BC" w14:textId="77777777" w:rsidR="003A1C81" w:rsidRPr="00577606" w:rsidRDefault="003A1C8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718819CA" w14:textId="77777777" w:rsidR="003A1C81" w:rsidRPr="00577606" w:rsidRDefault="003A1C8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0D523DE4" w14:textId="77777777" w:rsidR="003A1C81" w:rsidRPr="00577606" w:rsidRDefault="003A1C81" w:rsidP="00176592">
            <w:pPr>
              <w:pStyle w:val="Tabela"/>
            </w:pPr>
            <w:r w:rsidRPr="00577606">
              <w:t>Restrições</w:t>
            </w:r>
          </w:p>
        </w:tc>
      </w:tr>
      <w:tr w:rsidR="00513E49" w:rsidRPr="00577606" w14:paraId="0F8918A4" w14:textId="77777777" w:rsidTr="00E54E27">
        <w:trPr>
          <w:cantSplit/>
        </w:trPr>
        <w:tc>
          <w:tcPr>
            <w:tcW w:w="1063" w:type="dxa"/>
          </w:tcPr>
          <w:p w14:paraId="6DF51C5A" w14:textId="77777777" w:rsidR="00513E49" w:rsidRPr="00577606" w:rsidRDefault="00513E49" w:rsidP="00176592">
            <w:pPr>
              <w:pStyle w:val="Tabela"/>
              <w:numPr>
                <w:ilvl w:val="0"/>
                <w:numId w:val="46"/>
              </w:numPr>
            </w:pPr>
          </w:p>
        </w:tc>
        <w:tc>
          <w:tcPr>
            <w:tcW w:w="1559" w:type="dxa"/>
          </w:tcPr>
          <w:p w14:paraId="6F4DA00E" w14:textId="77777777" w:rsidR="00513E49" w:rsidRPr="00577606" w:rsidRDefault="00513E49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4692FCA3" w14:textId="7909E673" w:rsidR="008E4E42" w:rsidRDefault="008E4E42" w:rsidP="00176592">
            <w:pPr>
              <w:pStyle w:val="Tabela"/>
            </w:pPr>
            <w:r>
              <w:t>Realiza atualização dos dados informados.</w:t>
            </w:r>
          </w:p>
          <w:p w14:paraId="3CA8084F" w14:textId="77777777" w:rsidR="00513E49" w:rsidRPr="00577606" w:rsidRDefault="00513E49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4A07CC65" w14:textId="60FF7D62" w:rsidR="00814D1C" w:rsidRDefault="00814D1C" w:rsidP="00176592">
            <w:pPr>
              <w:pStyle w:val="Tabela"/>
            </w:pPr>
            <w:r>
              <w:t xml:space="preserve">Verificar se a Data das Férias é menor igual a Data de Pagamento do Plano Anual somado mais </w:t>
            </w:r>
            <w:r w:rsidR="001073EC">
              <w:t>365 dias</w:t>
            </w:r>
            <w:r>
              <w:t>.</w:t>
            </w:r>
          </w:p>
          <w:p w14:paraId="28392D23" w14:textId="77777777" w:rsidR="00814D1C" w:rsidRDefault="00814D1C" w:rsidP="00176592">
            <w:pPr>
              <w:pStyle w:val="Tabela"/>
            </w:pPr>
            <w:r>
              <w:t>Se Não, apresentar mensagem e retornar a tela.</w:t>
            </w:r>
          </w:p>
          <w:p w14:paraId="34856784" w14:textId="77777777" w:rsidR="00814D1C" w:rsidRDefault="00814D1C" w:rsidP="00176592">
            <w:pPr>
              <w:pStyle w:val="Tabela"/>
            </w:pPr>
          </w:p>
          <w:p w14:paraId="7CE0F796" w14:textId="77777777" w:rsidR="00814D1C" w:rsidRDefault="00814D1C" w:rsidP="00176592">
            <w:pPr>
              <w:pStyle w:val="Tabela"/>
            </w:pPr>
            <w:r>
              <w:t>Se Sim, somar a quantidade de períodos de férias cadastrados, a partir da Data de Pagamento do Plano Anual vigente, verificar se a quantidade de períodos é menor que 3.</w:t>
            </w:r>
          </w:p>
          <w:p w14:paraId="5D871E04" w14:textId="77777777" w:rsidR="00814D1C" w:rsidRDefault="00814D1C" w:rsidP="00176592">
            <w:pPr>
              <w:pStyle w:val="Tabela"/>
            </w:pPr>
            <w:r>
              <w:t>Se Não, apresentar mensagem e retornar a tela.</w:t>
            </w:r>
          </w:p>
          <w:p w14:paraId="23976848" w14:textId="77777777" w:rsidR="00814D1C" w:rsidRDefault="00814D1C" w:rsidP="00176592">
            <w:pPr>
              <w:pStyle w:val="Tabela"/>
            </w:pPr>
          </w:p>
          <w:p w14:paraId="02884A0F" w14:textId="77777777" w:rsidR="00814D1C" w:rsidRDefault="00814D1C" w:rsidP="00176592">
            <w:pPr>
              <w:pStyle w:val="Tabela"/>
            </w:pPr>
            <w:r>
              <w:t>Se Sim, somar a duração de todos os períodos de férias cadastrados, a partir da Data de Pagamento do Plano Anual vigente, verificar se a soma dos períodos é menor que 30 dias.</w:t>
            </w:r>
          </w:p>
          <w:p w14:paraId="418DC1E5" w14:textId="77777777" w:rsidR="00814D1C" w:rsidRDefault="00814D1C" w:rsidP="00176592">
            <w:pPr>
              <w:pStyle w:val="Tabela"/>
            </w:pPr>
            <w:r>
              <w:t>Se Não, apresentar mensagem e retornar a tela.</w:t>
            </w:r>
          </w:p>
          <w:p w14:paraId="76543A9E" w14:textId="77777777" w:rsidR="00814D1C" w:rsidRDefault="00814D1C" w:rsidP="00176592">
            <w:pPr>
              <w:pStyle w:val="Tabela"/>
            </w:pPr>
          </w:p>
          <w:p w14:paraId="17ED8EB9" w14:textId="1859BABC" w:rsidR="00513E49" w:rsidRPr="00577606" w:rsidRDefault="00814D1C" w:rsidP="00176592">
            <w:pPr>
              <w:pStyle w:val="Tabela"/>
            </w:pPr>
            <w:r>
              <w:t>Se Sim, gravar dados e apresentar mensagem.</w:t>
            </w:r>
          </w:p>
        </w:tc>
      </w:tr>
      <w:tr w:rsidR="00513E49" w:rsidRPr="00577606" w14:paraId="3A0D6898" w14:textId="77777777" w:rsidTr="00E54E27">
        <w:trPr>
          <w:cantSplit/>
        </w:trPr>
        <w:tc>
          <w:tcPr>
            <w:tcW w:w="1063" w:type="dxa"/>
          </w:tcPr>
          <w:p w14:paraId="1982FF5B" w14:textId="77777777" w:rsidR="00513E49" w:rsidRPr="00577606" w:rsidRDefault="00513E49" w:rsidP="00176592">
            <w:pPr>
              <w:pStyle w:val="Tabela"/>
              <w:numPr>
                <w:ilvl w:val="0"/>
                <w:numId w:val="46"/>
              </w:numPr>
            </w:pPr>
          </w:p>
        </w:tc>
        <w:tc>
          <w:tcPr>
            <w:tcW w:w="1559" w:type="dxa"/>
          </w:tcPr>
          <w:p w14:paraId="518B0D3D" w14:textId="77777777" w:rsidR="00513E49" w:rsidRPr="00577606" w:rsidRDefault="00513E49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5E87CC6D" w14:textId="444874F7" w:rsidR="00513E49" w:rsidRDefault="00513E49" w:rsidP="00176592">
            <w:pPr>
              <w:pStyle w:val="Tabela"/>
            </w:pPr>
            <w:r>
              <w:t>Não realizar ação.</w:t>
            </w:r>
          </w:p>
          <w:p w14:paraId="1ABA67B0" w14:textId="77777777" w:rsidR="00513E49" w:rsidRPr="00577606" w:rsidRDefault="00513E49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7C28889A" w14:textId="77777777" w:rsidR="00513E49" w:rsidRPr="00577606" w:rsidRDefault="00513E49" w:rsidP="00176592">
            <w:pPr>
              <w:pStyle w:val="Tabela"/>
            </w:pPr>
            <w:r>
              <w:t>-</w:t>
            </w:r>
          </w:p>
        </w:tc>
      </w:tr>
      <w:tr w:rsidR="00513E49" w:rsidRPr="00577606" w14:paraId="47D74457" w14:textId="77777777" w:rsidTr="00E54E27">
        <w:trPr>
          <w:cantSplit/>
        </w:trPr>
        <w:tc>
          <w:tcPr>
            <w:tcW w:w="1063" w:type="dxa"/>
          </w:tcPr>
          <w:p w14:paraId="2F725162" w14:textId="77777777" w:rsidR="00513E49" w:rsidRPr="00577606" w:rsidRDefault="00513E49" w:rsidP="00176592">
            <w:pPr>
              <w:pStyle w:val="Tabela"/>
              <w:numPr>
                <w:ilvl w:val="0"/>
                <w:numId w:val="46"/>
              </w:numPr>
            </w:pPr>
          </w:p>
        </w:tc>
        <w:tc>
          <w:tcPr>
            <w:tcW w:w="1559" w:type="dxa"/>
          </w:tcPr>
          <w:p w14:paraId="4FA8DEFD" w14:textId="77777777" w:rsidR="00513E49" w:rsidRDefault="00513E49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1C7F6734" w14:textId="77777777" w:rsidR="00513E49" w:rsidRDefault="00513E49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5EA700D1" w14:textId="77777777" w:rsidR="00513E49" w:rsidRDefault="00513E49" w:rsidP="00176592">
            <w:pPr>
              <w:pStyle w:val="Tabela"/>
            </w:pPr>
            <w:r>
              <w:t>-</w:t>
            </w:r>
          </w:p>
        </w:tc>
      </w:tr>
      <w:tr w:rsidR="00513E49" w:rsidRPr="00577606" w14:paraId="29F122C6" w14:textId="77777777" w:rsidTr="00E54E27">
        <w:trPr>
          <w:cantSplit/>
        </w:trPr>
        <w:tc>
          <w:tcPr>
            <w:tcW w:w="1063" w:type="dxa"/>
          </w:tcPr>
          <w:p w14:paraId="2865A575" w14:textId="77777777" w:rsidR="00513E49" w:rsidRPr="00577606" w:rsidRDefault="00513E49" w:rsidP="00176592">
            <w:pPr>
              <w:pStyle w:val="Tabela"/>
              <w:numPr>
                <w:ilvl w:val="0"/>
                <w:numId w:val="46"/>
              </w:numPr>
            </w:pPr>
          </w:p>
        </w:tc>
        <w:tc>
          <w:tcPr>
            <w:tcW w:w="1559" w:type="dxa"/>
          </w:tcPr>
          <w:p w14:paraId="5E8949E7" w14:textId="77777777" w:rsidR="00513E49" w:rsidRDefault="00513E49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53E4F8EF" w14:textId="77777777" w:rsidR="00513E49" w:rsidRDefault="00513E49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22ED6BF" w14:textId="77777777" w:rsidR="00513E49" w:rsidRDefault="00513E49" w:rsidP="00176592">
            <w:pPr>
              <w:pStyle w:val="Tabela"/>
            </w:pPr>
            <w:r>
              <w:t>-</w:t>
            </w:r>
          </w:p>
        </w:tc>
      </w:tr>
      <w:tr w:rsidR="00513E49" w:rsidRPr="00577606" w14:paraId="6499543D" w14:textId="77777777" w:rsidTr="00E54E27">
        <w:trPr>
          <w:cantSplit/>
        </w:trPr>
        <w:tc>
          <w:tcPr>
            <w:tcW w:w="1063" w:type="dxa"/>
          </w:tcPr>
          <w:p w14:paraId="22CFC10D" w14:textId="77777777" w:rsidR="00513E49" w:rsidRPr="00577606" w:rsidRDefault="00513E49" w:rsidP="00176592">
            <w:pPr>
              <w:pStyle w:val="Tabela"/>
              <w:numPr>
                <w:ilvl w:val="0"/>
                <w:numId w:val="46"/>
              </w:numPr>
            </w:pPr>
          </w:p>
        </w:tc>
        <w:tc>
          <w:tcPr>
            <w:tcW w:w="1559" w:type="dxa"/>
          </w:tcPr>
          <w:p w14:paraId="172DCF44" w14:textId="77777777" w:rsidR="00513E49" w:rsidRDefault="00513E49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53751860" w14:textId="77777777" w:rsidR="00513E49" w:rsidRDefault="00513E49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4E350F50" w14:textId="77777777" w:rsidR="00513E49" w:rsidRDefault="00513E49" w:rsidP="00176592">
            <w:pPr>
              <w:pStyle w:val="Tabela"/>
            </w:pPr>
            <w:r>
              <w:t>-</w:t>
            </w:r>
          </w:p>
        </w:tc>
      </w:tr>
      <w:tr w:rsidR="001E002C" w:rsidRPr="00577606" w14:paraId="7AAD14F2" w14:textId="77777777" w:rsidTr="00E54E27">
        <w:trPr>
          <w:cantSplit/>
        </w:trPr>
        <w:tc>
          <w:tcPr>
            <w:tcW w:w="1063" w:type="dxa"/>
          </w:tcPr>
          <w:p w14:paraId="6941A2BE" w14:textId="77777777" w:rsidR="001E002C" w:rsidRPr="00577606" w:rsidRDefault="001E002C" w:rsidP="00176592">
            <w:pPr>
              <w:pStyle w:val="Tabela"/>
              <w:numPr>
                <w:ilvl w:val="0"/>
                <w:numId w:val="46"/>
              </w:numPr>
            </w:pPr>
          </w:p>
        </w:tc>
        <w:tc>
          <w:tcPr>
            <w:tcW w:w="1559" w:type="dxa"/>
          </w:tcPr>
          <w:p w14:paraId="160D3329" w14:textId="7651E14F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13706119" w14:textId="583AFAE0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5949AE35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1B65DD22" w14:textId="3DEF6574" w:rsidR="003A1C81" w:rsidRPr="00577606" w:rsidRDefault="003A1C81" w:rsidP="003A1C81">
      <w:pPr>
        <w:pStyle w:val="Ttulo3"/>
        <w:jc w:val="both"/>
      </w:pPr>
      <w:bookmarkStart w:id="63" w:name="_Toc52286207"/>
      <w:r w:rsidRPr="00577606">
        <w:t xml:space="preserve">Interface de usuário </w:t>
      </w:r>
      <w:r>
        <w:t>Deletar Férias</w:t>
      </w:r>
      <w:bookmarkEnd w:id="63"/>
    </w:p>
    <w:p w14:paraId="2DE12503" w14:textId="77777777" w:rsidR="003A1C81" w:rsidRPr="00577606" w:rsidRDefault="003A1C81" w:rsidP="003A1C81">
      <w:pPr>
        <w:pStyle w:val="Ttulo4"/>
        <w:jc w:val="both"/>
      </w:pPr>
      <w:bookmarkStart w:id="64" w:name="_Toc52286208"/>
      <w:r w:rsidRPr="00577606">
        <w:t>Leiaute sugerido</w:t>
      </w:r>
      <w:bookmarkEnd w:id="64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A1C81" w:rsidRPr="00577606" w14:paraId="4183C3B6" w14:textId="77777777" w:rsidTr="00E54E27">
        <w:trPr>
          <w:trHeight w:val="645"/>
        </w:trPr>
        <w:tc>
          <w:tcPr>
            <w:tcW w:w="9284" w:type="dxa"/>
          </w:tcPr>
          <w:p w14:paraId="3097C248" w14:textId="77777777" w:rsidR="00A7731B" w:rsidRDefault="004C5FC9" w:rsidP="00A7731B">
            <w:pPr>
              <w:pStyle w:val="Legenda"/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1EBB1FC1" wp14:editId="421A2279">
                  <wp:extent cx="5806423" cy="2555875"/>
                  <wp:effectExtent l="0" t="0" r="444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5BEC1" w14:textId="0582850A" w:rsidR="003A1C81" w:rsidRPr="00577606" w:rsidRDefault="00A7731B" w:rsidP="00A7731B">
            <w:pPr>
              <w:pStyle w:val="Legenda"/>
              <w:jc w:val="both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14</w:t>
              </w:r>
            </w:fldSimple>
            <w:r>
              <w:t xml:space="preserve"> - Deletar Férias</w:t>
            </w:r>
          </w:p>
        </w:tc>
      </w:tr>
    </w:tbl>
    <w:p w14:paraId="76F7EF89" w14:textId="77777777" w:rsidR="003A1C81" w:rsidRPr="00577606" w:rsidRDefault="003A1C81" w:rsidP="00176592">
      <w:pPr>
        <w:pStyle w:val="Corpodetexto"/>
      </w:pPr>
    </w:p>
    <w:p w14:paraId="20AD537B" w14:textId="05C6A298" w:rsidR="003A1C81" w:rsidRPr="00577606" w:rsidRDefault="003A1C81" w:rsidP="003A1C81">
      <w:pPr>
        <w:pStyle w:val="Ttulo4"/>
        <w:jc w:val="both"/>
      </w:pPr>
      <w:bookmarkStart w:id="65" w:name="_Toc52286209"/>
      <w:r w:rsidRPr="00577606">
        <w:t>Campos</w:t>
      </w:r>
      <w:bookmarkEnd w:id="65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A1C81" w:rsidRPr="00577606" w14:paraId="4E29FC29" w14:textId="77777777" w:rsidTr="00E54E27">
        <w:trPr>
          <w:cantSplit/>
          <w:trHeight w:val="134"/>
        </w:trPr>
        <w:tc>
          <w:tcPr>
            <w:tcW w:w="1063" w:type="dxa"/>
          </w:tcPr>
          <w:p w14:paraId="34686123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2363522F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454A014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D8DF24A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3994BE40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1A536E06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0DB0AEAE" w14:textId="77777777" w:rsidR="003A1C81" w:rsidRPr="00577606" w:rsidRDefault="003A1C8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7753DB" w:rsidRPr="00577606" w14:paraId="7A970DEA" w14:textId="77777777" w:rsidTr="00E54E27">
        <w:trPr>
          <w:cantSplit/>
        </w:trPr>
        <w:tc>
          <w:tcPr>
            <w:tcW w:w="1063" w:type="dxa"/>
          </w:tcPr>
          <w:p w14:paraId="5793BED6" w14:textId="77777777" w:rsidR="007753DB" w:rsidRPr="00577606" w:rsidRDefault="007753DB" w:rsidP="00176592">
            <w:pPr>
              <w:pStyle w:val="Tabela"/>
              <w:numPr>
                <w:ilvl w:val="0"/>
                <w:numId w:val="45"/>
              </w:numPr>
            </w:pPr>
          </w:p>
        </w:tc>
        <w:tc>
          <w:tcPr>
            <w:tcW w:w="1427" w:type="dxa"/>
          </w:tcPr>
          <w:p w14:paraId="5A0D0031" w14:textId="77777777" w:rsidR="007753DB" w:rsidRPr="00577606" w:rsidRDefault="007753DB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3FCD3995" w14:textId="77777777" w:rsidR="007753DB" w:rsidRPr="00577606" w:rsidRDefault="007753DB" w:rsidP="00176592">
            <w:pPr>
              <w:pStyle w:val="Tabela"/>
            </w:pPr>
            <w:r>
              <w:t>Nome completo do cliente</w:t>
            </w:r>
          </w:p>
        </w:tc>
        <w:tc>
          <w:tcPr>
            <w:tcW w:w="1134" w:type="dxa"/>
          </w:tcPr>
          <w:p w14:paraId="3F26E48B" w14:textId="77777777" w:rsidR="007753DB" w:rsidRPr="00577606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521A730D" w14:textId="77777777" w:rsidR="007753DB" w:rsidRPr="00577606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BBC894C" w14:textId="77777777" w:rsidR="007753DB" w:rsidRPr="00577606" w:rsidRDefault="007753D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AEBFEB3" w14:textId="77777777" w:rsidR="007753DB" w:rsidRPr="00577606" w:rsidRDefault="007753DB" w:rsidP="00176592">
            <w:pPr>
              <w:pStyle w:val="Tabela"/>
            </w:pPr>
            <w:r>
              <w:t>Desabilitado.</w:t>
            </w:r>
          </w:p>
        </w:tc>
      </w:tr>
      <w:tr w:rsidR="007753DB" w:rsidRPr="00577606" w14:paraId="0B279F5E" w14:textId="77777777" w:rsidTr="00E54E27">
        <w:trPr>
          <w:cantSplit/>
        </w:trPr>
        <w:tc>
          <w:tcPr>
            <w:tcW w:w="1063" w:type="dxa"/>
          </w:tcPr>
          <w:p w14:paraId="0FFDB1A3" w14:textId="77777777" w:rsidR="007753DB" w:rsidRPr="00577606" w:rsidRDefault="007753DB" w:rsidP="00176592">
            <w:pPr>
              <w:pStyle w:val="Tabela"/>
              <w:numPr>
                <w:ilvl w:val="0"/>
                <w:numId w:val="45"/>
              </w:numPr>
            </w:pPr>
          </w:p>
        </w:tc>
        <w:tc>
          <w:tcPr>
            <w:tcW w:w="1427" w:type="dxa"/>
          </w:tcPr>
          <w:p w14:paraId="129475C9" w14:textId="77777777" w:rsidR="007753DB" w:rsidRDefault="007753DB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64776301" w14:textId="77777777" w:rsidR="007753DB" w:rsidRDefault="007753DB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531E060A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1DA7DF5" w14:textId="77777777" w:rsidR="007753DB" w:rsidRDefault="007753DB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761EEF0D" w14:textId="77777777" w:rsidR="007753DB" w:rsidRDefault="007753DB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BC5B7C4" w14:textId="77777777" w:rsidR="007753DB" w:rsidRDefault="007753DB" w:rsidP="00176592">
            <w:pPr>
              <w:pStyle w:val="Tabela"/>
            </w:pPr>
            <w:r>
              <w:t>Desabilitado.</w:t>
            </w:r>
          </w:p>
        </w:tc>
      </w:tr>
      <w:tr w:rsidR="007753DB" w:rsidRPr="00577606" w14:paraId="1DE99717" w14:textId="77777777" w:rsidTr="00E54E27">
        <w:trPr>
          <w:cantSplit/>
        </w:trPr>
        <w:tc>
          <w:tcPr>
            <w:tcW w:w="1063" w:type="dxa"/>
          </w:tcPr>
          <w:p w14:paraId="0A197F5E" w14:textId="77777777" w:rsidR="007753DB" w:rsidRPr="00577606" w:rsidRDefault="007753DB" w:rsidP="00176592">
            <w:pPr>
              <w:pStyle w:val="Tabela"/>
              <w:numPr>
                <w:ilvl w:val="0"/>
                <w:numId w:val="45"/>
              </w:numPr>
            </w:pPr>
          </w:p>
        </w:tc>
        <w:tc>
          <w:tcPr>
            <w:tcW w:w="1427" w:type="dxa"/>
          </w:tcPr>
          <w:p w14:paraId="0F37DEB1" w14:textId="77777777" w:rsidR="007753DB" w:rsidRDefault="007753DB" w:rsidP="00176592">
            <w:pPr>
              <w:pStyle w:val="Tabela"/>
            </w:pPr>
            <w:r>
              <w:t>Data das Férias</w:t>
            </w:r>
          </w:p>
        </w:tc>
        <w:tc>
          <w:tcPr>
            <w:tcW w:w="1315" w:type="dxa"/>
          </w:tcPr>
          <w:p w14:paraId="6D66DFD9" w14:textId="77777777" w:rsidR="007753DB" w:rsidRDefault="007753DB" w:rsidP="00176592">
            <w:pPr>
              <w:pStyle w:val="Tabela"/>
            </w:pPr>
            <w:r>
              <w:t>Data do início do período de férias</w:t>
            </w:r>
          </w:p>
        </w:tc>
        <w:tc>
          <w:tcPr>
            <w:tcW w:w="1134" w:type="dxa"/>
          </w:tcPr>
          <w:p w14:paraId="1EA686D6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58F9515" w14:textId="77777777" w:rsidR="007753DB" w:rsidRDefault="007753DB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20574290" w14:textId="77777777" w:rsidR="007753DB" w:rsidRDefault="007753DB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4EA15292" w14:textId="363FA036" w:rsidR="007753DB" w:rsidRDefault="007753DB" w:rsidP="00176592">
            <w:pPr>
              <w:pStyle w:val="Tabela"/>
            </w:pPr>
            <w:r>
              <w:t>Desabilitado.</w:t>
            </w:r>
          </w:p>
        </w:tc>
      </w:tr>
      <w:tr w:rsidR="007753DB" w:rsidRPr="00577606" w14:paraId="3A99FA1A" w14:textId="77777777" w:rsidTr="00E54E27">
        <w:trPr>
          <w:cantSplit/>
        </w:trPr>
        <w:tc>
          <w:tcPr>
            <w:tcW w:w="1063" w:type="dxa"/>
          </w:tcPr>
          <w:p w14:paraId="2555FDFC" w14:textId="77777777" w:rsidR="007753DB" w:rsidRPr="00577606" w:rsidRDefault="007753DB" w:rsidP="00176592">
            <w:pPr>
              <w:pStyle w:val="Tabela"/>
              <w:numPr>
                <w:ilvl w:val="0"/>
                <w:numId w:val="45"/>
              </w:numPr>
            </w:pPr>
          </w:p>
        </w:tc>
        <w:tc>
          <w:tcPr>
            <w:tcW w:w="1427" w:type="dxa"/>
          </w:tcPr>
          <w:p w14:paraId="6EFD81F6" w14:textId="77777777" w:rsidR="007753DB" w:rsidRDefault="007753DB" w:rsidP="00176592">
            <w:pPr>
              <w:pStyle w:val="Tabela"/>
            </w:pPr>
            <w:r>
              <w:t>Duração</w:t>
            </w:r>
          </w:p>
        </w:tc>
        <w:tc>
          <w:tcPr>
            <w:tcW w:w="1315" w:type="dxa"/>
          </w:tcPr>
          <w:p w14:paraId="0E6FBD45" w14:textId="77777777" w:rsidR="007753DB" w:rsidRDefault="007753DB" w:rsidP="00176592">
            <w:pPr>
              <w:pStyle w:val="Tabela"/>
            </w:pPr>
            <w:r>
              <w:t>Duração do período de férias</w:t>
            </w:r>
          </w:p>
        </w:tc>
        <w:tc>
          <w:tcPr>
            <w:tcW w:w="1134" w:type="dxa"/>
          </w:tcPr>
          <w:p w14:paraId="6FBCC021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7239771" w14:textId="77777777" w:rsidR="007753DB" w:rsidRDefault="007753DB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B75A1CA" w14:textId="77777777" w:rsidR="007753DB" w:rsidRDefault="007753DB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1ACCB720" w14:textId="7B362DF8" w:rsidR="007753DB" w:rsidRDefault="007753DB" w:rsidP="00176592">
            <w:pPr>
              <w:pStyle w:val="Tabela"/>
            </w:pPr>
            <w:r>
              <w:t>Desabilitado.</w:t>
            </w:r>
          </w:p>
        </w:tc>
      </w:tr>
    </w:tbl>
    <w:p w14:paraId="02481B2F" w14:textId="77777777" w:rsidR="003A1C81" w:rsidRPr="00577606" w:rsidRDefault="003A1C81" w:rsidP="00176592">
      <w:pPr>
        <w:pStyle w:val="Corpodetexto"/>
      </w:pPr>
    </w:p>
    <w:p w14:paraId="23477DE4" w14:textId="6396B244" w:rsidR="003A1C81" w:rsidRPr="00577606" w:rsidRDefault="003A1C81" w:rsidP="003A1C81">
      <w:pPr>
        <w:pStyle w:val="Ttulo4"/>
        <w:jc w:val="both"/>
      </w:pPr>
      <w:bookmarkStart w:id="66" w:name="_Toc52286210"/>
      <w:r w:rsidRPr="00577606">
        <w:t>Comandos</w:t>
      </w:r>
      <w:bookmarkEnd w:id="66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A1C81" w:rsidRPr="00577606" w14:paraId="6E6B1B57" w14:textId="77777777" w:rsidTr="00E54E27">
        <w:trPr>
          <w:cantSplit/>
        </w:trPr>
        <w:tc>
          <w:tcPr>
            <w:tcW w:w="1063" w:type="dxa"/>
          </w:tcPr>
          <w:p w14:paraId="08B566EE" w14:textId="77777777" w:rsidR="003A1C81" w:rsidRPr="00577606" w:rsidRDefault="003A1C8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323A6D70" w14:textId="77777777" w:rsidR="003A1C81" w:rsidRPr="00577606" w:rsidRDefault="003A1C8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06852547" w14:textId="77777777" w:rsidR="003A1C81" w:rsidRPr="00577606" w:rsidRDefault="003A1C8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CF3C220" w14:textId="77777777" w:rsidR="003A1C81" w:rsidRPr="00577606" w:rsidRDefault="003A1C81" w:rsidP="00176592">
            <w:pPr>
              <w:pStyle w:val="Tabela"/>
            </w:pPr>
            <w:r w:rsidRPr="00577606">
              <w:t>Restrições</w:t>
            </w:r>
          </w:p>
        </w:tc>
      </w:tr>
      <w:tr w:rsidR="00513E49" w:rsidRPr="00577606" w14:paraId="55A3894A" w14:textId="77777777" w:rsidTr="00E54E27">
        <w:trPr>
          <w:cantSplit/>
        </w:trPr>
        <w:tc>
          <w:tcPr>
            <w:tcW w:w="1063" w:type="dxa"/>
          </w:tcPr>
          <w:p w14:paraId="3A24E3A9" w14:textId="77777777" w:rsidR="00513E49" w:rsidRPr="00577606" w:rsidRDefault="00513E49" w:rsidP="00176592">
            <w:pPr>
              <w:pStyle w:val="Tabela"/>
              <w:numPr>
                <w:ilvl w:val="0"/>
                <w:numId w:val="47"/>
              </w:numPr>
            </w:pPr>
          </w:p>
        </w:tc>
        <w:tc>
          <w:tcPr>
            <w:tcW w:w="1559" w:type="dxa"/>
          </w:tcPr>
          <w:p w14:paraId="343EA489" w14:textId="77777777" w:rsidR="00513E49" w:rsidRPr="00577606" w:rsidRDefault="00513E49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21CE5FD1" w14:textId="21D18127" w:rsidR="008E4E42" w:rsidRDefault="008E4E42" w:rsidP="00176592">
            <w:pPr>
              <w:pStyle w:val="Tabela"/>
            </w:pPr>
            <w:r>
              <w:t>Realiza exclusão dos dados informados.</w:t>
            </w:r>
          </w:p>
          <w:p w14:paraId="0821738D" w14:textId="77777777" w:rsidR="00513E49" w:rsidRPr="00577606" w:rsidRDefault="00513E49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065A9196" w14:textId="1AD54508" w:rsidR="00513E49" w:rsidRDefault="00513E49" w:rsidP="00176592">
            <w:pPr>
              <w:pStyle w:val="Tabela"/>
            </w:pPr>
            <w:r>
              <w:t xml:space="preserve">Verificar se a Data das Férias é menor igual a Data de Pagamento do Plano Anual somado mais </w:t>
            </w:r>
            <w:r w:rsidR="001073EC">
              <w:t>365 dias</w:t>
            </w:r>
            <w:r>
              <w:t>.</w:t>
            </w:r>
          </w:p>
          <w:p w14:paraId="5B8FE528" w14:textId="77777777" w:rsidR="00513E49" w:rsidRDefault="00513E49" w:rsidP="00176592">
            <w:pPr>
              <w:pStyle w:val="Tabela"/>
            </w:pPr>
            <w:r>
              <w:t>Se Não, apresentar mensagem e retornar a tela.</w:t>
            </w:r>
          </w:p>
          <w:p w14:paraId="3A571C2E" w14:textId="77777777" w:rsidR="00513E49" w:rsidRDefault="00513E49" w:rsidP="00176592">
            <w:pPr>
              <w:pStyle w:val="Tabela"/>
            </w:pPr>
          </w:p>
          <w:p w14:paraId="3AE0D2B9" w14:textId="77777777" w:rsidR="00513E49" w:rsidRDefault="00513E49" w:rsidP="00176592">
            <w:pPr>
              <w:pStyle w:val="Tabela"/>
            </w:pPr>
            <w:r>
              <w:t>Se Sim, somar a quantidade de períodos de férias cadastrados, a partir da Data de Pagamento do Plano Anual vigente, verificar se a quantidade de períodos é menor que 3.</w:t>
            </w:r>
          </w:p>
          <w:p w14:paraId="5E00DE05" w14:textId="77777777" w:rsidR="00513E49" w:rsidRDefault="00513E49" w:rsidP="00176592">
            <w:pPr>
              <w:pStyle w:val="Tabela"/>
            </w:pPr>
            <w:r>
              <w:t>Se Não, apresentar mensagem e retornar a tela.</w:t>
            </w:r>
          </w:p>
          <w:p w14:paraId="62524559" w14:textId="77777777" w:rsidR="00513E49" w:rsidRDefault="00513E49" w:rsidP="00176592">
            <w:pPr>
              <w:pStyle w:val="Tabela"/>
            </w:pPr>
          </w:p>
          <w:p w14:paraId="093B57E1" w14:textId="77777777" w:rsidR="00513E49" w:rsidRDefault="00513E49" w:rsidP="00176592">
            <w:pPr>
              <w:pStyle w:val="Tabela"/>
            </w:pPr>
            <w:r>
              <w:t>Se Sim, somar a duração de todos os períodos de férias cadastrados, a partir da Data de Pagamento do Plano Anual vigente, verificar se a soma dos períodos é menor que 30 dias.</w:t>
            </w:r>
          </w:p>
          <w:p w14:paraId="44A6FF78" w14:textId="77777777" w:rsidR="00513E49" w:rsidRPr="00577606" w:rsidRDefault="00513E49" w:rsidP="00176592">
            <w:pPr>
              <w:pStyle w:val="Tabela"/>
            </w:pPr>
            <w:r>
              <w:t>Se Não, apresentar mensagem e retornar a tela.</w:t>
            </w:r>
          </w:p>
        </w:tc>
      </w:tr>
      <w:tr w:rsidR="00513E49" w:rsidRPr="00577606" w14:paraId="14247E3F" w14:textId="77777777" w:rsidTr="00E54E27">
        <w:trPr>
          <w:cantSplit/>
        </w:trPr>
        <w:tc>
          <w:tcPr>
            <w:tcW w:w="1063" w:type="dxa"/>
          </w:tcPr>
          <w:p w14:paraId="7DD6CEE5" w14:textId="77777777" w:rsidR="00513E49" w:rsidRPr="00577606" w:rsidRDefault="00513E49" w:rsidP="00176592">
            <w:pPr>
              <w:pStyle w:val="Tabela"/>
              <w:numPr>
                <w:ilvl w:val="0"/>
                <w:numId w:val="47"/>
              </w:numPr>
            </w:pPr>
          </w:p>
        </w:tc>
        <w:tc>
          <w:tcPr>
            <w:tcW w:w="1559" w:type="dxa"/>
          </w:tcPr>
          <w:p w14:paraId="34CC206D" w14:textId="77777777" w:rsidR="00513E49" w:rsidRPr="00577606" w:rsidRDefault="00513E49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1604CB8B" w14:textId="70D2064C" w:rsidR="00513E49" w:rsidRDefault="00513E49" w:rsidP="00176592">
            <w:pPr>
              <w:pStyle w:val="Tabela"/>
            </w:pPr>
            <w:r>
              <w:t>Não realizar ação.</w:t>
            </w:r>
          </w:p>
          <w:p w14:paraId="51015415" w14:textId="77777777" w:rsidR="00513E49" w:rsidRPr="00577606" w:rsidRDefault="00513E49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3B03997F" w14:textId="77777777" w:rsidR="00513E49" w:rsidRPr="00577606" w:rsidRDefault="00513E49" w:rsidP="00176592">
            <w:pPr>
              <w:pStyle w:val="Tabela"/>
            </w:pPr>
            <w:r>
              <w:t>-</w:t>
            </w:r>
          </w:p>
        </w:tc>
      </w:tr>
      <w:tr w:rsidR="00513E49" w:rsidRPr="00577606" w14:paraId="112917D8" w14:textId="77777777" w:rsidTr="00E54E27">
        <w:trPr>
          <w:cantSplit/>
        </w:trPr>
        <w:tc>
          <w:tcPr>
            <w:tcW w:w="1063" w:type="dxa"/>
          </w:tcPr>
          <w:p w14:paraId="570BF9F2" w14:textId="77777777" w:rsidR="00513E49" w:rsidRPr="00577606" w:rsidRDefault="00513E49" w:rsidP="00176592">
            <w:pPr>
              <w:pStyle w:val="Tabela"/>
              <w:numPr>
                <w:ilvl w:val="0"/>
                <w:numId w:val="47"/>
              </w:numPr>
            </w:pPr>
          </w:p>
        </w:tc>
        <w:tc>
          <w:tcPr>
            <w:tcW w:w="1559" w:type="dxa"/>
          </w:tcPr>
          <w:p w14:paraId="0180A890" w14:textId="77777777" w:rsidR="00513E49" w:rsidRDefault="00513E49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3FCF4227" w14:textId="77777777" w:rsidR="00513E49" w:rsidRDefault="00513E49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0D29A199" w14:textId="77777777" w:rsidR="00513E49" w:rsidRDefault="00513E49" w:rsidP="00176592">
            <w:pPr>
              <w:pStyle w:val="Tabela"/>
            </w:pPr>
            <w:r>
              <w:t>-</w:t>
            </w:r>
          </w:p>
        </w:tc>
      </w:tr>
      <w:tr w:rsidR="00513E49" w:rsidRPr="00577606" w14:paraId="1316EF71" w14:textId="77777777" w:rsidTr="00E54E27">
        <w:trPr>
          <w:cantSplit/>
        </w:trPr>
        <w:tc>
          <w:tcPr>
            <w:tcW w:w="1063" w:type="dxa"/>
          </w:tcPr>
          <w:p w14:paraId="708461DA" w14:textId="77777777" w:rsidR="00513E49" w:rsidRPr="00577606" w:rsidRDefault="00513E49" w:rsidP="00176592">
            <w:pPr>
              <w:pStyle w:val="Tabela"/>
              <w:numPr>
                <w:ilvl w:val="0"/>
                <w:numId w:val="47"/>
              </w:numPr>
            </w:pPr>
          </w:p>
        </w:tc>
        <w:tc>
          <w:tcPr>
            <w:tcW w:w="1559" w:type="dxa"/>
          </w:tcPr>
          <w:p w14:paraId="21AAE4BA" w14:textId="77777777" w:rsidR="00513E49" w:rsidRDefault="00513E49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34158937" w14:textId="77777777" w:rsidR="00513E49" w:rsidRDefault="00513E49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393DCE0F" w14:textId="77777777" w:rsidR="00513E49" w:rsidRDefault="00513E49" w:rsidP="00176592">
            <w:pPr>
              <w:pStyle w:val="Tabela"/>
            </w:pPr>
            <w:r>
              <w:t>-</w:t>
            </w:r>
          </w:p>
        </w:tc>
      </w:tr>
      <w:tr w:rsidR="00513E49" w:rsidRPr="00577606" w14:paraId="4EB0C437" w14:textId="77777777" w:rsidTr="00E54E27">
        <w:trPr>
          <w:cantSplit/>
        </w:trPr>
        <w:tc>
          <w:tcPr>
            <w:tcW w:w="1063" w:type="dxa"/>
          </w:tcPr>
          <w:p w14:paraId="71EC7B4B" w14:textId="77777777" w:rsidR="00513E49" w:rsidRPr="00577606" w:rsidRDefault="00513E49" w:rsidP="00176592">
            <w:pPr>
              <w:pStyle w:val="Tabela"/>
              <w:numPr>
                <w:ilvl w:val="0"/>
                <w:numId w:val="47"/>
              </w:numPr>
            </w:pPr>
          </w:p>
        </w:tc>
        <w:tc>
          <w:tcPr>
            <w:tcW w:w="1559" w:type="dxa"/>
          </w:tcPr>
          <w:p w14:paraId="1842E3C2" w14:textId="77777777" w:rsidR="00513E49" w:rsidRDefault="00513E49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59285886" w14:textId="77777777" w:rsidR="00513E49" w:rsidRDefault="00513E49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7BD8FEB8" w14:textId="77777777" w:rsidR="00513E49" w:rsidRDefault="00513E49" w:rsidP="00176592">
            <w:pPr>
              <w:pStyle w:val="Tabela"/>
            </w:pPr>
            <w:r>
              <w:t>-</w:t>
            </w:r>
          </w:p>
        </w:tc>
      </w:tr>
      <w:tr w:rsidR="001E002C" w:rsidRPr="00577606" w14:paraId="1035E47F" w14:textId="77777777" w:rsidTr="00E54E27">
        <w:trPr>
          <w:cantSplit/>
        </w:trPr>
        <w:tc>
          <w:tcPr>
            <w:tcW w:w="1063" w:type="dxa"/>
          </w:tcPr>
          <w:p w14:paraId="6E64570E" w14:textId="77777777" w:rsidR="001E002C" w:rsidRPr="00577606" w:rsidRDefault="001E002C" w:rsidP="00176592">
            <w:pPr>
              <w:pStyle w:val="Tabela"/>
              <w:numPr>
                <w:ilvl w:val="0"/>
                <w:numId w:val="47"/>
              </w:numPr>
            </w:pPr>
          </w:p>
        </w:tc>
        <w:tc>
          <w:tcPr>
            <w:tcW w:w="1559" w:type="dxa"/>
          </w:tcPr>
          <w:p w14:paraId="1A6CB591" w14:textId="3A6846AF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577E2A5B" w14:textId="5354F7B8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1E2BC51E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0AD2B4C5" w14:textId="4335E229" w:rsidR="00385DD6" w:rsidRPr="00577606" w:rsidRDefault="00385DD6" w:rsidP="00385DD6">
      <w:pPr>
        <w:pStyle w:val="Ttulo3"/>
        <w:jc w:val="both"/>
      </w:pPr>
      <w:bookmarkStart w:id="67" w:name="_Toc52286211"/>
      <w:r w:rsidRPr="00577606">
        <w:t xml:space="preserve">Interface de usuário </w:t>
      </w:r>
      <w:r>
        <w:t>Listar Avaliação (do cliente selecionado na tela de Listar Clientes)</w:t>
      </w:r>
      <w:bookmarkEnd w:id="67"/>
    </w:p>
    <w:p w14:paraId="506DA702" w14:textId="77777777" w:rsidR="00385DD6" w:rsidRPr="00577606" w:rsidRDefault="00385DD6" w:rsidP="00385DD6">
      <w:pPr>
        <w:pStyle w:val="Ttulo4"/>
        <w:jc w:val="both"/>
      </w:pPr>
      <w:bookmarkStart w:id="68" w:name="_Toc52286212"/>
      <w:r w:rsidRPr="00577606">
        <w:t>Leiaute sugerido</w:t>
      </w:r>
      <w:bookmarkEnd w:id="68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85DD6" w:rsidRPr="00577606" w14:paraId="35B88FC9" w14:textId="77777777" w:rsidTr="0001104A">
        <w:trPr>
          <w:trHeight w:val="645"/>
        </w:trPr>
        <w:tc>
          <w:tcPr>
            <w:tcW w:w="9284" w:type="dxa"/>
          </w:tcPr>
          <w:p w14:paraId="316A2494" w14:textId="77777777" w:rsidR="00CA674A" w:rsidRDefault="00385DD6" w:rsidP="00CA674A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84072AC" wp14:editId="1E9AE14B">
                  <wp:extent cx="5806421" cy="2555873"/>
                  <wp:effectExtent l="0" t="0" r="4445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FFCF9" w14:textId="51E4E520" w:rsidR="00385DD6" w:rsidRPr="00895071" w:rsidRDefault="00CA674A" w:rsidP="00CA674A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15</w:t>
              </w:r>
            </w:fldSimple>
            <w:r>
              <w:t xml:space="preserve"> - Listar Avaliação</w:t>
            </w:r>
          </w:p>
        </w:tc>
      </w:tr>
    </w:tbl>
    <w:p w14:paraId="0470D5C2" w14:textId="77777777" w:rsidR="00385DD6" w:rsidRPr="00577606" w:rsidRDefault="00385DD6" w:rsidP="00385DD6">
      <w:pPr>
        <w:pStyle w:val="Ttulo4"/>
        <w:jc w:val="both"/>
      </w:pPr>
      <w:bookmarkStart w:id="69" w:name="_Toc52286213"/>
      <w:r w:rsidRPr="00577606">
        <w:t>Campos</w:t>
      </w:r>
      <w:bookmarkEnd w:id="6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85DD6" w:rsidRPr="00577606" w14:paraId="214C7CB4" w14:textId="77777777" w:rsidTr="0001104A">
        <w:trPr>
          <w:cantSplit/>
          <w:trHeight w:val="134"/>
        </w:trPr>
        <w:tc>
          <w:tcPr>
            <w:tcW w:w="1063" w:type="dxa"/>
          </w:tcPr>
          <w:p w14:paraId="77C52EBE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629F22DC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0E094B3C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1597F333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01599A10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65780392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82DD4E0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85DD6" w:rsidRPr="00577606" w14:paraId="5163B19F" w14:textId="77777777" w:rsidTr="0001104A">
        <w:trPr>
          <w:cantSplit/>
        </w:trPr>
        <w:tc>
          <w:tcPr>
            <w:tcW w:w="1063" w:type="dxa"/>
          </w:tcPr>
          <w:p w14:paraId="0E58CB61" w14:textId="77777777" w:rsidR="00385DD6" w:rsidRPr="00577606" w:rsidRDefault="00385DD6" w:rsidP="00176592">
            <w:pPr>
              <w:pStyle w:val="Tabela"/>
              <w:numPr>
                <w:ilvl w:val="0"/>
                <w:numId w:val="58"/>
              </w:numPr>
            </w:pPr>
          </w:p>
        </w:tc>
        <w:tc>
          <w:tcPr>
            <w:tcW w:w="1427" w:type="dxa"/>
          </w:tcPr>
          <w:p w14:paraId="7F7EEE60" w14:textId="77777777" w:rsidR="00385DD6" w:rsidRPr="00577606" w:rsidRDefault="00385DD6" w:rsidP="00176592">
            <w:pPr>
              <w:pStyle w:val="Tabela"/>
            </w:pPr>
            <w:r>
              <w:t>Selecionar</w:t>
            </w:r>
          </w:p>
        </w:tc>
        <w:tc>
          <w:tcPr>
            <w:tcW w:w="1315" w:type="dxa"/>
          </w:tcPr>
          <w:p w14:paraId="438BC42C" w14:textId="77777777" w:rsidR="00385DD6" w:rsidRPr="000E75EB" w:rsidRDefault="00385DD6" w:rsidP="00176592">
            <w:pPr>
              <w:pStyle w:val="Tabela"/>
            </w:pPr>
            <w:r w:rsidRPr="000E75EB">
              <w:rPr>
                <w:snapToGrid w:val="0"/>
              </w:rPr>
              <w:t>Campo de seleção única</w:t>
            </w:r>
          </w:p>
        </w:tc>
        <w:tc>
          <w:tcPr>
            <w:tcW w:w="1134" w:type="dxa"/>
          </w:tcPr>
          <w:p w14:paraId="63F1AA04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9145A15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CD0B06C" w14:textId="77777777" w:rsidR="00385DD6" w:rsidRPr="00577606" w:rsidRDefault="00385DD6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D0CDC13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2829393F" w14:textId="77777777" w:rsidTr="0001104A">
        <w:trPr>
          <w:cantSplit/>
        </w:trPr>
        <w:tc>
          <w:tcPr>
            <w:tcW w:w="1063" w:type="dxa"/>
          </w:tcPr>
          <w:p w14:paraId="78A2101A" w14:textId="77777777" w:rsidR="00385DD6" w:rsidRPr="00577606" w:rsidRDefault="00385DD6" w:rsidP="00176592">
            <w:pPr>
              <w:pStyle w:val="Tabela"/>
              <w:numPr>
                <w:ilvl w:val="0"/>
                <w:numId w:val="58"/>
              </w:numPr>
            </w:pPr>
          </w:p>
        </w:tc>
        <w:tc>
          <w:tcPr>
            <w:tcW w:w="1427" w:type="dxa"/>
          </w:tcPr>
          <w:p w14:paraId="7C50B27F" w14:textId="77777777" w:rsidR="00385DD6" w:rsidRPr="00577606" w:rsidRDefault="00385DD6" w:rsidP="00176592">
            <w:pPr>
              <w:pStyle w:val="Tabela"/>
            </w:pPr>
            <w:r>
              <w:t>Data</w:t>
            </w:r>
          </w:p>
        </w:tc>
        <w:tc>
          <w:tcPr>
            <w:tcW w:w="1315" w:type="dxa"/>
          </w:tcPr>
          <w:p w14:paraId="3EDCB87C" w14:textId="16F612C5" w:rsidR="00385DD6" w:rsidRPr="00577606" w:rsidRDefault="00385DD6" w:rsidP="00176592">
            <w:pPr>
              <w:pStyle w:val="Tabela"/>
            </w:pPr>
            <w:r>
              <w:t>Data d</w:t>
            </w:r>
            <w:r w:rsidR="00434F5E">
              <w:t>a</w:t>
            </w:r>
            <w:r>
              <w:t xml:space="preserve"> </w:t>
            </w:r>
            <w:r w:rsidR="00434F5E">
              <w:t>Avaliação</w:t>
            </w:r>
          </w:p>
        </w:tc>
        <w:tc>
          <w:tcPr>
            <w:tcW w:w="1134" w:type="dxa"/>
          </w:tcPr>
          <w:p w14:paraId="349E3AC0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5409917" w14:textId="77777777" w:rsidR="00385DD6" w:rsidRPr="00577606" w:rsidRDefault="00385DD6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0A3DC9D2" w14:textId="77777777" w:rsidR="00385DD6" w:rsidRPr="00577606" w:rsidRDefault="00385DD6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7F74352F" w14:textId="77777777" w:rsidR="00385DD6" w:rsidRPr="00577606" w:rsidRDefault="00385DD6" w:rsidP="00176592">
            <w:pPr>
              <w:pStyle w:val="Tabela"/>
            </w:pPr>
            <w:r>
              <w:t>Desabilitado.</w:t>
            </w:r>
          </w:p>
        </w:tc>
      </w:tr>
    </w:tbl>
    <w:p w14:paraId="256BA214" w14:textId="77777777" w:rsidR="00385DD6" w:rsidRPr="00577606" w:rsidRDefault="00385DD6" w:rsidP="00385DD6">
      <w:pPr>
        <w:pStyle w:val="Ttulo4"/>
        <w:jc w:val="both"/>
      </w:pPr>
      <w:bookmarkStart w:id="70" w:name="_Toc52286214"/>
      <w:r w:rsidRPr="00577606">
        <w:t>Comandos</w:t>
      </w:r>
      <w:bookmarkEnd w:id="7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85DD6" w:rsidRPr="00577606" w14:paraId="25AE0AD3" w14:textId="77777777" w:rsidTr="0001104A">
        <w:trPr>
          <w:cantSplit/>
        </w:trPr>
        <w:tc>
          <w:tcPr>
            <w:tcW w:w="1063" w:type="dxa"/>
          </w:tcPr>
          <w:p w14:paraId="2D359A9B" w14:textId="77777777" w:rsidR="00385DD6" w:rsidRPr="00577606" w:rsidRDefault="00385DD6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C78EEC4" w14:textId="77777777" w:rsidR="00385DD6" w:rsidRPr="00577606" w:rsidRDefault="00385DD6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66CD9D3" w14:textId="77777777" w:rsidR="00385DD6" w:rsidRPr="00577606" w:rsidRDefault="00385DD6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58ED60F9" w14:textId="77777777" w:rsidR="00385DD6" w:rsidRPr="00577606" w:rsidRDefault="00385DD6" w:rsidP="00176592">
            <w:pPr>
              <w:pStyle w:val="Tabela"/>
            </w:pPr>
            <w:r w:rsidRPr="00577606">
              <w:t>Restrições</w:t>
            </w:r>
          </w:p>
        </w:tc>
      </w:tr>
      <w:tr w:rsidR="00385DD6" w:rsidRPr="00577606" w14:paraId="093D0AC1" w14:textId="77777777" w:rsidTr="0001104A">
        <w:trPr>
          <w:cantSplit/>
        </w:trPr>
        <w:tc>
          <w:tcPr>
            <w:tcW w:w="1063" w:type="dxa"/>
          </w:tcPr>
          <w:p w14:paraId="20E1F661" w14:textId="77777777" w:rsidR="00385DD6" w:rsidRPr="00577606" w:rsidRDefault="00385DD6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17B5A3C8" w14:textId="77777777" w:rsidR="00385DD6" w:rsidRPr="00577606" w:rsidRDefault="00385DD6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2E590081" w14:textId="097E7F4E" w:rsidR="00385DD6" w:rsidRDefault="00385DD6" w:rsidP="00176592">
            <w:pPr>
              <w:pStyle w:val="Tabela"/>
            </w:pPr>
            <w:r>
              <w:t>Solicita a inclusão de um</w:t>
            </w:r>
            <w:r w:rsidR="00434F5E">
              <w:t>a</w:t>
            </w:r>
            <w:r>
              <w:t xml:space="preserve"> </w:t>
            </w:r>
            <w:r w:rsidR="00434F5E">
              <w:t>avaliação</w:t>
            </w:r>
            <w:r>
              <w:t xml:space="preserve"> do cliente.</w:t>
            </w:r>
          </w:p>
          <w:p w14:paraId="27752E54" w14:textId="6C345FC0" w:rsidR="00385DD6" w:rsidRPr="00577606" w:rsidRDefault="00385DD6" w:rsidP="00176592">
            <w:pPr>
              <w:pStyle w:val="Tabela"/>
            </w:pPr>
            <w:r>
              <w:t xml:space="preserve">Aciona a Tela de Cadastrar </w:t>
            </w:r>
            <w:r w:rsidR="00434F5E">
              <w:t>Avaliação</w:t>
            </w:r>
            <w:r>
              <w:t>.</w:t>
            </w:r>
          </w:p>
        </w:tc>
        <w:tc>
          <w:tcPr>
            <w:tcW w:w="2457" w:type="dxa"/>
          </w:tcPr>
          <w:p w14:paraId="557F21B5" w14:textId="65DAC43F" w:rsidR="00385DD6" w:rsidRPr="00577606" w:rsidRDefault="00F92077" w:rsidP="00176592">
            <w:pPr>
              <w:pStyle w:val="Tabela"/>
            </w:pPr>
            <w:r>
              <w:t xml:space="preserve">Ignora qualquer item marcado na tabela </w:t>
            </w:r>
            <w:r w:rsidR="00385DD6">
              <w:t xml:space="preserve">Listar </w:t>
            </w:r>
            <w:r w:rsidR="00434F5E">
              <w:t>Avaliação</w:t>
            </w:r>
            <w:r w:rsidR="00385DD6">
              <w:t>.</w:t>
            </w:r>
          </w:p>
        </w:tc>
      </w:tr>
      <w:tr w:rsidR="00385DD6" w:rsidRPr="00577606" w14:paraId="1B31D067" w14:textId="77777777" w:rsidTr="0001104A">
        <w:trPr>
          <w:cantSplit/>
        </w:trPr>
        <w:tc>
          <w:tcPr>
            <w:tcW w:w="1063" w:type="dxa"/>
          </w:tcPr>
          <w:p w14:paraId="05D2341B" w14:textId="77777777" w:rsidR="00385DD6" w:rsidRPr="00577606" w:rsidRDefault="00385DD6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6C25A6CE" w14:textId="77777777" w:rsidR="00385DD6" w:rsidRPr="00577606" w:rsidRDefault="00385DD6" w:rsidP="00176592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14:paraId="7B7D131C" w14:textId="5869BC12" w:rsidR="00385DD6" w:rsidRDefault="00385DD6" w:rsidP="00176592">
            <w:pPr>
              <w:pStyle w:val="Tabela"/>
            </w:pPr>
            <w:r>
              <w:t>Solicita a edição de um</w:t>
            </w:r>
            <w:r w:rsidR="00434F5E">
              <w:t>a</w:t>
            </w:r>
            <w:r>
              <w:t xml:space="preserve"> </w:t>
            </w:r>
            <w:r w:rsidR="00434F5E">
              <w:t>avaliação</w:t>
            </w:r>
            <w:r>
              <w:t xml:space="preserve"> do cliente.</w:t>
            </w:r>
          </w:p>
          <w:p w14:paraId="08531721" w14:textId="3D224A3D" w:rsidR="00385DD6" w:rsidRPr="00577606" w:rsidRDefault="00385DD6" w:rsidP="00176592">
            <w:pPr>
              <w:pStyle w:val="Tabela"/>
            </w:pPr>
            <w:r>
              <w:t xml:space="preserve">Aciona a Tela de Editar </w:t>
            </w:r>
            <w:r w:rsidR="00434F5E">
              <w:t>Avaliação</w:t>
            </w:r>
            <w:r>
              <w:t>.</w:t>
            </w:r>
          </w:p>
        </w:tc>
        <w:tc>
          <w:tcPr>
            <w:tcW w:w="2457" w:type="dxa"/>
          </w:tcPr>
          <w:p w14:paraId="76AB0D80" w14:textId="0C4CC177" w:rsidR="00385DD6" w:rsidRPr="00577606" w:rsidRDefault="00385DD6" w:rsidP="00176592">
            <w:pPr>
              <w:pStyle w:val="Tabela"/>
            </w:pPr>
            <w:r>
              <w:t xml:space="preserve">Ter selecionado apenas um item de </w:t>
            </w:r>
            <w:r w:rsidR="00434F5E">
              <w:t>avaliação</w:t>
            </w:r>
            <w:r>
              <w:t xml:space="preserve"> na tabela Listar </w:t>
            </w:r>
            <w:r w:rsidR="00434F5E">
              <w:t>Avaliação</w:t>
            </w:r>
            <w:r>
              <w:t>.</w:t>
            </w:r>
          </w:p>
        </w:tc>
      </w:tr>
      <w:tr w:rsidR="001073EC" w:rsidRPr="00577606" w14:paraId="1889E2AE" w14:textId="77777777" w:rsidTr="0001104A">
        <w:trPr>
          <w:cantSplit/>
        </w:trPr>
        <w:tc>
          <w:tcPr>
            <w:tcW w:w="1063" w:type="dxa"/>
          </w:tcPr>
          <w:p w14:paraId="6114BE48" w14:textId="77777777" w:rsidR="001073EC" w:rsidRPr="00577606" w:rsidRDefault="001073EC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73D4B934" w14:textId="77777777" w:rsidR="001073EC" w:rsidRPr="00577606" w:rsidRDefault="001073EC" w:rsidP="00176592">
            <w:pPr>
              <w:pStyle w:val="Tabela"/>
            </w:pPr>
            <w:r>
              <w:t>Deletar</w:t>
            </w:r>
          </w:p>
        </w:tc>
        <w:tc>
          <w:tcPr>
            <w:tcW w:w="4111" w:type="dxa"/>
          </w:tcPr>
          <w:p w14:paraId="42D1F30E" w14:textId="40A51272" w:rsidR="001073EC" w:rsidRDefault="001073EC" w:rsidP="00176592">
            <w:pPr>
              <w:pStyle w:val="Tabela"/>
            </w:pPr>
            <w:r>
              <w:t>Solicita a exclusão de uma avaliação do cliente.</w:t>
            </w:r>
          </w:p>
          <w:p w14:paraId="0B6640F9" w14:textId="5374B12B" w:rsidR="001073EC" w:rsidRPr="00577606" w:rsidRDefault="001073EC" w:rsidP="00176592">
            <w:pPr>
              <w:pStyle w:val="Tabela"/>
            </w:pPr>
            <w:r>
              <w:t>Aciona a Tela de Deletar Avaliação.</w:t>
            </w:r>
          </w:p>
        </w:tc>
        <w:tc>
          <w:tcPr>
            <w:tcW w:w="2457" w:type="dxa"/>
          </w:tcPr>
          <w:p w14:paraId="6CD73E9C" w14:textId="74E1C5B9" w:rsidR="001073EC" w:rsidRPr="00577606" w:rsidRDefault="001073EC" w:rsidP="00176592">
            <w:pPr>
              <w:pStyle w:val="Tabela"/>
            </w:pPr>
            <w:r>
              <w:t>Ter selecionado apenas um item de avaliação na tabela Listar Avaliação.</w:t>
            </w:r>
          </w:p>
        </w:tc>
      </w:tr>
      <w:tr w:rsidR="00385DD6" w:rsidRPr="00577606" w14:paraId="5FFBD8AC" w14:textId="77777777" w:rsidTr="0001104A">
        <w:trPr>
          <w:cantSplit/>
        </w:trPr>
        <w:tc>
          <w:tcPr>
            <w:tcW w:w="1063" w:type="dxa"/>
          </w:tcPr>
          <w:p w14:paraId="7CC9F85C" w14:textId="77777777" w:rsidR="00385DD6" w:rsidRPr="00577606" w:rsidRDefault="00385DD6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6B49E8BD" w14:textId="77777777" w:rsidR="00385DD6" w:rsidRDefault="00385DD6" w:rsidP="00176592">
            <w:pPr>
              <w:pStyle w:val="Tabela"/>
            </w:pPr>
            <w:r>
              <w:t>Selecionar</w:t>
            </w:r>
          </w:p>
        </w:tc>
        <w:tc>
          <w:tcPr>
            <w:tcW w:w="4111" w:type="dxa"/>
          </w:tcPr>
          <w:p w14:paraId="0D729CAA" w14:textId="552C47DA" w:rsidR="00385DD6" w:rsidRDefault="00385DD6" w:rsidP="00176592">
            <w:pPr>
              <w:pStyle w:val="Tabela"/>
            </w:pPr>
            <w:r>
              <w:t>Define um</w:t>
            </w:r>
            <w:r w:rsidR="00EA109E">
              <w:t>a</w:t>
            </w:r>
            <w:r>
              <w:t xml:space="preserve"> </w:t>
            </w:r>
            <w:r w:rsidR="00EA109E">
              <w:t>avaliação</w:t>
            </w:r>
            <w:r>
              <w:t xml:space="preserve"> do cliente.</w:t>
            </w:r>
          </w:p>
          <w:p w14:paraId="00F0DEEF" w14:textId="77777777" w:rsidR="00385DD6" w:rsidRDefault="00385DD6" w:rsidP="00176592">
            <w:pPr>
              <w:pStyle w:val="Tabela"/>
            </w:pPr>
            <w:r>
              <w:t>Aguardar comando Editar ou Deletar.</w:t>
            </w:r>
          </w:p>
        </w:tc>
        <w:tc>
          <w:tcPr>
            <w:tcW w:w="2457" w:type="dxa"/>
          </w:tcPr>
          <w:p w14:paraId="33A51AA4" w14:textId="77777777" w:rsidR="00385DD6" w:rsidRDefault="00385DD6" w:rsidP="00176592">
            <w:pPr>
              <w:pStyle w:val="Tabela"/>
            </w:pPr>
            <w:r>
              <w:t>Marcar apenas um item da tabela.</w:t>
            </w:r>
          </w:p>
        </w:tc>
      </w:tr>
      <w:tr w:rsidR="00385DD6" w:rsidRPr="00577606" w14:paraId="7B2DD485" w14:textId="77777777" w:rsidTr="0001104A">
        <w:trPr>
          <w:cantSplit/>
        </w:trPr>
        <w:tc>
          <w:tcPr>
            <w:tcW w:w="1063" w:type="dxa"/>
          </w:tcPr>
          <w:p w14:paraId="5BB434AF" w14:textId="77777777" w:rsidR="00385DD6" w:rsidRPr="00577606" w:rsidRDefault="00385DD6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2B55F8D7" w14:textId="77777777" w:rsidR="00385DD6" w:rsidRDefault="00385DD6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1C380CBA" w14:textId="77777777" w:rsidR="00385DD6" w:rsidRDefault="00385DD6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2D4CED06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67347CA7" w14:textId="77777777" w:rsidTr="0001104A">
        <w:trPr>
          <w:cantSplit/>
        </w:trPr>
        <w:tc>
          <w:tcPr>
            <w:tcW w:w="1063" w:type="dxa"/>
          </w:tcPr>
          <w:p w14:paraId="283EEE40" w14:textId="77777777" w:rsidR="00385DD6" w:rsidRPr="00577606" w:rsidRDefault="00385DD6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1146D183" w14:textId="77777777" w:rsidR="00385DD6" w:rsidRDefault="00385DD6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64E05445" w14:textId="77777777" w:rsidR="00385DD6" w:rsidRDefault="00385DD6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0D0DD86D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5619FC1D" w14:textId="77777777" w:rsidTr="0001104A">
        <w:trPr>
          <w:cantSplit/>
        </w:trPr>
        <w:tc>
          <w:tcPr>
            <w:tcW w:w="1063" w:type="dxa"/>
          </w:tcPr>
          <w:p w14:paraId="639EEF34" w14:textId="77777777" w:rsidR="00385DD6" w:rsidRPr="00577606" w:rsidRDefault="00385DD6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634B843E" w14:textId="77777777" w:rsidR="00385DD6" w:rsidRDefault="00385DD6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631D1D02" w14:textId="77777777" w:rsidR="00385DD6" w:rsidRDefault="00385DD6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6EEEB170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1E002C" w:rsidRPr="00577606" w14:paraId="3DC498A3" w14:textId="77777777" w:rsidTr="0001104A">
        <w:trPr>
          <w:cantSplit/>
        </w:trPr>
        <w:tc>
          <w:tcPr>
            <w:tcW w:w="1063" w:type="dxa"/>
          </w:tcPr>
          <w:p w14:paraId="3DE9CA10" w14:textId="77777777" w:rsidR="001E002C" w:rsidRPr="00577606" w:rsidRDefault="001E002C" w:rsidP="00176592">
            <w:pPr>
              <w:pStyle w:val="Tabela"/>
              <w:numPr>
                <w:ilvl w:val="0"/>
                <w:numId w:val="59"/>
              </w:numPr>
            </w:pPr>
          </w:p>
        </w:tc>
        <w:tc>
          <w:tcPr>
            <w:tcW w:w="1559" w:type="dxa"/>
          </w:tcPr>
          <w:p w14:paraId="4CF9A65F" w14:textId="26067D24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20706D32" w14:textId="0946EF05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1419D31C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  <w:tr w:rsidR="002A5866" w:rsidRPr="00577606" w14:paraId="107487C7" w14:textId="77777777" w:rsidTr="001B6164">
        <w:trPr>
          <w:cantSplit/>
        </w:trPr>
        <w:tc>
          <w:tcPr>
            <w:tcW w:w="1063" w:type="dxa"/>
          </w:tcPr>
          <w:p w14:paraId="731292D0" w14:textId="77777777" w:rsidR="002A5866" w:rsidRPr="00577606" w:rsidRDefault="002A5866" w:rsidP="00176592">
            <w:pPr>
              <w:pStyle w:val="Tabela"/>
              <w:numPr>
                <w:ilvl w:val="0"/>
                <w:numId w:val="101"/>
              </w:numPr>
            </w:pPr>
          </w:p>
        </w:tc>
        <w:tc>
          <w:tcPr>
            <w:tcW w:w="1559" w:type="dxa"/>
          </w:tcPr>
          <w:p w14:paraId="2A9731DF" w14:textId="77777777" w:rsidR="002A5866" w:rsidRPr="00577606" w:rsidRDefault="002A586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560F8AE" w14:textId="37CB9081" w:rsidR="002A5866" w:rsidRPr="00577606" w:rsidRDefault="002A5866" w:rsidP="00176592">
            <w:pPr>
              <w:pStyle w:val="Tabela"/>
            </w:pPr>
            <w:r>
              <w:t>Aciona a Tela de Listar Cliente.</w:t>
            </w:r>
          </w:p>
        </w:tc>
        <w:tc>
          <w:tcPr>
            <w:tcW w:w="2457" w:type="dxa"/>
          </w:tcPr>
          <w:p w14:paraId="7430D551" w14:textId="77777777" w:rsidR="002A5866" w:rsidRPr="00577606" w:rsidRDefault="002A5866" w:rsidP="00176592">
            <w:pPr>
              <w:pStyle w:val="Tabela"/>
            </w:pPr>
            <w:r>
              <w:t>-</w:t>
            </w:r>
          </w:p>
        </w:tc>
      </w:tr>
    </w:tbl>
    <w:p w14:paraId="3A207949" w14:textId="6B1D543F" w:rsidR="00385DD6" w:rsidRPr="00577606" w:rsidRDefault="00385DD6" w:rsidP="00385DD6">
      <w:pPr>
        <w:pStyle w:val="Ttulo3"/>
        <w:jc w:val="both"/>
      </w:pPr>
      <w:bookmarkStart w:id="71" w:name="_Toc52286215"/>
      <w:r w:rsidRPr="00577606">
        <w:t xml:space="preserve">Interface de usuário </w:t>
      </w:r>
      <w:r>
        <w:t xml:space="preserve">Cadastrar </w:t>
      </w:r>
      <w:r w:rsidR="00EA109E">
        <w:t>Avaliação</w:t>
      </w:r>
      <w:bookmarkEnd w:id="71"/>
    </w:p>
    <w:p w14:paraId="0AD9B7B8" w14:textId="77777777" w:rsidR="00385DD6" w:rsidRPr="00577606" w:rsidRDefault="00385DD6" w:rsidP="00385DD6">
      <w:pPr>
        <w:pStyle w:val="Ttulo4"/>
        <w:jc w:val="both"/>
      </w:pPr>
      <w:bookmarkStart w:id="72" w:name="_Toc52286216"/>
      <w:r w:rsidRPr="00577606">
        <w:t>Leiaute sugerido</w:t>
      </w:r>
      <w:bookmarkEnd w:id="72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85DD6" w:rsidRPr="00577606" w14:paraId="6259E3B7" w14:textId="77777777" w:rsidTr="0001104A">
        <w:trPr>
          <w:trHeight w:val="645"/>
        </w:trPr>
        <w:tc>
          <w:tcPr>
            <w:tcW w:w="9284" w:type="dxa"/>
          </w:tcPr>
          <w:p w14:paraId="4CAA768F" w14:textId="77777777" w:rsidR="00CA674A" w:rsidRDefault="00385DD6" w:rsidP="00CA674A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36450308" wp14:editId="3FB69DEE">
                  <wp:extent cx="5806421" cy="2555874"/>
                  <wp:effectExtent l="0" t="0" r="444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88743" w14:textId="220FEB35" w:rsidR="00385DD6" w:rsidRPr="00895071" w:rsidRDefault="00CA674A" w:rsidP="00CA674A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16</w:t>
              </w:r>
            </w:fldSimple>
            <w:r>
              <w:t xml:space="preserve"> - Cadastrar Avaliação</w:t>
            </w:r>
          </w:p>
        </w:tc>
      </w:tr>
    </w:tbl>
    <w:p w14:paraId="2D81BD2C" w14:textId="77777777" w:rsidR="00385DD6" w:rsidRPr="00577606" w:rsidRDefault="00385DD6" w:rsidP="00385DD6">
      <w:pPr>
        <w:pStyle w:val="Ttulo4"/>
        <w:jc w:val="both"/>
      </w:pPr>
      <w:bookmarkStart w:id="73" w:name="_Toc52286217"/>
      <w:r w:rsidRPr="00577606">
        <w:t>Campos</w:t>
      </w:r>
      <w:bookmarkEnd w:id="73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85DD6" w:rsidRPr="00577606" w14:paraId="04BAF37F" w14:textId="77777777" w:rsidTr="0001104A">
        <w:trPr>
          <w:cantSplit/>
          <w:trHeight w:val="134"/>
        </w:trPr>
        <w:tc>
          <w:tcPr>
            <w:tcW w:w="1063" w:type="dxa"/>
          </w:tcPr>
          <w:p w14:paraId="654304B8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5718E879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719B5DCB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706A2DE7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346FEC2F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44C484E4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22AF30C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85DD6" w:rsidRPr="00577606" w14:paraId="45457076" w14:textId="77777777" w:rsidTr="0001104A">
        <w:trPr>
          <w:cantSplit/>
        </w:trPr>
        <w:tc>
          <w:tcPr>
            <w:tcW w:w="1063" w:type="dxa"/>
          </w:tcPr>
          <w:p w14:paraId="131C0457" w14:textId="77777777" w:rsidR="00385DD6" w:rsidRPr="00577606" w:rsidRDefault="00385DD6" w:rsidP="00176592">
            <w:pPr>
              <w:pStyle w:val="Tabela"/>
              <w:numPr>
                <w:ilvl w:val="0"/>
                <w:numId w:val="60"/>
              </w:numPr>
            </w:pPr>
          </w:p>
        </w:tc>
        <w:tc>
          <w:tcPr>
            <w:tcW w:w="1427" w:type="dxa"/>
          </w:tcPr>
          <w:p w14:paraId="34DF2FBC" w14:textId="77777777" w:rsidR="00385DD6" w:rsidRPr="00577606" w:rsidRDefault="00385DD6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713706A0" w14:textId="2504F538" w:rsidR="00385DD6" w:rsidRPr="00577606" w:rsidRDefault="00385DD6" w:rsidP="00176592">
            <w:pPr>
              <w:pStyle w:val="Tabela"/>
            </w:pPr>
            <w:r>
              <w:t>Nome do cliente</w:t>
            </w:r>
          </w:p>
        </w:tc>
        <w:tc>
          <w:tcPr>
            <w:tcW w:w="1134" w:type="dxa"/>
          </w:tcPr>
          <w:p w14:paraId="67062554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1D2F56F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51E8F12" w14:textId="77777777" w:rsidR="00385DD6" w:rsidRPr="00577606" w:rsidRDefault="00385DD6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063872C" w14:textId="77777777" w:rsidR="00385DD6" w:rsidRPr="00577606" w:rsidRDefault="00385DD6" w:rsidP="00176592">
            <w:pPr>
              <w:pStyle w:val="Tabela"/>
            </w:pPr>
            <w:r>
              <w:t>Desabilitado.</w:t>
            </w:r>
          </w:p>
        </w:tc>
      </w:tr>
      <w:tr w:rsidR="00385DD6" w:rsidRPr="00577606" w14:paraId="5E8B307B" w14:textId="77777777" w:rsidTr="0001104A">
        <w:trPr>
          <w:cantSplit/>
        </w:trPr>
        <w:tc>
          <w:tcPr>
            <w:tcW w:w="1063" w:type="dxa"/>
          </w:tcPr>
          <w:p w14:paraId="13F831AA" w14:textId="77777777" w:rsidR="00385DD6" w:rsidRPr="00577606" w:rsidRDefault="00385DD6" w:rsidP="00176592">
            <w:pPr>
              <w:pStyle w:val="Tabela"/>
              <w:numPr>
                <w:ilvl w:val="0"/>
                <w:numId w:val="60"/>
              </w:numPr>
            </w:pPr>
          </w:p>
        </w:tc>
        <w:tc>
          <w:tcPr>
            <w:tcW w:w="1427" w:type="dxa"/>
          </w:tcPr>
          <w:p w14:paraId="33961595" w14:textId="77777777" w:rsidR="00385DD6" w:rsidRDefault="00385DD6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1FC6D244" w14:textId="77777777" w:rsidR="00385DD6" w:rsidRDefault="00385DD6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297D4C14" w14:textId="77777777" w:rsidR="00385DD6" w:rsidRDefault="00385DD6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6DC58C8" w14:textId="77777777" w:rsidR="00385DD6" w:rsidRDefault="00385DD6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0E46CF5E" w14:textId="77777777" w:rsidR="00385DD6" w:rsidRDefault="00385DD6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D8E1367" w14:textId="77777777" w:rsidR="00385DD6" w:rsidRDefault="00385DD6" w:rsidP="00176592">
            <w:pPr>
              <w:pStyle w:val="Tabela"/>
            </w:pPr>
            <w:r>
              <w:t>Desabilitado.</w:t>
            </w:r>
          </w:p>
        </w:tc>
      </w:tr>
      <w:tr w:rsidR="00F41F37" w:rsidRPr="00577606" w14:paraId="5EA57A54" w14:textId="77777777" w:rsidTr="0001104A">
        <w:trPr>
          <w:cantSplit/>
        </w:trPr>
        <w:tc>
          <w:tcPr>
            <w:tcW w:w="1063" w:type="dxa"/>
          </w:tcPr>
          <w:p w14:paraId="1CCFC543" w14:textId="77777777" w:rsidR="00F41F37" w:rsidRPr="00577606" w:rsidRDefault="00F41F37" w:rsidP="00176592">
            <w:pPr>
              <w:pStyle w:val="Tabela"/>
              <w:numPr>
                <w:ilvl w:val="0"/>
                <w:numId w:val="60"/>
              </w:numPr>
            </w:pPr>
          </w:p>
        </w:tc>
        <w:tc>
          <w:tcPr>
            <w:tcW w:w="1427" w:type="dxa"/>
          </w:tcPr>
          <w:p w14:paraId="69CF685D" w14:textId="2307346B" w:rsidR="00F41F37" w:rsidRDefault="00F41F37" w:rsidP="00176592">
            <w:pPr>
              <w:pStyle w:val="Tabela"/>
            </w:pPr>
            <w:r w:rsidRPr="00F41F37">
              <w:t>Anamnese do Paciente</w:t>
            </w:r>
          </w:p>
        </w:tc>
        <w:tc>
          <w:tcPr>
            <w:tcW w:w="1315" w:type="dxa"/>
          </w:tcPr>
          <w:p w14:paraId="54E3AD7F" w14:textId="7012BBCA" w:rsidR="00F41F37" w:rsidRDefault="00F41F37" w:rsidP="00176592">
            <w:pPr>
              <w:pStyle w:val="Tabela"/>
            </w:pPr>
            <w:r w:rsidRPr="00F41F37">
              <w:t>Anamnese do Paciente</w:t>
            </w:r>
          </w:p>
        </w:tc>
        <w:tc>
          <w:tcPr>
            <w:tcW w:w="1134" w:type="dxa"/>
          </w:tcPr>
          <w:p w14:paraId="03B6E2D4" w14:textId="2B318CEA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A289F28" w14:textId="6DE5603F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36E8797" w14:textId="668718BB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2547F53" w14:textId="0DEACCB9" w:rsidR="00F41F37" w:rsidRDefault="009945C1" w:rsidP="00176592">
            <w:pPr>
              <w:pStyle w:val="Tabela"/>
            </w:pPr>
            <w:r>
              <w:t>Preenchimento obrigatório.</w:t>
            </w:r>
          </w:p>
        </w:tc>
      </w:tr>
      <w:tr w:rsidR="00F41F37" w:rsidRPr="00577606" w14:paraId="10832247" w14:textId="77777777" w:rsidTr="0001104A">
        <w:trPr>
          <w:cantSplit/>
        </w:trPr>
        <w:tc>
          <w:tcPr>
            <w:tcW w:w="1063" w:type="dxa"/>
          </w:tcPr>
          <w:p w14:paraId="0D52C6EE" w14:textId="77777777" w:rsidR="00F41F37" w:rsidRPr="00577606" w:rsidRDefault="00F41F37" w:rsidP="00176592">
            <w:pPr>
              <w:pStyle w:val="Tabela"/>
              <w:numPr>
                <w:ilvl w:val="0"/>
                <w:numId w:val="60"/>
              </w:numPr>
            </w:pPr>
          </w:p>
        </w:tc>
        <w:tc>
          <w:tcPr>
            <w:tcW w:w="1427" w:type="dxa"/>
          </w:tcPr>
          <w:p w14:paraId="3BA646D8" w14:textId="2C96706A" w:rsidR="00F41F37" w:rsidRDefault="00F41F37" w:rsidP="00176592">
            <w:pPr>
              <w:pStyle w:val="Tabela"/>
            </w:pPr>
            <w:r w:rsidRPr="00F41F37">
              <w:t>Exame de Dobras Cutâneas</w:t>
            </w:r>
          </w:p>
        </w:tc>
        <w:tc>
          <w:tcPr>
            <w:tcW w:w="1315" w:type="dxa"/>
          </w:tcPr>
          <w:p w14:paraId="74F890A7" w14:textId="3DA97291" w:rsidR="00F41F37" w:rsidRDefault="00F41F37" w:rsidP="00176592">
            <w:pPr>
              <w:pStyle w:val="Tabela"/>
            </w:pPr>
            <w:r w:rsidRPr="00F41F37">
              <w:t>Exame de Dobras Cutâneas</w:t>
            </w:r>
          </w:p>
        </w:tc>
        <w:tc>
          <w:tcPr>
            <w:tcW w:w="1134" w:type="dxa"/>
          </w:tcPr>
          <w:p w14:paraId="7ED23BBE" w14:textId="745CBCDD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24AE993" w14:textId="0432BC5B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EEF887D" w14:textId="2F6B92A7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76540650" w14:textId="29A3E8E2" w:rsidR="00F41F37" w:rsidRDefault="009945C1" w:rsidP="00176592">
            <w:pPr>
              <w:pStyle w:val="Tabela"/>
            </w:pPr>
            <w:r>
              <w:t>Preenchimento obrigatório.</w:t>
            </w:r>
          </w:p>
        </w:tc>
      </w:tr>
      <w:tr w:rsidR="00F41F37" w:rsidRPr="00577606" w14:paraId="5C1BE1A1" w14:textId="77777777" w:rsidTr="0001104A">
        <w:trPr>
          <w:cantSplit/>
        </w:trPr>
        <w:tc>
          <w:tcPr>
            <w:tcW w:w="1063" w:type="dxa"/>
          </w:tcPr>
          <w:p w14:paraId="11C6B0F9" w14:textId="77777777" w:rsidR="00F41F37" w:rsidRPr="00577606" w:rsidRDefault="00F41F37" w:rsidP="00176592">
            <w:pPr>
              <w:pStyle w:val="Tabela"/>
              <w:numPr>
                <w:ilvl w:val="0"/>
                <w:numId w:val="60"/>
              </w:numPr>
            </w:pPr>
          </w:p>
        </w:tc>
        <w:tc>
          <w:tcPr>
            <w:tcW w:w="1427" w:type="dxa"/>
          </w:tcPr>
          <w:p w14:paraId="0E7FF642" w14:textId="5D0F1D3F" w:rsidR="00F41F37" w:rsidRPr="00577606" w:rsidRDefault="00F41F37" w:rsidP="00176592">
            <w:pPr>
              <w:pStyle w:val="Tabela"/>
            </w:pPr>
            <w:r w:rsidRPr="00F41F37">
              <w:t>Exame Ergométrico</w:t>
            </w:r>
          </w:p>
        </w:tc>
        <w:tc>
          <w:tcPr>
            <w:tcW w:w="1315" w:type="dxa"/>
          </w:tcPr>
          <w:p w14:paraId="5E17057C" w14:textId="2A7538C6" w:rsidR="00F41F37" w:rsidRPr="00577606" w:rsidRDefault="00F41F37" w:rsidP="00176592">
            <w:pPr>
              <w:pStyle w:val="Tabela"/>
            </w:pPr>
            <w:r w:rsidRPr="00F41F37">
              <w:t>Exame Ergométrico</w:t>
            </w:r>
          </w:p>
        </w:tc>
        <w:tc>
          <w:tcPr>
            <w:tcW w:w="1134" w:type="dxa"/>
          </w:tcPr>
          <w:p w14:paraId="3D7A6D8E" w14:textId="183C4773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CC9B243" w14:textId="60F2D51F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0C8675F" w14:textId="2BA74BCC" w:rsidR="00F41F37" w:rsidRPr="00577606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3324F60" w14:textId="4AA9A110" w:rsidR="00F41F37" w:rsidRPr="00577606" w:rsidRDefault="009945C1" w:rsidP="00176592">
            <w:pPr>
              <w:pStyle w:val="Tabela"/>
            </w:pPr>
            <w:r>
              <w:t>Preenchimento obrigatório.</w:t>
            </w:r>
          </w:p>
        </w:tc>
      </w:tr>
    </w:tbl>
    <w:p w14:paraId="34ABB4F8" w14:textId="77777777" w:rsidR="00385DD6" w:rsidRPr="00577606" w:rsidRDefault="00385DD6" w:rsidP="00385DD6">
      <w:pPr>
        <w:pStyle w:val="Ttulo4"/>
        <w:jc w:val="both"/>
      </w:pPr>
      <w:bookmarkStart w:id="74" w:name="_Toc52286218"/>
      <w:r w:rsidRPr="00577606">
        <w:t>Comandos</w:t>
      </w:r>
      <w:bookmarkEnd w:id="7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85DD6" w:rsidRPr="00577606" w14:paraId="3E28B689" w14:textId="77777777" w:rsidTr="0001104A">
        <w:trPr>
          <w:cantSplit/>
        </w:trPr>
        <w:tc>
          <w:tcPr>
            <w:tcW w:w="1063" w:type="dxa"/>
          </w:tcPr>
          <w:p w14:paraId="3A4A5739" w14:textId="77777777" w:rsidR="00385DD6" w:rsidRPr="00577606" w:rsidRDefault="00385DD6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51010A56" w14:textId="77777777" w:rsidR="00385DD6" w:rsidRPr="00577606" w:rsidRDefault="00385DD6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FF65CE9" w14:textId="77777777" w:rsidR="00385DD6" w:rsidRPr="00577606" w:rsidRDefault="00385DD6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19571E0E" w14:textId="77777777" w:rsidR="00385DD6" w:rsidRPr="00577606" w:rsidRDefault="00385DD6" w:rsidP="00176592">
            <w:pPr>
              <w:pStyle w:val="Tabela"/>
            </w:pPr>
            <w:r w:rsidRPr="00577606">
              <w:t>Restrições</w:t>
            </w:r>
          </w:p>
        </w:tc>
      </w:tr>
      <w:tr w:rsidR="00385DD6" w:rsidRPr="00577606" w14:paraId="377647DA" w14:textId="77777777" w:rsidTr="0001104A">
        <w:trPr>
          <w:cantSplit/>
        </w:trPr>
        <w:tc>
          <w:tcPr>
            <w:tcW w:w="1063" w:type="dxa"/>
          </w:tcPr>
          <w:p w14:paraId="3AEF6921" w14:textId="77777777" w:rsidR="00385DD6" w:rsidRPr="00577606" w:rsidRDefault="00385DD6" w:rsidP="00176592">
            <w:pPr>
              <w:pStyle w:val="Tabela"/>
              <w:numPr>
                <w:ilvl w:val="0"/>
                <w:numId w:val="61"/>
              </w:numPr>
            </w:pPr>
          </w:p>
        </w:tc>
        <w:tc>
          <w:tcPr>
            <w:tcW w:w="1559" w:type="dxa"/>
          </w:tcPr>
          <w:p w14:paraId="0DA0FC25" w14:textId="77777777" w:rsidR="00385DD6" w:rsidRPr="00577606" w:rsidRDefault="00385DD6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2A82FCF0" w14:textId="77777777" w:rsidR="008E4E42" w:rsidRDefault="008E4E42" w:rsidP="00176592">
            <w:pPr>
              <w:pStyle w:val="Tabela"/>
            </w:pPr>
            <w:r>
              <w:t>Realiza cadastro dos dados informados.</w:t>
            </w:r>
          </w:p>
          <w:p w14:paraId="38B29CD1" w14:textId="1C5FB3B5" w:rsidR="00385DD6" w:rsidRPr="00577606" w:rsidRDefault="00385DD6" w:rsidP="00176592">
            <w:pPr>
              <w:pStyle w:val="Tabela"/>
            </w:pPr>
            <w:r>
              <w:t xml:space="preserve">Aciona a Tela de Listar </w:t>
            </w:r>
            <w:r w:rsidR="00F41F37">
              <w:t>Avaliação</w:t>
            </w:r>
            <w:r>
              <w:t>.</w:t>
            </w:r>
          </w:p>
        </w:tc>
        <w:tc>
          <w:tcPr>
            <w:tcW w:w="2457" w:type="dxa"/>
          </w:tcPr>
          <w:p w14:paraId="0FF4A54D" w14:textId="4D5FF3FC" w:rsidR="00385DD6" w:rsidRPr="00577606" w:rsidRDefault="00F41F37" w:rsidP="00176592">
            <w:pPr>
              <w:pStyle w:val="Tabela"/>
            </w:pPr>
            <w:r>
              <w:t>-</w:t>
            </w:r>
          </w:p>
        </w:tc>
      </w:tr>
      <w:tr w:rsidR="00385DD6" w:rsidRPr="00577606" w14:paraId="5E5475D6" w14:textId="77777777" w:rsidTr="0001104A">
        <w:trPr>
          <w:cantSplit/>
        </w:trPr>
        <w:tc>
          <w:tcPr>
            <w:tcW w:w="1063" w:type="dxa"/>
          </w:tcPr>
          <w:p w14:paraId="4FAF379B" w14:textId="77777777" w:rsidR="00385DD6" w:rsidRPr="00577606" w:rsidRDefault="00385DD6" w:rsidP="00176592">
            <w:pPr>
              <w:pStyle w:val="Tabela"/>
              <w:numPr>
                <w:ilvl w:val="0"/>
                <w:numId w:val="61"/>
              </w:numPr>
            </w:pPr>
          </w:p>
        </w:tc>
        <w:tc>
          <w:tcPr>
            <w:tcW w:w="1559" w:type="dxa"/>
          </w:tcPr>
          <w:p w14:paraId="0FF5251B" w14:textId="77777777" w:rsidR="00385DD6" w:rsidRPr="00577606" w:rsidRDefault="00385DD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4A9D3095" w14:textId="3993A948" w:rsidR="00385DD6" w:rsidRDefault="00385DD6" w:rsidP="00176592">
            <w:pPr>
              <w:pStyle w:val="Tabela"/>
            </w:pPr>
            <w:r>
              <w:t>Não realizar ação.</w:t>
            </w:r>
          </w:p>
          <w:p w14:paraId="0B5DB1AD" w14:textId="5A8A9846" w:rsidR="00385DD6" w:rsidRPr="00577606" w:rsidRDefault="00385DD6" w:rsidP="00176592">
            <w:pPr>
              <w:pStyle w:val="Tabela"/>
            </w:pPr>
            <w:r>
              <w:t xml:space="preserve">Aciona a Tela de Listar </w:t>
            </w:r>
            <w:r w:rsidR="00F41F37">
              <w:t>Avaliação</w:t>
            </w:r>
            <w:r>
              <w:t>.</w:t>
            </w:r>
          </w:p>
        </w:tc>
        <w:tc>
          <w:tcPr>
            <w:tcW w:w="2457" w:type="dxa"/>
          </w:tcPr>
          <w:p w14:paraId="247602C1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7D785186" w14:textId="77777777" w:rsidTr="0001104A">
        <w:trPr>
          <w:cantSplit/>
        </w:trPr>
        <w:tc>
          <w:tcPr>
            <w:tcW w:w="1063" w:type="dxa"/>
          </w:tcPr>
          <w:p w14:paraId="693976C5" w14:textId="77777777" w:rsidR="00385DD6" w:rsidRPr="00577606" w:rsidRDefault="00385DD6" w:rsidP="00176592">
            <w:pPr>
              <w:pStyle w:val="Tabela"/>
              <w:numPr>
                <w:ilvl w:val="0"/>
                <w:numId w:val="61"/>
              </w:numPr>
            </w:pPr>
          </w:p>
        </w:tc>
        <w:tc>
          <w:tcPr>
            <w:tcW w:w="1559" w:type="dxa"/>
          </w:tcPr>
          <w:p w14:paraId="5C8E5036" w14:textId="77777777" w:rsidR="00385DD6" w:rsidRDefault="00385DD6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5AA80FFE" w14:textId="77777777" w:rsidR="00385DD6" w:rsidRDefault="00385DD6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7C7A5E15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057999A9" w14:textId="77777777" w:rsidTr="0001104A">
        <w:trPr>
          <w:cantSplit/>
        </w:trPr>
        <w:tc>
          <w:tcPr>
            <w:tcW w:w="1063" w:type="dxa"/>
          </w:tcPr>
          <w:p w14:paraId="0BDC724D" w14:textId="77777777" w:rsidR="00385DD6" w:rsidRPr="00577606" w:rsidRDefault="00385DD6" w:rsidP="00176592">
            <w:pPr>
              <w:pStyle w:val="Tabela"/>
              <w:numPr>
                <w:ilvl w:val="0"/>
                <w:numId w:val="61"/>
              </w:numPr>
            </w:pPr>
          </w:p>
        </w:tc>
        <w:tc>
          <w:tcPr>
            <w:tcW w:w="1559" w:type="dxa"/>
          </w:tcPr>
          <w:p w14:paraId="2319A7C0" w14:textId="77777777" w:rsidR="00385DD6" w:rsidRDefault="00385DD6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2A4537EF" w14:textId="77777777" w:rsidR="00385DD6" w:rsidRDefault="00385DD6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3C7F94BB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2BE4B2F1" w14:textId="77777777" w:rsidTr="0001104A">
        <w:trPr>
          <w:cantSplit/>
        </w:trPr>
        <w:tc>
          <w:tcPr>
            <w:tcW w:w="1063" w:type="dxa"/>
          </w:tcPr>
          <w:p w14:paraId="2508A610" w14:textId="77777777" w:rsidR="00385DD6" w:rsidRPr="00577606" w:rsidRDefault="00385DD6" w:rsidP="00176592">
            <w:pPr>
              <w:pStyle w:val="Tabela"/>
              <w:numPr>
                <w:ilvl w:val="0"/>
                <w:numId w:val="61"/>
              </w:numPr>
            </w:pPr>
          </w:p>
        </w:tc>
        <w:tc>
          <w:tcPr>
            <w:tcW w:w="1559" w:type="dxa"/>
          </w:tcPr>
          <w:p w14:paraId="57D77A18" w14:textId="77777777" w:rsidR="00385DD6" w:rsidRDefault="00385DD6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0073D319" w14:textId="77777777" w:rsidR="00385DD6" w:rsidRDefault="00385DD6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76761A87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1E002C" w:rsidRPr="00577606" w14:paraId="30DADF6A" w14:textId="77777777" w:rsidTr="0001104A">
        <w:trPr>
          <w:cantSplit/>
        </w:trPr>
        <w:tc>
          <w:tcPr>
            <w:tcW w:w="1063" w:type="dxa"/>
          </w:tcPr>
          <w:p w14:paraId="7FB19D57" w14:textId="77777777" w:rsidR="001E002C" w:rsidRPr="00577606" w:rsidRDefault="001E002C" w:rsidP="00176592">
            <w:pPr>
              <w:pStyle w:val="Tabela"/>
              <w:numPr>
                <w:ilvl w:val="0"/>
                <w:numId w:val="61"/>
              </w:numPr>
            </w:pPr>
          </w:p>
        </w:tc>
        <w:tc>
          <w:tcPr>
            <w:tcW w:w="1559" w:type="dxa"/>
          </w:tcPr>
          <w:p w14:paraId="5BEE11FB" w14:textId="09C0A623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5734C24B" w14:textId="58919B3F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1E0E979B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57B9B1A2" w14:textId="6B91F34E" w:rsidR="00385DD6" w:rsidRPr="00577606" w:rsidRDefault="00385DD6" w:rsidP="00385DD6">
      <w:pPr>
        <w:pStyle w:val="Ttulo3"/>
        <w:jc w:val="both"/>
      </w:pPr>
      <w:bookmarkStart w:id="75" w:name="_Toc52286219"/>
      <w:r w:rsidRPr="00577606">
        <w:t xml:space="preserve">Interface de usuário </w:t>
      </w:r>
      <w:r>
        <w:t xml:space="preserve">Editar </w:t>
      </w:r>
      <w:r w:rsidR="00F41F37">
        <w:t>Avaliação</w:t>
      </w:r>
      <w:bookmarkEnd w:id="75"/>
    </w:p>
    <w:p w14:paraId="09E082AD" w14:textId="77777777" w:rsidR="00385DD6" w:rsidRPr="00577606" w:rsidRDefault="00385DD6" w:rsidP="00385DD6">
      <w:pPr>
        <w:pStyle w:val="Ttulo4"/>
        <w:jc w:val="both"/>
      </w:pPr>
      <w:bookmarkStart w:id="76" w:name="_Toc52286220"/>
      <w:r w:rsidRPr="00577606">
        <w:t>Leiaute sugerido</w:t>
      </w:r>
      <w:bookmarkEnd w:id="76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85DD6" w:rsidRPr="00577606" w14:paraId="2D9C60D5" w14:textId="77777777" w:rsidTr="0001104A">
        <w:trPr>
          <w:trHeight w:val="645"/>
        </w:trPr>
        <w:tc>
          <w:tcPr>
            <w:tcW w:w="9284" w:type="dxa"/>
          </w:tcPr>
          <w:p w14:paraId="0501CCC4" w14:textId="77777777" w:rsidR="00385DD6" w:rsidRDefault="00385DD6" w:rsidP="0001104A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526C3CCE" wp14:editId="2ADF918B">
                  <wp:extent cx="5806421" cy="2555873"/>
                  <wp:effectExtent l="0" t="0" r="444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92B3C" w14:textId="727C7279" w:rsidR="00385DD6" w:rsidRPr="00895071" w:rsidRDefault="00385DD6" w:rsidP="0001104A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17</w:t>
              </w:r>
            </w:fldSimple>
            <w:r>
              <w:t xml:space="preserve"> - Editar Pagamento</w:t>
            </w:r>
          </w:p>
        </w:tc>
      </w:tr>
    </w:tbl>
    <w:p w14:paraId="633BA285" w14:textId="77777777" w:rsidR="00385DD6" w:rsidRPr="00577606" w:rsidRDefault="00385DD6" w:rsidP="00385DD6">
      <w:pPr>
        <w:pStyle w:val="Ttulo4"/>
        <w:jc w:val="both"/>
      </w:pPr>
      <w:bookmarkStart w:id="77" w:name="_Toc52286221"/>
      <w:r w:rsidRPr="00577606">
        <w:t>Campos</w:t>
      </w:r>
      <w:bookmarkEnd w:id="7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85DD6" w:rsidRPr="00577606" w14:paraId="683EE233" w14:textId="77777777" w:rsidTr="0001104A">
        <w:trPr>
          <w:cantSplit/>
          <w:trHeight w:val="134"/>
        </w:trPr>
        <w:tc>
          <w:tcPr>
            <w:tcW w:w="1063" w:type="dxa"/>
          </w:tcPr>
          <w:p w14:paraId="01D6ABAD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2384B9C8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5D7EE66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37E18723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620A1983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3881A197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6020E004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F41F37" w:rsidRPr="00577606" w14:paraId="7A1E905B" w14:textId="77777777" w:rsidTr="0001104A">
        <w:trPr>
          <w:cantSplit/>
        </w:trPr>
        <w:tc>
          <w:tcPr>
            <w:tcW w:w="1063" w:type="dxa"/>
          </w:tcPr>
          <w:p w14:paraId="4F78BC2E" w14:textId="77777777" w:rsidR="00F41F37" w:rsidRPr="00577606" w:rsidRDefault="00F41F37" w:rsidP="00176592">
            <w:pPr>
              <w:pStyle w:val="Tabela"/>
              <w:numPr>
                <w:ilvl w:val="0"/>
                <w:numId w:val="62"/>
              </w:numPr>
            </w:pPr>
          </w:p>
        </w:tc>
        <w:tc>
          <w:tcPr>
            <w:tcW w:w="1427" w:type="dxa"/>
          </w:tcPr>
          <w:p w14:paraId="65D82200" w14:textId="720477D4" w:rsidR="00F41F37" w:rsidRPr="00577606" w:rsidRDefault="00F41F37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2F9D4C6B" w14:textId="363BC0D3" w:rsidR="00F41F37" w:rsidRPr="00577606" w:rsidRDefault="00F41F37" w:rsidP="00176592">
            <w:pPr>
              <w:pStyle w:val="Tabela"/>
            </w:pPr>
            <w:r>
              <w:t>Nome do cliente</w:t>
            </w:r>
          </w:p>
        </w:tc>
        <w:tc>
          <w:tcPr>
            <w:tcW w:w="1134" w:type="dxa"/>
          </w:tcPr>
          <w:p w14:paraId="4089665C" w14:textId="03234995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228A7D1" w14:textId="249AC6D2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CBAF94F" w14:textId="47DD5CC0" w:rsidR="00F41F37" w:rsidRPr="00577606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BFB1341" w14:textId="23987CE9" w:rsidR="00F41F37" w:rsidRPr="00577606" w:rsidRDefault="00F41F37" w:rsidP="00176592">
            <w:pPr>
              <w:pStyle w:val="Tabela"/>
            </w:pPr>
            <w:r>
              <w:t>Desabilitado.</w:t>
            </w:r>
          </w:p>
        </w:tc>
      </w:tr>
      <w:tr w:rsidR="00F41F37" w:rsidRPr="00577606" w14:paraId="282E2CAC" w14:textId="77777777" w:rsidTr="0001104A">
        <w:trPr>
          <w:cantSplit/>
        </w:trPr>
        <w:tc>
          <w:tcPr>
            <w:tcW w:w="1063" w:type="dxa"/>
          </w:tcPr>
          <w:p w14:paraId="0194FAE8" w14:textId="77777777" w:rsidR="00F41F37" w:rsidRPr="00577606" w:rsidRDefault="00F41F37" w:rsidP="00176592">
            <w:pPr>
              <w:pStyle w:val="Tabela"/>
              <w:numPr>
                <w:ilvl w:val="0"/>
                <w:numId w:val="62"/>
              </w:numPr>
            </w:pPr>
          </w:p>
        </w:tc>
        <w:tc>
          <w:tcPr>
            <w:tcW w:w="1427" w:type="dxa"/>
          </w:tcPr>
          <w:p w14:paraId="4B6A55E5" w14:textId="19A0DBB5" w:rsidR="00F41F37" w:rsidRDefault="00F41F37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496E1433" w14:textId="2BF09408" w:rsidR="00F41F37" w:rsidRDefault="00F41F37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1F09BDF3" w14:textId="0D8D4890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53C8C973" w14:textId="38805B92" w:rsidR="00F41F37" w:rsidRDefault="00F41F37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58E52721" w14:textId="231F5FA5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A1AFB78" w14:textId="24F57B8B" w:rsidR="00F41F37" w:rsidRDefault="00F41F37" w:rsidP="00176592">
            <w:pPr>
              <w:pStyle w:val="Tabela"/>
            </w:pPr>
            <w:r>
              <w:t>Desabilitado.</w:t>
            </w:r>
          </w:p>
        </w:tc>
      </w:tr>
      <w:tr w:rsidR="00F41F37" w:rsidRPr="00577606" w14:paraId="6EDD05D2" w14:textId="77777777" w:rsidTr="0001104A">
        <w:trPr>
          <w:cantSplit/>
        </w:trPr>
        <w:tc>
          <w:tcPr>
            <w:tcW w:w="1063" w:type="dxa"/>
          </w:tcPr>
          <w:p w14:paraId="0E74828D" w14:textId="77777777" w:rsidR="00F41F37" w:rsidRPr="00577606" w:rsidRDefault="00F41F37" w:rsidP="00176592">
            <w:pPr>
              <w:pStyle w:val="Tabela"/>
              <w:numPr>
                <w:ilvl w:val="0"/>
                <w:numId w:val="62"/>
              </w:numPr>
            </w:pPr>
          </w:p>
        </w:tc>
        <w:tc>
          <w:tcPr>
            <w:tcW w:w="1427" w:type="dxa"/>
          </w:tcPr>
          <w:p w14:paraId="26C11A50" w14:textId="78FEDD35" w:rsidR="00F41F37" w:rsidRDefault="00F41F37" w:rsidP="00176592">
            <w:pPr>
              <w:pStyle w:val="Tabela"/>
            </w:pPr>
            <w:r w:rsidRPr="00F41F37">
              <w:t>Anamnese do Paciente</w:t>
            </w:r>
          </w:p>
        </w:tc>
        <w:tc>
          <w:tcPr>
            <w:tcW w:w="1315" w:type="dxa"/>
          </w:tcPr>
          <w:p w14:paraId="591B46A7" w14:textId="19AD6D4A" w:rsidR="00F41F37" w:rsidRDefault="00F41F37" w:rsidP="00176592">
            <w:pPr>
              <w:pStyle w:val="Tabela"/>
            </w:pPr>
            <w:r w:rsidRPr="00F41F37">
              <w:t>Anamnese do Paciente</w:t>
            </w:r>
          </w:p>
        </w:tc>
        <w:tc>
          <w:tcPr>
            <w:tcW w:w="1134" w:type="dxa"/>
          </w:tcPr>
          <w:p w14:paraId="6C2BEC86" w14:textId="0089B028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C1DBA07" w14:textId="1C79BF71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B76875E" w14:textId="1CBB38FD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D33FF7C" w14:textId="6F696A7E" w:rsidR="00F41F37" w:rsidRDefault="009945C1" w:rsidP="00176592">
            <w:pPr>
              <w:pStyle w:val="Tabela"/>
            </w:pPr>
            <w:r>
              <w:t>Preenchimento obrigatório.</w:t>
            </w:r>
          </w:p>
        </w:tc>
      </w:tr>
      <w:tr w:rsidR="00F41F37" w:rsidRPr="00577606" w14:paraId="0BBDC6E5" w14:textId="77777777" w:rsidTr="0001104A">
        <w:trPr>
          <w:cantSplit/>
        </w:trPr>
        <w:tc>
          <w:tcPr>
            <w:tcW w:w="1063" w:type="dxa"/>
          </w:tcPr>
          <w:p w14:paraId="303537F6" w14:textId="77777777" w:rsidR="00F41F37" w:rsidRPr="00577606" w:rsidRDefault="00F41F37" w:rsidP="00176592">
            <w:pPr>
              <w:pStyle w:val="Tabela"/>
              <w:numPr>
                <w:ilvl w:val="0"/>
                <w:numId w:val="62"/>
              </w:numPr>
            </w:pPr>
          </w:p>
        </w:tc>
        <w:tc>
          <w:tcPr>
            <w:tcW w:w="1427" w:type="dxa"/>
          </w:tcPr>
          <w:p w14:paraId="04B096C9" w14:textId="396E706A" w:rsidR="00F41F37" w:rsidRDefault="00F41F37" w:rsidP="00176592">
            <w:pPr>
              <w:pStyle w:val="Tabela"/>
            </w:pPr>
            <w:r w:rsidRPr="00F41F37">
              <w:t>Exame de Dobras Cutâneas</w:t>
            </w:r>
          </w:p>
        </w:tc>
        <w:tc>
          <w:tcPr>
            <w:tcW w:w="1315" w:type="dxa"/>
          </w:tcPr>
          <w:p w14:paraId="05955C43" w14:textId="692320A4" w:rsidR="00F41F37" w:rsidRDefault="00F41F37" w:rsidP="00176592">
            <w:pPr>
              <w:pStyle w:val="Tabela"/>
            </w:pPr>
            <w:r w:rsidRPr="00F41F37">
              <w:t>Exame de Dobras Cutâneas</w:t>
            </w:r>
          </w:p>
        </w:tc>
        <w:tc>
          <w:tcPr>
            <w:tcW w:w="1134" w:type="dxa"/>
          </w:tcPr>
          <w:p w14:paraId="4E013581" w14:textId="6237069C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F6E746D" w14:textId="0FF16AF8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B7535EA" w14:textId="3B7717B5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AA23451" w14:textId="6AB0F31B" w:rsidR="00F41F37" w:rsidRDefault="009945C1" w:rsidP="00176592">
            <w:pPr>
              <w:pStyle w:val="Tabela"/>
            </w:pPr>
            <w:r>
              <w:t>Preenchimento obrigatório.</w:t>
            </w:r>
          </w:p>
        </w:tc>
      </w:tr>
      <w:tr w:rsidR="00F41F37" w:rsidRPr="00577606" w14:paraId="12E40E01" w14:textId="77777777" w:rsidTr="0001104A">
        <w:trPr>
          <w:cantSplit/>
        </w:trPr>
        <w:tc>
          <w:tcPr>
            <w:tcW w:w="1063" w:type="dxa"/>
          </w:tcPr>
          <w:p w14:paraId="0A83ECE7" w14:textId="77777777" w:rsidR="00F41F37" w:rsidRPr="00577606" w:rsidRDefault="00F41F37" w:rsidP="00176592">
            <w:pPr>
              <w:pStyle w:val="Tabela"/>
              <w:numPr>
                <w:ilvl w:val="0"/>
                <w:numId w:val="60"/>
              </w:numPr>
            </w:pPr>
          </w:p>
        </w:tc>
        <w:tc>
          <w:tcPr>
            <w:tcW w:w="1427" w:type="dxa"/>
          </w:tcPr>
          <w:p w14:paraId="022405C1" w14:textId="37D94977" w:rsidR="00F41F37" w:rsidRPr="00577606" w:rsidRDefault="00F41F37" w:rsidP="00176592">
            <w:pPr>
              <w:pStyle w:val="Tabela"/>
            </w:pPr>
            <w:r w:rsidRPr="00F41F37">
              <w:t>Exame Ergométrico</w:t>
            </w:r>
          </w:p>
        </w:tc>
        <w:tc>
          <w:tcPr>
            <w:tcW w:w="1315" w:type="dxa"/>
          </w:tcPr>
          <w:p w14:paraId="3AFD7A8E" w14:textId="3BDFC88B" w:rsidR="00F41F37" w:rsidRPr="00577606" w:rsidRDefault="00F41F37" w:rsidP="00176592">
            <w:pPr>
              <w:pStyle w:val="Tabela"/>
            </w:pPr>
            <w:r w:rsidRPr="00F41F37">
              <w:t>Exame Ergométrico</w:t>
            </w:r>
          </w:p>
        </w:tc>
        <w:tc>
          <w:tcPr>
            <w:tcW w:w="1134" w:type="dxa"/>
          </w:tcPr>
          <w:p w14:paraId="012F88E6" w14:textId="669FFD42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7A389D1" w14:textId="4A3C0B0F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7EADB7C" w14:textId="7F6B221A" w:rsidR="00F41F37" w:rsidRPr="00577606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7F3111C" w14:textId="5C0AB360" w:rsidR="00F41F37" w:rsidRPr="00577606" w:rsidRDefault="009945C1" w:rsidP="00176592">
            <w:pPr>
              <w:pStyle w:val="Tabela"/>
            </w:pPr>
            <w:r>
              <w:t>Preenchimento obrigatório.</w:t>
            </w:r>
          </w:p>
        </w:tc>
      </w:tr>
    </w:tbl>
    <w:p w14:paraId="51FA03FE" w14:textId="77777777" w:rsidR="00385DD6" w:rsidRPr="00577606" w:rsidRDefault="00385DD6" w:rsidP="00385DD6">
      <w:pPr>
        <w:pStyle w:val="Ttulo4"/>
        <w:jc w:val="both"/>
      </w:pPr>
      <w:bookmarkStart w:id="78" w:name="_Toc52286222"/>
      <w:r w:rsidRPr="00577606">
        <w:t>Comandos</w:t>
      </w:r>
      <w:bookmarkEnd w:id="7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85DD6" w:rsidRPr="00577606" w14:paraId="590404CF" w14:textId="77777777" w:rsidTr="0001104A">
        <w:trPr>
          <w:cantSplit/>
        </w:trPr>
        <w:tc>
          <w:tcPr>
            <w:tcW w:w="1063" w:type="dxa"/>
          </w:tcPr>
          <w:p w14:paraId="7F7819FC" w14:textId="77777777" w:rsidR="00385DD6" w:rsidRPr="00577606" w:rsidRDefault="00385DD6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3D89DC45" w14:textId="77777777" w:rsidR="00385DD6" w:rsidRPr="00577606" w:rsidRDefault="00385DD6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6CD4297E" w14:textId="77777777" w:rsidR="00385DD6" w:rsidRPr="00577606" w:rsidRDefault="00385DD6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248AC3A" w14:textId="77777777" w:rsidR="00385DD6" w:rsidRPr="00577606" w:rsidRDefault="00385DD6" w:rsidP="00176592">
            <w:pPr>
              <w:pStyle w:val="Tabela"/>
            </w:pPr>
            <w:r w:rsidRPr="00577606">
              <w:t>Restrições</w:t>
            </w:r>
          </w:p>
        </w:tc>
      </w:tr>
      <w:tr w:rsidR="00385DD6" w:rsidRPr="00577606" w14:paraId="634BB993" w14:textId="77777777" w:rsidTr="0001104A">
        <w:trPr>
          <w:cantSplit/>
        </w:trPr>
        <w:tc>
          <w:tcPr>
            <w:tcW w:w="1063" w:type="dxa"/>
          </w:tcPr>
          <w:p w14:paraId="0A396DF1" w14:textId="77777777" w:rsidR="00385DD6" w:rsidRPr="00577606" w:rsidRDefault="00385DD6" w:rsidP="00176592">
            <w:pPr>
              <w:pStyle w:val="Tabela"/>
              <w:numPr>
                <w:ilvl w:val="0"/>
                <w:numId w:val="63"/>
              </w:numPr>
            </w:pPr>
          </w:p>
        </w:tc>
        <w:tc>
          <w:tcPr>
            <w:tcW w:w="1559" w:type="dxa"/>
          </w:tcPr>
          <w:p w14:paraId="583B69E0" w14:textId="77777777" w:rsidR="00385DD6" w:rsidRPr="00577606" w:rsidRDefault="00385DD6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6C0BF535" w14:textId="52BB0715" w:rsidR="008E4E42" w:rsidRDefault="008E4E42" w:rsidP="00176592">
            <w:pPr>
              <w:pStyle w:val="Tabela"/>
            </w:pPr>
            <w:r>
              <w:t>Realiza atualização dos dados informados.</w:t>
            </w:r>
          </w:p>
          <w:p w14:paraId="5B6E2396" w14:textId="10B1EC5A" w:rsidR="00385DD6" w:rsidRPr="00577606" w:rsidRDefault="00385DD6" w:rsidP="00176592">
            <w:pPr>
              <w:pStyle w:val="Tabela"/>
            </w:pPr>
            <w:r>
              <w:t xml:space="preserve">Aciona a Tela de Listar </w:t>
            </w:r>
            <w:r w:rsidR="00F41F37">
              <w:t>Avaliação</w:t>
            </w:r>
            <w:r>
              <w:t>.</w:t>
            </w:r>
          </w:p>
        </w:tc>
        <w:tc>
          <w:tcPr>
            <w:tcW w:w="2457" w:type="dxa"/>
          </w:tcPr>
          <w:p w14:paraId="48403C07" w14:textId="7FD60F6D" w:rsidR="00385DD6" w:rsidRPr="00577606" w:rsidRDefault="00F41F37" w:rsidP="00176592">
            <w:pPr>
              <w:pStyle w:val="Tabela"/>
            </w:pPr>
            <w:r>
              <w:t>-</w:t>
            </w:r>
          </w:p>
        </w:tc>
      </w:tr>
      <w:tr w:rsidR="00385DD6" w:rsidRPr="00577606" w14:paraId="4F2572D9" w14:textId="77777777" w:rsidTr="0001104A">
        <w:trPr>
          <w:cantSplit/>
        </w:trPr>
        <w:tc>
          <w:tcPr>
            <w:tcW w:w="1063" w:type="dxa"/>
          </w:tcPr>
          <w:p w14:paraId="6B1B1EDB" w14:textId="77777777" w:rsidR="00385DD6" w:rsidRPr="00577606" w:rsidRDefault="00385DD6" w:rsidP="00176592">
            <w:pPr>
              <w:pStyle w:val="Tabela"/>
              <w:numPr>
                <w:ilvl w:val="0"/>
                <w:numId w:val="63"/>
              </w:numPr>
            </w:pPr>
          </w:p>
        </w:tc>
        <w:tc>
          <w:tcPr>
            <w:tcW w:w="1559" w:type="dxa"/>
          </w:tcPr>
          <w:p w14:paraId="0A7BAB54" w14:textId="77777777" w:rsidR="00385DD6" w:rsidRPr="00577606" w:rsidRDefault="00385DD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45685B0E" w14:textId="7135D75B" w:rsidR="00385DD6" w:rsidRDefault="00385DD6" w:rsidP="00176592">
            <w:pPr>
              <w:pStyle w:val="Tabela"/>
            </w:pPr>
            <w:r>
              <w:t>Não realizar ação.</w:t>
            </w:r>
          </w:p>
          <w:p w14:paraId="4F7A0200" w14:textId="39EF7EF7" w:rsidR="00385DD6" w:rsidRPr="00577606" w:rsidRDefault="00385DD6" w:rsidP="00176592">
            <w:pPr>
              <w:pStyle w:val="Tabela"/>
            </w:pPr>
            <w:r>
              <w:t xml:space="preserve">Aciona a Tela de Listar </w:t>
            </w:r>
            <w:r w:rsidR="00F41F37">
              <w:t>Avaliação</w:t>
            </w:r>
            <w:r>
              <w:t>.</w:t>
            </w:r>
          </w:p>
        </w:tc>
        <w:tc>
          <w:tcPr>
            <w:tcW w:w="2457" w:type="dxa"/>
          </w:tcPr>
          <w:p w14:paraId="16AB92A5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3C1A25C5" w14:textId="77777777" w:rsidTr="0001104A">
        <w:trPr>
          <w:cantSplit/>
        </w:trPr>
        <w:tc>
          <w:tcPr>
            <w:tcW w:w="1063" w:type="dxa"/>
          </w:tcPr>
          <w:p w14:paraId="6AB3BD6E" w14:textId="77777777" w:rsidR="00385DD6" w:rsidRPr="00577606" w:rsidRDefault="00385DD6" w:rsidP="00176592">
            <w:pPr>
              <w:pStyle w:val="Tabela"/>
              <w:numPr>
                <w:ilvl w:val="0"/>
                <w:numId w:val="63"/>
              </w:numPr>
            </w:pPr>
          </w:p>
        </w:tc>
        <w:tc>
          <w:tcPr>
            <w:tcW w:w="1559" w:type="dxa"/>
          </w:tcPr>
          <w:p w14:paraId="0C77138F" w14:textId="77777777" w:rsidR="00385DD6" w:rsidRDefault="00385DD6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4F360C52" w14:textId="77777777" w:rsidR="00385DD6" w:rsidRDefault="00385DD6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6783888B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70A7A16C" w14:textId="77777777" w:rsidTr="0001104A">
        <w:trPr>
          <w:cantSplit/>
        </w:trPr>
        <w:tc>
          <w:tcPr>
            <w:tcW w:w="1063" w:type="dxa"/>
          </w:tcPr>
          <w:p w14:paraId="5227D846" w14:textId="77777777" w:rsidR="00385DD6" w:rsidRPr="00577606" w:rsidRDefault="00385DD6" w:rsidP="00176592">
            <w:pPr>
              <w:pStyle w:val="Tabela"/>
              <w:numPr>
                <w:ilvl w:val="0"/>
                <w:numId w:val="63"/>
              </w:numPr>
            </w:pPr>
          </w:p>
        </w:tc>
        <w:tc>
          <w:tcPr>
            <w:tcW w:w="1559" w:type="dxa"/>
          </w:tcPr>
          <w:p w14:paraId="5DA0C9DF" w14:textId="77777777" w:rsidR="00385DD6" w:rsidRDefault="00385DD6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7C6D650C" w14:textId="77777777" w:rsidR="00385DD6" w:rsidRDefault="00385DD6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0BCA72ED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5751F848" w14:textId="77777777" w:rsidTr="0001104A">
        <w:trPr>
          <w:cantSplit/>
        </w:trPr>
        <w:tc>
          <w:tcPr>
            <w:tcW w:w="1063" w:type="dxa"/>
          </w:tcPr>
          <w:p w14:paraId="69E89655" w14:textId="77777777" w:rsidR="00385DD6" w:rsidRPr="00577606" w:rsidRDefault="00385DD6" w:rsidP="00176592">
            <w:pPr>
              <w:pStyle w:val="Tabela"/>
              <w:numPr>
                <w:ilvl w:val="0"/>
                <w:numId w:val="63"/>
              </w:numPr>
            </w:pPr>
          </w:p>
        </w:tc>
        <w:tc>
          <w:tcPr>
            <w:tcW w:w="1559" w:type="dxa"/>
          </w:tcPr>
          <w:p w14:paraId="1ADC1C83" w14:textId="77777777" w:rsidR="00385DD6" w:rsidRDefault="00385DD6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093E9B12" w14:textId="77777777" w:rsidR="00385DD6" w:rsidRDefault="00385DD6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41CFADF9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1E002C" w:rsidRPr="00577606" w14:paraId="42313AE6" w14:textId="77777777" w:rsidTr="0001104A">
        <w:trPr>
          <w:cantSplit/>
        </w:trPr>
        <w:tc>
          <w:tcPr>
            <w:tcW w:w="1063" w:type="dxa"/>
          </w:tcPr>
          <w:p w14:paraId="7EAEBF4A" w14:textId="77777777" w:rsidR="001E002C" w:rsidRPr="00577606" w:rsidRDefault="001E002C" w:rsidP="00176592">
            <w:pPr>
              <w:pStyle w:val="Tabela"/>
              <w:numPr>
                <w:ilvl w:val="0"/>
                <w:numId w:val="63"/>
              </w:numPr>
            </w:pPr>
          </w:p>
        </w:tc>
        <w:tc>
          <w:tcPr>
            <w:tcW w:w="1559" w:type="dxa"/>
          </w:tcPr>
          <w:p w14:paraId="10ED719F" w14:textId="11F15550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002C9E6F" w14:textId="4BC39DCD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4AC6A83E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75AD72C0" w14:textId="3966E040" w:rsidR="00385DD6" w:rsidRPr="00577606" w:rsidRDefault="00385DD6" w:rsidP="00385DD6">
      <w:pPr>
        <w:pStyle w:val="Ttulo3"/>
        <w:jc w:val="both"/>
      </w:pPr>
      <w:bookmarkStart w:id="79" w:name="_Toc52286223"/>
      <w:r w:rsidRPr="00577606">
        <w:t xml:space="preserve">Interface de usuário </w:t>
      </w:r>
      <w:r>
        <w:t xml:space="preserve">Deletar </w:t>
      </w:r>
      <w:r w:rsidR="00F41F37">
        <w:t>Avaliação</w:t>
      </w:r>
      <w:bookmarkEnd w:id="79"/>
    </w:p>
    <w:p w14:paraId="1A1830DB" w14:textId="77777777" w:rsidR="00385DD6" w:rsidRPr="00577606" w:rsidRDefault="00385DD6" w:rsidP="00385DD6">
      <w:pPr>
        <w:pStyle w:val="Ttulo4"/>
        <w:jc w:val="both"/>
      </w:pPr>
      <w:bookmarkStart w:id="80" w:name="_Toc52286224"/>
      <w:r w:rsidRPr="00577606">
        <w:t>Leiaute sugerido</w:t>
      </w:r>
      <w:bookmarkEnd w:id="80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85DD6" w:rsidRPr="00577606" w14:paraId="4A12F7B0" w14:textId="77777777" w:rsidTr="0001104A">
        <w:trPr>
          <w:trHeight w:val="645"/>
        </w:trPr>
        <w:tc>
          <w:tcPr>
            <w:tcW w:w="9284" w:type="dxa"/>
          </w:tcPr>
          <w:p w14:paraId="1FE3F781" w14:textId="77777777" w:rsidR="002965A6" w:rsidRDefault="00385DD6" w:rsidP="002965A6">
            <w:pPr>
              <w:pStyle w:val="Legenda"/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5E5167F8" wp14:editId="595BAAF8">
                  <wp:extent cx="5806421" cy="2555874"/>
                  <wp:effectExtent l="0" t="0" r="444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52E02" w14:textId="6471CEE8" w:rsidR="00385DD6" w:rsidRPr="00577606" w:rsidRDefault="002965A6" w:rsidP="002965A6">
            <w:pPr>
              <w:pStyle w:val="Legenda"/>
              <w:jc w:val="both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18</w:t>
              </w:r>
            </w:fldSimple>
            <w:r>
              <w:t xml:space="preserve"> - Deletar Avaliação</w:t>
            </w:r>
          </w:p>
        </w:tc>
      </w:tr>
    </w:tbl>
    <w:p w14:paraId="54B50988" w14:textId="77777777" w:rsidR="00385DD6" w:rsidRPr="00577606" w:rsidRDefault="00385DD6" w:rsidP="00176592">
      <w:pPr>
        <w:pStyle w:val="Corpodetexto"/>
      </w:pPr>
    </w:p>
    <w:p w14:paraId="403B8424" w14:textId="42135A51" w:rsidR="00385DD6" w:rsidRPr="00577606" w:rsidRDefault="00385DD6" w:rsidP="00385DD6">
      <w:pPr>
        <w:pStyle w:val="Ttulo4"/>
        <w:jc w:val="both"/>
      </w:pPr>
      <w:bookmarkStart w:id="81" w:name="_Toc52286225"/>
      <w:r w:rsidRPr="00577606">
        <w:t>Campos</w:t>
      </w:r>
      <w:bookmarkEnd w:id="81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85DD6" w:rsidRPr="00577606" w14:paraId="25F56FC9" w14:textId="77777777" w:rsidTr="0001104A">
        <w:trPr>
          <w:cantSplit/>
          <w:trHeight w:val="134"/>
        </w:trPr>
        <w:tc>
          <w:tcPr>
            <w:tcW w:w="1063" w:type="dxa"/>
          </w:tcPr>
          <w:p w14:paraId="46493BD5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028943A8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66F53F5F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98D1A52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6537A177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223A3EBB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2F854003" w14:textId="77777777" w:rsidR="00385DD6" w:rsidRPr="00577606" w:rsidRDefault="00385DD6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F41F37" w:rsidRPr="00577606" w14:paraId="47F606C0" w14:textId="77777777" w:rsidTr="0001104A">
        <w:trPr>
          <w:cantSplit/>
        </w:trPr>
        <w:tc>
          <w:tcPr>
            <w:tcW w:w="1063" w:type="dxa"/>
          </w:tcPr>
          <w:p w14:paraId="53CE2A71" w14:textId="77777777" w:rsidR="00F41F37" w:rsidRPr="00577606" w:rsidRDefault="00F41F37" w:rsidP="00176592">
            <w:pPr>
              <w:pStyle w:val="Tabela"/>
              <w:numPr>
                <w:ilvl w:val="0"/>
                <w:numId w:val="64"/>
              </w:numPr>
            </w:pPr>
          </w:p>
        </w:tc>
        <w:tc>
          <w:tcPr>
            <w:tcW w:w="1427" w:type="dxa"/>
          </w:tcPr>
          <w:p w14:paraId="273F0246" w14:textId="36297980" w:rsidR="00F41F37" w:rsidRPr="00577606" w:rsidRDefault="00F41F37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37470D60" w14:textId="239DDB19" w:rsidR="00F41F37" w:rsidRPr="00577606" w:rsidRDefault="00F41F37" w:rsidP="00176592">
            <w:pPr>
              <w:pStyle w:val="Tabela"/>
            </w:pPr>
            <w:r>
              <w:t>Nome do cliente</w:t>
            </w:r>
          </w:p>
        </w:tc>
        <w:tc>
          <w:tcPr>
            <w:tcW w:w="1134" w:type="dxa"/>
          </w:tcPr>
          <w:p w14:paraId="3BD8DC77" w14:textId="49BE4491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98E8ABD" w14:textId="334B411C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3C6D2F68" w14:textId="499006FD" w:rsidR="00F41F37" w:rsidRPr="00577606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3C06BD8" w14:textId="179612D6" w:rsidR="00F41F37" w:rsidRPr="00577606" w:rsidRDefault="00F41F37" w:rsidP="00176592">
            <w:pPr>
              <w:pStyle w:val="Tabela"/>
            </w:pPr>
            <w:r>
              <w:t>Desabilitado.</w:t>
            </w:r>
          </w:p>
        </w:tc>
      </w:tr>
      <w:tr w:rsidR="00F41F37" w:rsidRPr="00577606" w14:paraId="76BEB3DC" w14:textId="77777777" w:rsidTr="0001104A">
        <w:trPr>
          <w:cantSplit/>
        </w:trPr>
        <w:tc>
          <w:tcPr>
            <w:tcW w:w="1063" w:type="dxa"/>
          </w:tcPr>
          <w:p w14:paraId="446DBFF4" w14:textId="77777777" w:rsidR="00F41F37" w:rsidRPr="00577606" w:rsidRDefault="00F41F37" w:rsidP="00176592">
            <w:pPr>
              <w:pStyle w:val="Tabela"/>
              <w:numPr>
                <w:ilvl w:val="0"/>
                <w:numId w:val="64"/>
              </w:numPr>
            </w:pPr>
          </w:p>
        </w:tc>
        <w:tc>
          <w:tcPr>
            <w:tcW w:w="1427" w:type="dxa"/>
          </w:tcPr>
          <w:p w14:paraId="4169C311" w14:textId="5FE28FED" w:rsidR="00F41F37" w:rsidRDefault="00F41F37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116D2B56" w14:textId="67E04F07" w:rsidR="00F41F37" w:rsidRDefault="00F41F37" w:rsidP="00176592">
            <w:pPr>
              <w:pStyle w:val="Tabela"/>
            </w:pPr>
            <w:r>
              <w:t>CPF do cliente</w:t>
            </w:r>
          </w:p>
        </w:tc>
        <w:tc>
          <w:tcPr>
            <w:tcW w:w="1134" w:type="dxa"/>
          </w:tcPr>
          <w:p w14:paraId="242432A6" w14:textId="1E7A1FB3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BB7CAD2" w14:textId="11EB0016" w:rsidR="00F41F37" w:rsidRDefault="00F41F37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74EC9CD3" w14:textId="5FB0373F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4492FE2" w14:textId="08BD0E00" w:rsidR="00F41F37" w:rsidRDefault="00F41F37" w:rsidP="00176592">
            <w:pPr>
              <w:pStyle w:val="Tabela"/>
            </w:pPr>
            <w:r>
              <w:t>Desabilitado.</w:t>
            </w:r>
          </w:p>
        </w:tc>
      </w:tr>
      <w:tr w:rsidR="00F41F37" w:rsidRPr="00577606" w14:paraId="67D545A9" w14:textId="77777777" w:rsidTr="0001104A">
        <w:trPr>
          <w:cantSplit/>
        </w:trPr>
        <w:tc>
          <w:tcPr>
            <w:tcW w:w="1063" w:type="dxa"/>
          </w:tcPr>
          <w:p w14:paraId="0D06F90F" w14:textId="77777777" w:rsidR="00F41F37" w:rsidRPr="00577606" w:rsidRDefault="00F41F37" w:rsidP="00176592">
            <w:pPr>
              <w:pStyle w:val="Tabela"/>
              <w:numPr>
                <w:ilvl w:val="0"/>
                <w:numId w:val="64"/>
              </w:numPr>
            </w:pPr>
          </w:p>
        </w:tc>
        <w:tc>
          <w:tcPr>
            <w:tcW w:w="1427" w:type="dxa"/>
          </w:tcPr>
          <w:p w14:paraId="5F8D6AEC" w14:textId="30B87A27" w:rsidR="00F41F37" w:rsidRDefault="00F41F37" w:rsidP="00176592">
            <w:pPr>
              <w:pStyle w:val="Tabela"/>
            </w:pPr>
            <w:r w:rsidRPr="00F41F37">
              <w:t>Anamnese do Paciente</w:t>
            </w:r>
          </w:p>
        </w:tc>
        <w:tc>
          <w:tcPr>
            <w:tcW w:w="1315" w:type="dxa"/>
          </w:tcPr>
          <w:p w14:paraId="4F4BBB99" w14:textId="2D92B067" w:rsidR="00F41F37" w:rsidRDefault="00F41F37" w:rsidP="00176592">
            <w:pPr>
              <w:pStyle w:val="Tabela"/>
            </w:pPr>
            <w:r w:rsidRPr="00F41F37">
              <w:t>Anamnese do Paciente</w:t>
            </w:r>
          </w:p>
        </w:tc>
        <w:tc>
          <w:tcPr>
            <w:tcW w:w="1134" w:type="dxa"/>
          </w:tcPr>
          <w:p w14:paraId="7564F356" w14:textId="0ACB309A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CD828F2" w14:textId="12378091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BA7ABBF" w14:textId="59276969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7A74A470" w14:textId="5BAE98A8" w:rsidR="00F41F37" w:rsidRDefault="00F41F37" w:rsidP="00176592">
            <w:pPr>
              <w:pStyle w:val="Tabela"/>
            </w:pPr>
            <w:r>
              <w:t>Desabilitado.</w:t>
            </w:r>
          </w:p>
        </w:tc>
      </w:tr>
      <w:tr w:rsidR="00F41F37" w:rsidRPr="00577606" w14:paraId="736FF769" w14:textId="77777777" w:rsidTr="0001104A">
        <w:trPr>
          <w:cantSplit/>
        </w:trPr>
        <w:tc>
          <w:tcPr>
            <w:tcW w:w="1063" w:type="dxa"/>
          </w:tcPr>
          <w:p w14:paraId="7BDE50AA" w14:textId="77777777" w:rsidR="00F41F37" w:rsidRPr="00577606" w:rsidRDefault="00F41F37" w:rsidP="00176592">
            <w:pPr>
              <w:pStyle w:val="Tabela"/>
              <w:numPr>
                <w:ilvl w:val="0"/>
                <w:numId w:val="64"/>
              </w:numPr>
            </w:pPr>
          </w:p>
        </w:tc>
        <w:tc>
          <w:tcPr>
            <w:tcW w:w="1427" w:type="dxa"/>
          </w:tcPr>
          <w:p w14:paraId="1AC975A8" w14:textId="7C7EBC08" w:rsidR="00F41F37" w:rsidRDefault="00F41F37" w:rsidP="00176592">
            <w:pPr>
              <w:pStyle w:val="Tabela"/>
            </w:pPr>
            <w:r w:rsidRPr="00F41F37">
              <w:t>Exame de Dobras Cutâneas</w:t>
            </w:r>
          </w:p>
        </w:tc>
        <w:tc>
          <w:tcPr>
            <w:tcW w:w="1315" w:type="dxa"/>
          </w:tcPr>
          <w:p w14:paraId="3DB37716" w14:textId="1CA0C35F" w:rsidR="00F41F37" w:rsidRDefault="00F41F37" w:rsidP="00176592">
            <w:pPr>
              <w:pStyle w:val="Tabela"/>
            </w:pPr>
            <w:r w:rsidRPr="00F41F37">
              <w:t>Exame de Dobras Cutâneas</w:t>
            </w:r>
          </w:p>
        </w:tc>
        <w:tc>
          <w:tcPr>
            <w:tcW w:w="1134" w:type="dxa"/>
          </w:tcPr>
          <w:p w14:paraId="28EC64A7" w14:textId="1F43146E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FDE3675" w14:textId="4BF189E1" w:rsidR="00F41F37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ADBED89" w14:textId="0DD343A6" w:rsidR="00F41F37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234821A" w14:textId="242B6B5A" w:rsidR="00F41F37" w:rsidRDefault="00F41F37" w:rsidP="00176592">
            <w:pPr>
              <w:pStyle w:val="Tabela"/>
            </w:pPr>
            <w:r>
              <w:t>Desabilitado.</w:t>
            </w:r>
          </w:p>
        </w:tc>
      </w:tr>
      <w:tr w:rsidR="00F41F37" w:rsidRPr="00577606" w14:paraId="404A1A5C" w14:textId="77777777" w:rsidTr="0001104A">
        <w:trPr>
          <w:cantSplit/>
        </w:trPr>
        <w:tc>
          <w:tcPr>
            <w:tcW w:w="1063" w:type="dxa"/>
          </w:tcPr>
          <w:p w14:paraId="29735A6D" w14:textId="77777777" w:rsidR="00F41F37" w:rsidRPr="00577606" w:rsidRDefault="00F41F37" w:rsidP="00176592">
            <w:pPr>
              <w:pStyle w:val="Tabela"/>
              <w:numPr>
                <w:ilvl w:val="0"/>
                <w:numId w:val="64"/>
              </w:numPr>
            </w:pPr>
          </w:p>
        </w:tc>
        <w:tc>
          <w:tcPr>
            <w:tcW w:w="1427" w:type="dxa"/>
          </w:tcPr>
          <w:p w14:paraId="4960D500" w14:textId="04B34084" w:rsidR="00F41F37" w:rsidRPr="00577606" w:rsidRDefault="00F41F37" w:rsidP="00176592">
            <w:pPr>
              <w:pStyle w:val="Tabela"/>
            </w:pPr>
            <w:r w:rsidRPr="00F41F37">
              <w:t>Exame Ergométrico</w:t>
            </w:r>
          </w:p>
        </w:tc>
        <w:tc>
          <w:tcPr>
            <w:tcW w:w="1315" w:type="dxa"/>
          </w:tcPr>
          <w:p w14:paraId="22D82CD4" w14:textId="0E4346FB" w:rsidR="00F41F37" w:rsidRPr="00577606" w:rsidRDefault="00F41F37" w:rsidP="00176592">
            <w:pPr>
              <w:pStyle w:val="Tabela"/>
            </w:pPr>
            <w:r w:rsidRPr="00F41F37">
              <w:t>Exame Ergométrico</w:t>
            </w:r>
          </w:p>
        </w:tc>
        <w:tc>
          <w:tcPr>
            <w:tcW w:w="1134" w:type="dxa"/>
          </w:tcPr>
          <w:p w14:paraId="61052120" w14:textId="0F2B8446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CD4C3E2" w14:textId="67FBF9BB" w:rsidR="00F41F37" w:rsidRPr="00577606" w:rsidRDefault="00F41F3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96B873A" w14:textId="7D52FB64" w:rsidR="00F41F37" w:rsidRPr="00577606" w:rsidRDefault="00F41F37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D2F728C" w14:textId="481929E1" w:rsidR="00F41F37" w:rsidRPr="00577606" w:rsidRDefault="00F41F37" w:rsidP="00176592">
            <w:pPr>
              <w:pStyle w:val="Tabela"/>
            </w:pPr>
            <w:r>
              <w:t>Desabilitado.</w:t>
            </w:r>
          </w:p>
        </w:tc>
      </w:tr>
    </w:tbl>
    <w:p w14:paraId="75E2096B" w14:textId="77777777" w:rsidR="00385DD6" w:rsidRPr="00577606" w:rsidRDefault="00385DD6" w:rsidP="00176592">
      <w:pPr>
        <w:pStyle w:val="Corpodetexto"/>
      </w:pPr>
    </w:p>
    <w:p w14:paraId="7B905171" w14:textId="6190A19F" w:rsidR="00385DD6" w:rsidRPr="00577606" w:rsidRDefault="00385DD6" w:rsidP="00385DD6">
      <w:pPr>
        <w:pStyle w:val="Ttulo4"/>
        <w:jc w:val="both"/>
      </w:pPr>
      <w:bookmarkStart w:id="82" w:name="_Toc52286226"/>
      <w:r w:rsidRPr="00577606">
        <w:t>Comandos</w:t>
      </w:r>
      <w:bookmarkEnd w:id="82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85DD6" w:rsidRPr="00577606" w14:paraId="5C7A4396" w14:textId="77777777" w:rsidTr="0001104A">
        <w:trPr>
          <w:cantSplit/>
        </w:trPr>
        <w:tc>
          <w:tcPr>
            <w:tcW w:w="1063" w:type="dxa"/>
          </w:tcPr>
          <w:p w14:paraId="6A915AC1" w14:textId="77777777" w:rsidR="00385DD6" w:rsidRPr="00577606" w:rsidRDefault="00385DD6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5537DF2" w14:textId="77777777" w:rsidR="00385DD6" w:rsidRPr="00577606" w:rsidRDefault="00385DD6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F1392F7" w14:textId="77777777" w:rsidR="00385DD6" w:rsidRPr="00577606" w:rsidRDefault="00385DD6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CF9F6B5" w14:textId="77777777" w:rsidR="00385DD6" w:rsidRPr="00577606" w:rsidRDefault="00385DD6" w:rsidP="00176592">
            <w:pPr>
              <w:pStyle w:val="Tabela"/>
            </w:pPr>
            <w:r w:rsidRPr="00577606">
              <w:t>Restrições</w:t>
            </w:r>
          </w:p>
        </w:tc>
      </w:tr>
      <w:tr w:rsidR="00385DD6" w:rsidRPr="00577606" w14:paraId="5E44ACEC" w14:textId="77777777" w:rsidTr="0001104A">
        <w:trPr>
          <w:cantSplit/>
        </w:trPr>
        <w:tc>
          <w:tcPr>
            <w:tcW w:w="1063" w:type="dxa"/>
          </w:tcPr>
          <w:p w14:paraId="597FB66B" w14:textId="77777777" w:rsidR="00385DD6" w:rsidRPr="00577606" w:rsidRDefault="00385DD6" w:rsidP="00176592">
            <w:pPr>
              <w:pStyle w:val="Tabela"/>
              <w:numPr>
                <w:ilvl w:val="0"/>
                <w:numId w:val="65"/>
              </w:numPr>
            </w:pPr>
          </w:p>
        </w:tc>
        <w:tc>
          <w:tcPr>
            <w:tcW w:w="1559" w:type="dxa"/>
          </w:tcPr>
          <w:p w14:paraId="13861A6A" w14:textId="77777777" w:rsidR="00385DD6" w:rsidRPr="00577606" w:rsidRDefault="00385DD6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10DFA1D7" w14:textId="5A1A3ED7" w:rsidR="008E4E42" w:rsidRDefault="008E4E42" w:rsidP="00176592">
            <w:pPr>
              <w:pStyle w:val="Tabela"/>
            </w:pPr>
            <w:r>
              <w:t>Realiza exclusão dos dados informados.</w:t>
            </w:r>
          </w:p>
          <w:p w14:paraId="6EB35A44" w14:textId="77777777" w:rsidR="00385DD6" w:rsidRPr="00577606" w:rsidRDefault="00385DD6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719AE4B3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609D9BA7" w14:textId="77777777" w:rsidTr="0001104A">
        <w:trPr>
          <w:cantSplit/>
        </w:trPr>
        <w:tc>
          <w:tcPr>
            <w:tcW w:w="1063" w:type="dxa"/>
          </w:tcPr>
          <w:p w14:paraId="0BAACA5B" w14:textId="77777777" w:rsidR="00385DD6" w:rsidRPr="00577606" w:rsidRDefault="00385DD6" w:rsidP="00176592">
            <w:pPr>
              <w:pStyle w:val="Tabela"/>
              <w:numPr>
                <w:ilvl w:val="0"/>
                <w:numId w:val="65"/>
              </w:numPr>
            </w:pPr>
          </w:p>
        </w:tc>
        <w:tc>
          <w:tcPr>
            <w:tcW w:w="1559" w:type="dxa"/>
          </w:tcPr>
          <w:p w14:paraId="3221B8C3" w14:textId="77777777" w:rsidR="00385DD6" w:rsidRPr="00577606" w:rsidRDefault="00385DD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52B9D10D" w14:textId="4BF781A8" w:rsidR="00385DD6" w:rsidRDefault="00385DD6" w:rsidP="00176592">
            <w:pPr>
              <w:pStyle w:val="Tabela"/>
            </w:pPr>
            <w:r>
              <w:t>Não realizar ação.</w:t>
            </w:r>
          </w:p>
          <w:p w14:paraId="3D95D31D" w14:textId="77777777" w:rsidR="00385DD6" w:rsidRPr="00577606" w:rsidRDefault="00385DD6" w:rsidP="00176592">
            <w:pPr>
              <w:pStyle w:val="Tabela"/>
            </w:pPr>
            <w:r>
              <w:t>Aciona a Tela de Listar Pagamento.</w:t>
            </w:r>
          </w:p>
        </w:tc>
        <w:tc>
          <w:tcPr>
            <w:tcW w:w="2457" w:type="dxa"/>
          </w:tcPr>
          <w:p w14:paraId="37D0CEE3" w14:textId="77777777" w:rsidR="00385DD6" w:rsidRPr="0057760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6F600CF1" w14:textId="77777777" w:rsidTr="0001104A">
        <w:trPr>
          <w:cantSplit/>
        </w:trPr>
        <w:tc>
          <w:tcPr>
            <w:tcW w:w="1063" w:type="dxa"/>
          </w:tcPr>
          <w:p w14:paraId="1969308F" w14:textId="77777777" w:rsidR="00385DD6" w:rsidRPr="00577606" w:rsidRDefault="00385DD6" w:rsidP="00176592">
            <w:pPr>
              <w:pStyle w:val="Tabela"/>
              <w:numPr>
                <w:ilvl w:val="0"/>
                <w:numId w:val="65"/>
              </w:numPr>
            </w:pPr>
          </w:p>
        </w:tc>
        <w:tc>
          <w:tcPr>
            <w:tcW w:w="1559" w:type="dxa"/>
          </w:tcPr>
          <w:p w14:paraId="73789E16" w14:textId="77777777" w:rsidR="00385DD6" w:rsidRDefault="00385DD6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75559E69" w14:textId="77777777" w:rsidR="00385DD6" w:rsidRDefault="00385DD6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70AB1C0D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6C331070" w14:textId="77777777" w:rsidTr="0001104A">
        <w:trPr>
          <w:cantSplit/>
        </w:trPr>
        <w:tc>
          <w:tcPr>
            <w:tcW w:w="1063" w:type="dxa"/>
          </w:tcPr>
          <w:p w14:paraId="52DD5AE2" w14:textId="77777777" w:rsidR="00385DD6" w:rsidRPr="00577606" w:rsidRDefault="00385DD6" w:rsidP="00176592">
            <w:pPr>
              <w:pStyle w:val="Tabela"/>
              <w:numPr>
                <w:ilvl w:val="0"/>
                <w:numId w:val="65"/>
              </w:numPr>
            </w:pPr>
          </w:p>
        </w:tc>
        <w:tc>
          <w:tcPr>
            <w:tcW w:w="1559" w:type="dxa"/>
          </w:tcPr>
          <w:p w14:paraId="10F46825" w14:textId="77777777" w:rsidR="00385DD6" w:rsidRDefault="00385DD6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0B4C1754" w14:textId="77777777" w:rsidR="00385DD6" w:rsidRDefault="00385DD6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0127BABA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385DD6" w:rsidRPr="00577606" w14:paraId="79B60B1B" w14:textId="77777777" w:rsidTr="0001104A">
        <w:trPr>
          <w:cantSplit/>
        </w:trPr>
        <w:tc>
          <w:tcPr>
            <w:tcW w:w="1063" w:type="dxa"/>
          </w:tcPr>
          <w:p w14:paraId="7E0A9298" w14:textId="77777777" w:rsidR="00385DD6" w:rsidRPr="00577606" w:rsidRDefault="00385DD6" w:rsidP="00176592">
            <w:pPr>
              <w:pStyle w:val="Tabela"/>
              <w:numPr>
                <w:ilvl w:val="0"/>
                <w:numId w:val="65"/>
              </w:numPr>
            </w:pPr>
          </w:p>
        </w:tc>
        <w:tc>
          <w:tcPr>
            <w:tcW w:w="1559" w:type="dxa"/>
          </w:tcPr>
          <w:p w14:paraId="76A6CAF9" w14:textId="77777777" w:rsidR="00385DD6" w:rsidRDefault="00385DD6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77C5B91A" w14:textId="77777777" w:rsidR="00385DD6" w:rsidRDefault="00385DD6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775B0404" w14:textId="77777777" w:rsidR="00385DD6" w:rsidRDefault="00385DD6" w:rsidP="00176592">
            <w:pPr>
              <w:pStyle w:val="Tabela"/>
            </w:pPr>
            <w:r>
              <w:t>-</w:t>
            </w:r>
          </w:p>
        </w:tc>
      </w:tr>
      <w:tr w:rsidR="001E002C" w:rsidRPr="00577606" w14:paraId="19763E4B" w14:textId="77777777" w:rsidTr="0001104A">
        <w:trPr>
          <w:cantSplit/>
        </w:trPr>
        <w:tc>
          <w:tcPr>
            <w:tcW w:w="1063" w:type="dxa"/>
          </w:tcPr>
          <w:p w14:paraId="57D4FC2D" w14:textId="77777777" w:rsidR="001E002C" w:rsidRPr="00577606" w:rsidRDefault="001E002C" w:rsidP="00176592">
            <w:pPr>
              <w:pStyle w:val="Tabela"/>
              <w:numPr>
                <w:ilvl w:val="0"/>
                <w:numId w:val="65"/>
              </w:numPr>
            </w:pPr>
          </w:p>
        </w:tc>
        <w:tc>
          <w:tcPr>
            <w:tcW w:w="1559" w:type="dxa"/>
          </w:tcPr>
          <w:p w14:paraId="20DB1D72" w14:textId="503DDFE2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110562C0" w14:textId="7B310E35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16AA2C68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359B4ED7" w14:textId="6B50F9AE" w:rsidR="000D28B1" w:rsidRPr="00577606" w:rsidRDefault="000D28B1" w:rsidP="000D28B1">
      <w:pPr>
        <w:pStyle w:val="Ttulo3"/>
        <w:jc w:val="both"/>
      </w:pPr>
      <w:bookmarkStart w:id="83" w:name="_Toc52286227"/>
      <w:r w:rsidRPr="00577606">
        <w:t xml:space="preserve">Interface de usuário </w:t>
      </w:r>
      <w:r>
        <w:t>Consultar Instrutor</w:t>
      </w:r>
      <w:bookmarkEnd w:id="83"/>
    </w:p>
    <w:p w14:paraId="222C6F84" w14:textId="77777777" w:rsidR="000D28B1" w:rsidRPr="00577606" w:rsidRDefault="000D28B1" w:rsidP="000D28B1">
      <w:pPr>
        <w:pStyle w:val="Ttulo4"/>
        <w:jc w:val="both"/>
      </w:pPr>
      <w:bookmarkStart w:id="84" w:name="_Toc52286228"/>
      <w:r w:rsidRPr="00577606">
        <w:t>Leiaute sugerido</w:t>
      </w:r>
      <w:bookmarkEnd w:id="84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D28B1" w:rsidRPr="00577606" w14:paraId="03D1F7CF" w14:textId="77777777" w:rsidTr="0001104A">
        <w:trPr>
          <w:trHeight w:val="645"/>
        </w:trPr>
        <w:tc>
          <w:tcPr>
            <w:tcW w:w="9284" w:type="dxa"/>
          </w:tcPr>
          <w:p w14:paraId="3B4E4DBB" w14:textId="77777777" w:rsidR="002965A6" w:rsidRDefault="000D28B1" w:rsidP="002965A6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DB5B0EF" wp14:editId="16C0970C">
                  <wp:extent cx="5806423" cy="2555874"/>
                  <wp:effectExtent l="0" t="0" r="444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59AD7" w14:textId="4238057A" w:rsidR="000D28B1" w:rsidRPr="00895071" w:rsidRDefault="002965A6" w:rsidP="002965A6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19</w:t>
              </w:r>
            </w:fldSimple>
            <w:r>
              <w:t xml:space="preserve"> - Consultar Instrutor</w:t>
            </w:r>
          </w:p>
        </w:tc>
      </w:tr>
    </w:tbl>
    <w:p w14:paraId="291C818A" w14:textId="77777777" w:rsidR="000D28B1" w:rsidRPr="00577606" w:rsidRDefault="000D28B1" w:rsidP="000D28B1">
      <w:pPr>
        <w:pStyle w:val="Ttulo4"/>
        <w:jc w:val="both"/>
      </w:pPr>
      <w:bookmarkStart w:id="85" w:name="_Toc52286229"/>
      <w:r w:rsidRPr="00577606">
        <w:t>Campos</w:t>
      </w:r>
      <w:bookmarkEnd w:id="85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0D28B1" w:rsidRPr="00577606" w14:paraId="16716432" w14:textId="77777777" w:rsidTr="0001104A">
        <w:trPr>
          <w:cantSplit/>
          <w:trHeight w:val="134"/>
        </w:trPr>
        <w:tc>
          <w:tcPr>
            <w:tcW w:w="1063" w:type="dxa"/>
          </w:tcPr>
          <w:p w14:paraId="45A24D98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7E879E7A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3D79B7E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7174FD46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302551BA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22BD2A9C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E185493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D28B1" w:rsidRPr="00577606" w14:paraId="18414641" w14:textId="77777777" w:rsidTr="0001104A">
        <w:trPr>
          <w:cantSplit/>
        </w:trPr>
        <w:tc>
          <w:tcPr>
            <w:tcW w:w="1063" w:type="dxa"/>
          </w:tcPr>
          <w:p w14:paraId="171D8F02" w14:textId="77777777" w:rsidR="000D28B1" w:rsidRPr="00577606" w:rsidRDefault="000D28B1" w:rsidP="00176592">
            <w:pPr>
              <w:pStyle w:val="Tabela"/>
              <w:numPr>
                <w:ilvl w:val="0"/>
                <w:numId w:val="66"/>
              </w:numPr>
            </w:pPr>
          </w:p>
        </w:tc>
        <w:tc>
          <w:tcPr>
            <w:tcW w:w="1427" w:type="dxa"/>
          </w:tcPr>
          <w:p w14:paraId="64040615" w14:textId="77777777" w:rsidR="000D28B1" w:rsidRPr="00577606" w:rsidRDefault="000D28B1" w:rsidP="00176592">
            <w:pPr>
              <w:pStyle w:val="Tabela"/>
            </w:pPr>
            <w:r>
              <w:t>Pesquisa</w:t>
            </w:r>
          </w:p>
        </w:tc>
        <w:tc>
          <w:tcPr>
            <w:tcW w:w="1315" w:type="dxa"/>
          </w:tcPr>
          <w:p w14:paraId="096A42FA" w14:textId="5E5D7458" w:rsidR="000D28B1" w:rsidRPr="00577606" w:rsidRDefault="000D28B1" w:rsidP="00176592">
            <w:pPr>
              <w:pStyle w:val="Tabela"/>
            </w:pPr>
            <w:r>
              <w:t>Nome do instrutor</w:t>
            </w:r>
          </w:p>
        </w:tc>
        <w:tc>
          <w:tcPr>
            <w:tcW w:w="1134" w:type="dxa"/>
          </w:tcPr>
          <w:p w14:paraId="4C982126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33C8EB8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53BC923" w14:textId="77777777" w:rsidR="000D28B1" w:rsidRPr="00577606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1A02893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</w:tr>
    </w:tbl>
    <w:p w14:paraId="1B30DD98" w14:textId="77777777" w:rsidR="000D28B1" w:rsidRPr="00577606" w:rsidRDefault="000D28B1" w:rsidP="000D28B1">
      <w:pPr>
        <w:pStyle w:val="Ttulo4"/>
        <w:jc w:val="both"/>
      </w:pPr>
      <w:bookmarkStart w:id="86" w:name="_Toc52286230"/>
      <w:r w:rsidRPr="00577606">
        <w:t>Comandos</w:t>
      </w:r>
      <w:bookmarkEnd w:id="86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D28B1" w:rsidRPr="00577606" w14:paraId="3E14272B" w14:textId="77777777" w:rsidTr="0001104A">
        <w:trPr>
          <w:cantSplit/>
        </w:trPr>
        <w:tc>
          <w:tcPr>
            <w:tcW w:w="1063" w:type="dxa"/>
          </w:tcPr>
          <w:p w14:paraId="3CB1C99D" w14:textId="77777777" w:rsidR="000D28B1" w:rsidRPr="00577606" w:rsidRDefault="000D28B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0B906B1F" w14:textId="77777777" w:rsidR="000D28B1" w:rsidRPr="00577606" w:rsidRDefault="000D28B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E6A4AFF" w14:textId="77777777" w:rsidR="000D28B1" w:rsidRPr="00577606" w:rsidRDefault="000D28B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0ECBDE19" w14:textId="77777777" w:rsidR="000D28B1" w:rsidRPr="00577606" w:rsidRDefault="000D28B1" w:rsidP="00176592">
            <w:pPr>
              <w:pStyle w:val="Tabela"/>
            </w:pPr>
            <w:r w:rsidRPr="00577606">
              <w:t>Restrições</w:t>
            </w:r>
          </w:p>
        </w:tc>
      </w:tr>
      <w:tr w:rsidR="000D28B1" w:rsidRPr="00577606" w14:paraId="009B0A25" w14:textId="77777777" w:rsidTr="0001104A">
        <w:trPr>
          <w:cantSplit/>
        </w:trPr>
        <w:tc>
          <w:tcPr>
            <w:tcW w:w="1063" w:type="dxa"/>
          </w:tcPr>
          <w:p w14:paraId="262F7E68" w14:textId="77777777" w:rsidR="000D28B1" w:rsidRPr="00577606" w:rsidRDefault="000D28B1" w:rsidP="00176592">
            <w:pPr>
              <w:pStyle w:val="Tabela"/>
              <w:numPr>
                <w:ilvl w:val="0"/>
                <w:numId w:val="67"/>
              </w:numPr>
            </w:pPr>
          </w:p>
        </w:tc>
        <w:tc>
          <w:tcPr>
            <w:tcW w:w="1559" w:type="dxa"/>
          </w:tcPr>
          <w:p w14:paraId="071110D6" w14:textId="77777777" w:rsidR="000D28B1" w:rsidRPr="00577606" w:rsidRDefault="000D28B1" w:rsidP="00176592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14:paraId="34BF85EF" w14:textId="7C177DE8" w:rsidR="000D28B1" w:rsidRDefault="000D28B1" w:rsidP="00176592">
            <w:pPr>
              <w:pStyle w:val="Tabela"/>
            </w:pPr>
            <w:r>
              <w:t>Realiza a busca dos instrutores cadastrados.</w:t>
            </w:r>
          </w:p>
          <w:p w14:paraId="3281F166" w14:textId="018B4171" w:rsidR="000D28B1" w:rsidRPr="00577606" w:rsidRDefault="000D28B1" w:rsidP="00176592">
            <w:pPr>
              <w:pStyle w:val="Tabela"/>
            </w:pPr>
            <w:r>
              <w:t>Aciona a Tela de Listar Instrutor.</w:t>
            </w:r>
          </w:p>
        </w:tc>
        <w:tc>
          <w:tcPr>
            <w:tcW w:w="2457" w:type="dxa"/>
          </w:tcPr>
          <w:p w14:paraId="3E16AC26" w14:textId="77777777" w:rsidR="000D28B1" w:rsidRDefault="000D28B1" w:rsidP="00176592">
            <w:pPr>
              <w:pStyle w:val="Tabela"/>
            </w:pPr>
            <w:r>
              <w:t>Executa pesquisa com base nos parâmetros informados, apenas no campo nome.</w:t>
            </w:r>
          </w:p>
          <w:p w14:paraId="06D6FC55" w14:textId="77777777" w:rsidR="000D28B1" w:rsidRPr="00577606" w:rsidRDefault="000D28B1" w:rsidP="00176592">
            <w:pPr>
              <w:pStyle w:val="Tabela"/>
            </w:pPr>
            <w:r>
              <w:t>Sempre habilitado.</w:t>
            </w:r>
          </w:p>
        </w:tc>
      </w:tr>
      <w:tr w:rsidR="006C61A3" w:rsidRPr="00577606" w14:paraId="341845B8" w14:textId="77777777" w:rsidTr="0001104A">
        <w:trPr>
          <w:cantSplit/>
        </w:trPr>
        <w:tc>
          <w:tcPr>
            <w:tcW w:w="1063" w:type="dxa"/>
          </w:tcPr>
          <w:p w14:paraId="6A3C23A2" w14:textId="77777777" w:rsidR="006C61A3" w:rsidRPr="00577606" w:rsidRDefault="006C61A3" w:rsidP="00176592">
            <w:pPr>
              <w:pStyle w:val="Tabela"/>
              <w:numPr>
                <w:ilvl w:val="0"/>
                <w:numId w:val="67"/>
              </w:numPr>
            </w:pPr>
          </w:p>
        </w:tc>
        <w:tc>
          <w:tcPr>
            <w:tcW w:w="1559" w:type="dxa"/>
          </w:tcPr>
          <w:p w14:paraId="202FF511" w14:textId="77777777" w:rsidR="006C61A3" w:rsidRPr="00577606" w:rsidRDefault="006C61A3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6AD94046" w14:textId="77777777" w:rsidR="006C61A3" w:rsidRDefault="006C61A3" w:rsidP="00176592">
            <w:pPr>
              <w:pStyle w:val="Tabela"/>
            </w:pPr>
            <w:r>
              <w:t>Solicita a inclusão de um instrutor.</w:t>
            </w:r>
          </w:p>
          <w:p w14:paraId="2B83B8FD" w14:textId="77777777" w:rsidR="006C61A3" w:rsidRPr="00577606" w:rsidRDefault="006C61A3" w:rsidP="00176592">
            <w:pPr>
              <w:pStyle w:val="Tabela"/>
            </w:pPr>
            <w:r>
              <w:t>Aciona a Tela de Cadastrar de Instrutor.</w:t>
            </w:r>
          </w:p>
        </w:tc>
        <w:tc>
          <w:tcPr>
            <w:tcW w:w="2457" w:type="dxa"/>
          </w:tcPr>
          <w:p w14:paraId="775C899D" w14:textId="7ACF5A60" w:rsidR="006C61A3" w:rsidRPr="00577606" w:rsidRDefault="006C61A3" w:rsidP="00176592">
            <w:pPr>
              <w:pStyle w:val="Tabela"/>
            </w:pPr>
            <w:r>
              <w:t>-</w:t>
            </w:r>
          </w:p>
        </w:tc>
      </w:tr>
      <w:tr w:rsidR="000D28B1" w:rsidRPr="00577606" w14:paraId="5099C94E" w14:textId="77777777" w:rsidTr="0001104A">
        <w:trPr>
          <w:cantSplit/>
        </w:trPr>
        <w:tc>
          <w:tcPr>
            <w:tcW w:w="1063" w:type="dxa"/>
          </w:tcPr>
          <w:p w14:paraId="56E0E8EF" w14:textId="77777777" w:rsidR="000D28B1" w:rsidRPr="00577606" w:rsidRDefault="000D28B1" w:rsidP="00176592">
            <w:pPr>
              <w:pStyle w:val="Tabela"/>
              <w:numPr>
                <w:ilvl w:val="0"/>
                <w:numId w:val="67"/>
              </w:numPr>
            </w:pPr>
          </w:p>
        </w:tc>
        <w:tc>
          <w:tcPr>
            <w:tcW w:w="1559" w:type="dxa"/>
          </w:tcPr>
          <w:p w14:paraId="0D54FB36" w14:textId="77777777" w:rsidR="000D28B1" w:rsidRDefault="000D28B1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1035F227" w14:textId="77777777" w:rsidR="000D28B1" w:rsidRDefault="000D28B1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00978A1A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1EA96E8D" w14:textId="77777777" w:rsidTr="0001104A">
        <w:trPr>
          <w:cantSplit/>
        </w:trPr>
        <w:tc>
          <w:tcPr>
            <w:tcW w:w="1063" w:type="dxa"/>
          </w:tcPr>
          <w:p w14:paraId="36CCA894" w14:textId="77777777" w:rsidR="000D28B1" w:rsidRPr="00577606" w:rsidRDefault="000D28B1" w:rsidP="00176592">
            <w:pPr>
              <w:pStyle w:val="Tabela"/>
              <w:numPr>
                <w:ilvl w:val="0"/>
                <w:numId w:val="67"/>
              </w:numPr>
            </w:pPr>
          </w:p>
        </w:tc>
        <w:tc>
          <w:tcPr>
            <w:tcW w:w="1559" w:type="dxa"/>
          </w:tcPr>
          <w:p w14:paraId="646C02A4" w14:textId="77777777" w:rsidR="000D28B1" w:rsidRDefault="000D28B1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1EAE355B" w14:textId="77777777" w:rsidR="000D28B1" w:rsidRDefault="000D28B1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C41AD7E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7E4711E0" w14:textId="77777777" w:rsidTr="0001104A">
        <w:trPr>
          <w:cantSplit/>
        </w:trPr>
        <w:tc>
          <w:tcPr>
            <w:tcW w:w="1063" w:type="dxa"/>
          </w:tcPr>
          <w:p w14:paraId="6502DE67" w14:textId="77777777" w:rsidR="000D28B1" w:rsidRPr="00577606" w:rsidRDefault="000D28B1" w:rsidP="00176592">
            <w:pPr>
              <w:pStyle w:val="Tabela"/>
              <w:numPr>
                <w:ilvl w:val="0"/>
                <w:numId w:val="67"/>
              </w:numPr>
            </w:pPr>
          </w:p>
        </w:tc>
        <w:tc>
          <w:tcPr>
            <w:tcW w:w="1559" w:type="dxa"/>
          </w:tcPr>
          <w:p w14:paraId="3A1B04B0" w14:textId="77777777" w:rsidR="000D28B1" w:rsidRDefault="000D28B1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398FA3A9" w14:textId="77777777" w:rsidR="000D28B1" w:rsidRDefault="000D28B1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56866E6C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1E002C" w:rsidRPr="00577606" w14:paraId="19E1F751" w14:textId="77777777" w:rsidTr="0001104A">
        <w:trPr>
          <w:cantSplit/>
        </w:trPr>
        <w:tc>
          <w:tcPr>
            <w:tcW w:w="1063" w:type="dxa"/>
          </w:tcPr>
          <w:p w14:paraId="0785CD1E" w14:textId="77777777" w:rsidR="001E002C" w:rsidRPr="00577606" w:rsidRDefault="001E002C" w:rsidP="00176592">
            <w:pPr>
              <w:pStyle w:val="Tabela"/>
              <w:numPr>
                <w:ilvl w:val="0"/>
                <w:numId w:val="67"/>
              </w:numPr>
            </w:pPr>
          </w:p>
        </w:tc>
        <w:tc>
          <w:tcPr>
            <w:tcW w:w="1559" w:type="dxa"/>
          </w:tcPr>
          <w:p w14:paraId="331AAC6D" w14:textId="3BABB829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215591BD" w14:textId="292C99F4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6AC4C5B7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0CD99F3E" w14:textId="5245E630" w:rsidR="000D28B1" w:rsidRPr="00577606" w:rsidRDefault="000D28B1" w:rsidP="000D28B1">
      <w:pPr>
        <w:pStyle w:val="Ttulo3"/>
        <w:jc w:val="both"/>
      </w:pPr>
      <w:bookmarkStart w:id="87" w:name="_Toc52286231"/>
      <w:r w:rsidRPr="00577606">
        <w:t xml:space="preserve">Interface de usuário </w:t>
      </w:r>
      <w:r>
        <w:t>Listar Instrutor</w:t>
      </w:r>
      <w:bookmarkEnd w:id="87"/>
    </w:p>
    <w:p w14:paraId="13BEC593" w14:textId="77777777" w:rsidR="000D28B1" w:rsidRPr="00577606" w:rsidRDefault="000D28B1" w:rsidP="000D28B1">
      <w:pPr>
        <w:pStyle w:val="Ttulo4"/>
        <w:jc w:val="both"/>
      </w:pPr>
      <w:bookmarkStart w:id="88" w:name="_Toc52286232"/>
      <w:r w:rsidRPr="00577606">
        <w:t>Leiaute sugerido</w:t>
      </w:r>
      <w:bookmarkEnd w:id="88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D28B1" w:rsidRPr="00577606" w14:paraId="1BDE1CF9" w14:textId="77777777" w:rsidTr="0001104A">
        <w:trPr>
          <w:trHeight w:val="645"/>
        </w:trPr>
        <w:tc>
          <w:tcPr>
            <w:tcW w:w="9284" w:type="dxa"/>
          </w:tcPr>
          <w:p w14:paraId="0DC51D25" w14:textId="77777777" w:rsidR="002965A6" w:rsidRDefault="000D28B1" w:rsidP="002965A6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4E19E150" wp14:editId="4E07BDE0">
                  <wp:extent cx="5806421" cy="2555873"/>
                  <wp:effectExtent l="0" t="0" r="444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E5134" w14:textId="68CD79B4" w:rsidR="000D28B1" w:rsidRPr="00895071" w:rsidRDefault="002965A6" w:rsidP="002965A6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20</w:t>
              </w:r>
            </w:fldSimple>
            <w:r>
              <w:t xml:space="preserve"> - Listar Instrutor</w:t>
            </w:r>
          </w:p>
        </w:tc>
      </w:tr>
    </w:tbl>
    <w:p w14:paraId="330A3148" w14:textId="77777777" w:rsidR="000D28B1" w:rsidRPr="00577606" w:rsidRDefault="000D28B1" w:rsidP="000D28B1">
      <w:pPr>
        <w:pStyle w:val="Ttulo4"/>
        <w:jc w:val="both"/>
      </w:pPr>
      <w:bookmarkStart w:id="89" w:name="_Toc52286233"/>
      <w:r w:rsidRPr="00577606">
        <w:t>Campos</w:t>
      </w:r>
      <w:bookmarkEnd w:id="8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0D28B1" w:rsidRPr="00577606" w14:paraId="71869A09" w14:textId="77777777" w:rsidTr="0001104A">
        <w:trPr>
          <w:cantSplit/>
          <w:trHeight w:val="134"/>
        </w:trPr>
        <w:tc>
          <w:tcPr>
            <w:tcW w:w="1063" w:type="dxa"/>
          </w:tcPr>
          <w:p w14:paraId="2911732B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1D7C148F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C2D86EB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399DBE76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73A08D94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164695D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342B05B4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D28B1" w:rsidRPr="00577606" w14:paraId="1A6ADAD9" w14:textId="77777777" w:rsidTr="0001104A">
        <w:trPr>
          <w:cantSplit/>
        </w:trPr>
        <w:tc>
          <w:tcPr>
            <w:tcW w:w="1063" w:type="dxa"/>
          </w:tcPr>
          <w:p w14:paraId="53D04EB1" w14:textId="77777777" w:rsidR="000D28B1" w:rsidRPr="00577606" w:rsidRDefault="000D28B1" w:rsidP="00176592">
            <w:pPr>
              <w:pStyle w:val="Tabela"/>
              <w:numPr>
                <w:ilvl w:val="0"/>
                <w:numId w:val="68"/>
              </w:numPr>
            </w:pPr>
          </w:p>
        </w:tc>
        <w:tc>
          <w:tcPr>
            <w:tcW w:w="1427" w:type="dxa"/>
          </w:tcPr>
          <w:p w14:paraId="7967CD37" w14:textId="77777777" w:rsidR="000D28B1" w:rsidRPr="00577606" w:rsidRDefault="000D28B1" w:rsidP="00176592">
            <w:pPr>
              <w:pStyle w:val="Tabela"/>
            </w:pPr>
            <w:r>
              <w:t>Selecionar</w:t>
            </w:r>
          </w:p>
        </w:tc>
        <w:tc>
          <w:tcPr>
            <w:tcW w:w="1315" w:type="dxa"/>
          </w:tcPr>
          <w:p w14:paraId="1E38ACEC" w14:textId="77777777" w:rsidR="000D28B1" w:rsidRPr="000E75EB" w:rsidRDefault="000D28B1" w:rsidP="00176592">
            <w:pPr>
              <w:pStyle w:val="Tabela"/>
            </w:pPr>
            <w:r w:rsidRPr="000E75EB">
              <w:rPr>
                <w:snapToGrid w:val="0"/>
              </w:rPr>
              <w:t>Campo de seleção única</w:t>
            </w:r>
          </w:p>
        </w:tc>
        <w:tc>
          <w:tcPr>
            <w:tcW w:w="1134" w:type="dxa"/>
          </w:tcPr>
          <w:p w14:paraId="7F4E899C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3022880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4D86FAD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984" w:type="dxa"/>
          </w:tcPr>
          <w:p w14:paraId="7E40E3AA" w14:textId="77777777" w:rsidR="000D28B1" w:rsidRPr="00577606" w:rsidRDefault="000D28B1" w:rsidP="00176592">
            <w:pPr>
              <w:pStyle w:val="Tabela"/>
            </w:pPr>
            <w:r>
              <w:t>Permitir marca apenas um item.</w:t>
            </w:r>
          </w:p>
        </w:tc>
      </w:tr>
      <w:tr w:rsidR="000D28B1" w:rsidRPr="00577606" w14:paraId="2D337813" w14:textId="77777777" w:rsidTr="0001104A">
        <w:trPr>
          <w:cantSplit/>
        </w:trPr>
        <w:tc>
          <w:tcPr>
            <w:tcW w:w="1063" w:type="dxa"/>
          </w:tcPr>
          <w:p w14:paraId="105A8955" w14:textId="77777777" w:rsidR="000D28B1" w:rsidRPr="00577606" w:rsidRDefault="000D28B1" w:rsidP="00176592">
            <w:pPr>
              <w:pStyle w:val="Tabela"/>
              <w:numPr>
                <w:ilvl w:val="0"/>
                <w:numId w:val="68"/>
              </w:numPr>
            </w:pPr>
          </w:p>
        </w:tc>
        <w:tc>
          <w:tcPr>
            <w:tcW w:w="1427" w:type="dxa"/>
          </w:tcPr>
          <w:p w14:paraId="7C5334D4" w14:textId="77777777" w:rsidR="000D28B1" w:rsidRPr="00577606" w:rsidRDefault="000D28B1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1F1E96A3" w14:textId="2CC82F54" w:rsidR="000D28B1" w:rsidRPr="00577606" w:rsidRDefault="000D28B1" w:rsidP="00176592">
            <w:pPr>
              <w:pStyle w:val="Tabela"/>
            </w:pPr>
            <w:r>
              <w:t xml:space="preserve">Nome do </w:t>
            </w:r>
            <w:r w:rsidR="00E81317">
              <w:t>instrutor</w:t>
            </w:r>
          </w:p>
        </w:tc>
        <w:tc>
          <w:tcPr>
            <w:tcW w:w="1134" w:type="dxa"/>
          </w:tcPr>
          <w:p w14:paraId="7385BB29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C6A0CD4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3B7B0173" w14:textId="77777777" w:rsidR="000D28B1" w:rsidRPr="00577606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78F369EC" w14:textId="77777777" w:rsidR="000D28B1" w:rsidRPr="00577606" w:rsidRDefault="000D28B1" w:rsidP="00176592">
            <w:pPr>
              <w:pStyle w:val="Tabela"/>
            </w:pPr>
            <w:r>
              <w:t>Desabilitado</w:t>
            </w:r>
          </w:p>
        </w:tc>
      </w:tr>
      <w:tr w:rsidR="000D28B1" w:rsidRPr="00577606" w14:paraId="30DBCE86" w14:textId="77777777" w:rsidTr="0001104A">
        <w:trPr>
          <w:cantSplit/>
        </w:trPr>
        <w:tc>
          <w:tcPr>
            <w:tcW w:w="1063" w:type="dxa"/>
          </w:tcPr>
          <w:p w14:paraId="2A9235C3" w14:textId="77777777" w:rsidR="000D28B1" w:rsidRPr="00577606" w:rsidRDefault="000D28B1" w:rsidP="00176592">
            <w:pPr>
              <w:pStyle w:val="Tabela"/>
              <w:numPr>
                <w:ilvl w:val="0"/>
                <w:numId w:val="68"/>
              </w:numPr>
            </w:pPr>
          </w:p>
        </w:tc>
        <w:tc>
          <w:tcPr>
            <w:tcW w:w="1427" w:type="dxa"/>
          </w:tcPr>
          <w:p w14:paraId="462550E8" w14:textId="77777777" w:rsidR="000D28B1" w:rsidRDefault="000D28B1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209DB0AC" w14:textId="20405CC1" w:rsidR="000D28B1" w:rsidRDefault="000D28B1" w:rsidP="00176592">
            <w:pPr>
              <w:pStyle w:val="Tabela"/>
            </w:pPr>
            <w:r>
              <w:t xml:space="preserve">CPF do </w:t>
            </w:r>
            <w:r w:rsidR="00E81317">
              <w:t>instrutor</w:t>
            </w:r>
          </w:p>
        </w:tc>
        <w:tc>
          <w:tcPr>
            <w:tcW w:w="1134" w:type="dxa"/>
          </w:tcPr>
          <w:p w14:paraId="5C8F6889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4AA3680" w14:textId="77777777" w:rsidR="000D28B1" w:rsidRDefault="000D28B1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10F9811A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EDA898D" w14:textId="77777777" w:rsidR="000D28B1" w:rsidRDefault="000D28B1" w:rsidP="00176592">
            <w:pPr>
              <w:pStyle w:val="Tabela"/>
            </w:pPr>
            <w:r>
              <w:t>Desabilitado</w:t>
            </w:r>
          </w:p>
        </w:tc>
      </w:tr>
      <w:tr w:rsidR="000D28B1" w:rsidRPr="00577606" w14:paraId="7522CFB6" w14:textId="77777777" w:rsidTr="0001104A">
        <w:trPr>
          <w:cantSplit/>
        </w:trPr>
        <w:tc>
          <w:tcPr>
            <w:tcW w:w="1063" w:type="dxa"/>
          </w:tcPr>
          <w:p w14:paraId="7B8EBE85" w14:textId="77777777" w:rsidR="000D28B1" w:rsidRPr="00577606" w:rsidRDefault="000D28B1" w:rsidP="00176592">
            <w:pPr>
              <w:pStyle w:val="Tabela"/>
              <w:numPr>
                <w:ilvl w:val="0"/>
                <w:numId w:val="68"/>
              </w:numPr>
            </w:pPr>
          </w:p>
        </w:tc>
        <w:tc>
          <w:tcPr>
            <w:tcW w:w="1427" w:type="dxa"/>
          </w:tcPr>
          <w:p w14:paraId="2E2FFE56" w14:textId="77777777" w:rsidR="000D28B1" w:rsidRDefault="000D28B1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023CF333" w14:textId="0FE49212" w:rsidR="000D28B1" w:rsidRDefault="000D28B1" w:rsidP="00176592">
            <w:pPr>
              <w:pStyle w:val="Tabela"/>
            </w:pPr>
            <w:r>
              <w:t xml:space="preserve">Identidade do </w:t>
            </w:r>
            <w:r w:rsidR="00E81317">
              <w:t>instrutor</w:t>
            </w:r>
          </w:p>
        </w:tc>
        <w:tc>
          <w:tcPr>
            <w:tcW w:w="1134" w:type="dxa"/>
          </w:tcPr>
          <w:p w14:paraId="774AA9B7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65DC88C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6E35F07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6BC163E9" w14:textId="77777777" w:rsidR="000D28B1" w:rsidRDefault="000D28B1" w:rsidP="00176592">
            <w:pPr>
              <w:pStyle w:val="Tabela"/>
            </w:pPr>
            <w:r>
              <w:t>Desabilitado</w:t>
            </w:r>
          </w:p>
        </w:tc>
      </w:tr>
      <w:tr w:rsidR="000D28B1" w:rsidRPr="00577606" w14:paraId="3E057E3A" w14:textId="77777777" w:rsidTr="0001104A">
        <w:trPr>
          <w:cantSplit/>
        </w:trPr>
        <w:tc>
          <w:tcPr>
            <w:tcW w:w="1063" w:type="dxa"/>
          </w:tcPr>
          <w:p w14:paraId="538772E0" w14:textId="77777777" w:rsidR="000D28B1" w:rsidRPr="00577606" w:rsidRDefault="000D28B1" w:rsidP="00176592">
            <w:pPr>
              <w:pStyle w:val="Tabela"/>
              <w:numPr>
                <w:ilvl w:val="0"/>
                <w:numId w:val="68"/>
              </w:numPr>
            </w:pPr>
          </w:p>
        </w:tc>
        <w:tc>
          <w:tcPr>
            <w:tcW w:w="1427" w:type="dxa"/>
          </w:tcPr>
          <w:p w14:paraId="0E4EDBA9" w14:textId="2A2B757A" w:rsidR="000D28B1" w:rsidRDefault="0094219C" w:rsidP="00176592">
            <w:pPr>
              <w:pStyle w:val="Tabela"/>
            </w:pPr>
            <w:r>
              <w:t xml:space="preserve">Tipo de </w:t>
            </w:r>
            <w:r w:rsidR="009430B9">
              <w:t>Atividade</w:t>
            </w:r>
          </w:p>
        </w:tc>
        <w:tc>
          <w:tcPr>
            <w:tcW w:w="1315" w:type="dxa"/>
          </w:tcPr>
          <w:p w14:paraId="024DA589" w14:textId="3568FE32" w:rsidR="000D28B1" w:rsidRDefault="009430B9" w:rsidP="00176592">
            <w:pPr>
              <w:pStyle w:val="Tabela"/>
            </w:pPr>
            <w:r>
              <w:t xml:space="preserve">Atividade ou Aula </w:t>
            </w:r>
            <w:r w:rsidR="00EB21CD">
              <w:t>exercida pelo Instrutor</w:t>
            </w:r>
          </w:p>
        </w:tc>
        <w:tc>
          <w:tcPr>
            <w:tcW w:w="1134" w:type="dxa"/>
          </w:tcPr>
          <w:p w14:paraId="77D422A7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0424F1E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AE1F26A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91D8F0B" w14:textId="77777777" w:rsidR="000D28B1" w:rsidRDefault="000D28B1" w:rsidP="00176592">
            <w:pPr>
              <w:pStyle w:val="Tabela"/>
            </w:pPr>
            <w:r>
              <w:t>Desabilitado</w:t>
            </w:r>
          </w:p>
        </w:tc>
      </w:tr>
    </w:tbl>
    <w:p w14:paraId="73C839C1" w14:textId="77777777" w:rsidR="000D28B1" w:rsidRPr="00577606" w:rsidRDefault="000D28B1" w:rsidP="000D28B1">
      <w:pPr>
        <w:pStyle w:val="Ttulo4"/>
        <w:jc w:val="both"/>
      </w:pPr>
      <w:bookmarkStart w:id="90" w:name="_Toc52286234"/>
      <w:r w:rsidRPr="00577606">
        <w:t>Comandos</w:t>
      </w:r>
      <w:bookmarkEnd w:id="9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D28B1" w:rsidRPr="00577606" w14:paraId="707586D2" w14:textId="77777777" w:rsidTr="0001104A">
        <w:trPr>
          <w:cantSplit/>
        </w:trPr>
        <w:tc>
          <w:tcPr>
            <w:tcW w:w="1063" w:type="dxa"/>
          </w:tcPr>
          <w:p w14:paraId="635C9447" w14:textId="77777777" w:rsidR="000D28B1" w:rsidRPr="00577606" w:rsidRDefault="000D28B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1B148AC" w14:textId="77777777" w:rsidR="000D28B1" w:rsidRPr="00577606" w:rsidRDefault="000D28B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393DE95E" w14:textId="77777777" w:rsidR="000D28B1" w:rsidRPr="00577606" w:rsidRDefault="000D28B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172E90CB" w14:textId="77777777" w:rsidR="000D28B1" w:rsidRPr="00577606" w:rsidRDefault="000D28B1" w:rsidP="00176592">
            <w:pPr>
              <w:pStyle w:val="Tabela"/>
            </w:pPr>
            <w:r w:rsidRPr="00577606">
              <w:t>Restrições</w:t>
            </w:r>
          </w:p>
        </w:tc>
      </w:tr>
      <w:tr w:rsidR="000D28B1" w:rsidRPr="00577606" w14:paraId="3F6F7CD6" w14:textId="77777777" w:rsidTr="0001104A">
        <w:trPr>
          <w:cantSplit/>
        </w:trPr>
        <w:tc>
          <w:tcPr>
            <w:tcW w:w="1063" w:type="dxa"/>
          </w:tcPr>
          <w:p w14:paraId="67C226A4" w14:textId="77777777" w:rsidR="000D28B1" w:rsidRPr="00577606" w:rsidRDefault="000D28B1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1E514144" w14:textId="77777777" w:rsidR="000D28B1" w:rsidRPr="00577606" w:rsidRDefault="000D28B1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2E417F75" w14:textId="2BD44797" w:rsidR="000D28B1" w:rsidRDefault="000D28B1" w:rsidP="00176592">
            <w:pPr>
              <w:pStyle w:val="Tabela"/>
            </w:pPr>
            <w:r>
              <w:t xml:space="preserve">Solicita a inclusão de um </w:t>
            </w:r>
            <w:r w:rsidR="00D2408A">
              <w:t>instrutor</w:t>
            </w:r>
            <w:r>
              <w:t>.</w:t>
            </w:r>
          </w:p>
          <w:p w14:paraId="21C3765C" w14:textId="5C511BF1" w:rsidR="000D28B1" w:rsidRPr="00577606" w:rsidRDefault="000D28B1" w:rsidP="00176592">
            <w:pPr>
              <w:pStyle w:val="Tabela"/>
            </w:pPr>
            <w:r>
              <w:t xml:space="preserve">Aciona a Tela de Cadastrar de </w:t>
            </w:r>
            <w:r w:rsidR="00D2408A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62A06C81" w14:textId="07BAEF9A" w:rsidR="000D28B1" w:rsidRPr="00577606" w:rsidRDefault="00F92077" w:rsidP="00176592">
            <w:pPr>
              <w:pStyle w:val="Tabela"/>
            </w:pPr>
            <w:r>
              <w:t xml:space="preserve">Ignora qualquer item marcado na tabela </w:t>
            </w:r>
            <w:r w:rsidR="000D28B1">
              <w:t xml:space="preserve">Listar </w:t>
            </w:r>
            <w:r w:rsidR="00D2408A">
              <w:t>Instrutor</w:t>
            </w:r>
            <w:r w:rsidR="000D28B1">
              <w:t>.</w:t>
            </w:r>
          </w:p>
        </w:tc>
      </w:tr>
      <w:tr w:rsidR="000D28B1" w:rsidRPr="00577606" w14:paraId="12D2F191" w14:textId="77777777" w:rsidTr="0001104A">
        <w:trPr>
          <w:cantSplit/>
        </w:trPr>
        <w:tc>
          <w:tcPr>
            <w:tcW w:w="1063" w:type="dxa"/>
          </w:tcPr>
          <w:p w14:paraId="3314EDC4" w14:textId="77777777" w:rsidR="000D28B1" w:rsidRPr="00577606" w:rsidRDefault="000D28B1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44F251BE" w14:textId="77777777" w:rsidR="000D28B1" w:rsidRPr="00577606" w:rsidRDefault="000D28B1" w:rsidP="00176592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14:paraId="1F36C230" w14:textId="77777777" w:rsidR="000D28B1" w:rsidRDefault="000D28B1" w:rsidP="00176592">
            <w:pPr>
              <w:pStyle w:val="Tabela"/>
            </w:pPr>
            <w:r>
              <w:t>Solicita a edição de um cliente.</w:t>
            </w:r>
          </w:p>
          <w:p w14:paraId="12C46EF3" w14:textId="5A3AE892" w:rsidR="000D28B1" w:rsidRPr="00577606" w:rsidRDefault="000D28B1" w:rsidP="00176592">
            <w:pPr>
              <w:pStyle w:val="Tabela"/>
            </w:pPr>
            <w:r>
              <w:t xml:space="preserve">Aciona a Tela de Editar de </w:t>
            </w:r>
            <w:r w:rsidR="00D2408A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1D885934" w14:textId="05FF8460" w:rsidR="000D28B1" w:rsidRPr="00577606" w:rsidRDefault="00CD1E7A" w:rsidP="00176592">
            <w:pPr>
              <w:pStyle w:val="Tabela"/>
            </w:pPr>
            <w:r>
              <w:t>Ter selecionado apenas um item da tabela Listar Instrutor.</w:t>
            </w:r>
          </w:p>
        </w:tc>
      </w:tr>
      <w:tr w:rsidR="000D28B1" w:rsidRPr="00577606" w14:paraId="47A68AAC" w14:textId="77777777" w:rsidTr="0001104A">
        <w:trPr>
          <w:cantSplit/>
        </w:trPr>
        <w:tc>
          <w:tcPr>
            <w:tcW w:w="1063" w:type="dxa"/>
          </w:tcPr>
          <w:p w14:paraId="4189FAB4" w14:textId="77777777" w:rsidR="000D28B1" w:rsidRPr="00577606" w:rsidRDefault="000D28B1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6563999D" w14:textId="77777777" w:rsidR="000D28B1" w:rsidRPr="00577606" w:rsidRDefault="000D28B1" w:rsidP="00176592">
            <w:pPr>
              <w:pStyle w:val="Tabela"/>
            </w:pPr>
            <w:r>
              <w:t>Deletar</w:t>
            </w:r>
          </w:p>
        </w:tc>
        <w:tc>
          <w:tcPr>
            <w:tcW w:w="4111" w:type="dxa"/>
          </w:tcPr>
          <w:p w14:paraId="39090E27" w14:textId="77777777" w:rsidR="000D28B1" w:rsidRDefault="000D28B1" w:rsidP="00176592">
            <w:pPr>
              <w:pStyle w:val="Tabela"/>
            </w:pPr>
            <w:r>
              <w:t>Solicita a exclusão de um cliente.</w:t>
            </w:r>
          </w:p>
          <w:p w14:paraId="2B70BA26" w14:textId="158DC0DC" w:rsidR="000D28B1" w:rsidRPr="00577606" w:rsidRDefault="000D28B1" w:rsidP="00176592">
            <w:pPr>
              <w:pStyle w:val="Tabela"/>
            </w:pPr>
            <w:r>
              <w:t xml:space="preserve">Aciona a Tela de Deletar de </w:t>
            </w:r>
            <w:r w:rsidR="00D2408A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1EA1FE53" w14:textId="00AB194C" w:rsidR="000D28B1" w:rsidRPr="00577606" w:rsidRDefault="00CD1E7A" w:rsidP="00176592">
            <w:pPr>
              <w:pStyle w:val="Tabela"/>
            </w:pPr>
            <w:r>
              <w:t>Ter selecionado apenas um item da tabela Listar Instrutor.</w:t>
            </w:r>
          </w:p>
        </w:tc>
      </w:tr>
      <w:tr w:rsidR="000D28B1" w:rsidRPr="00577606" w14:paraId="144A2D16" w14:textId="77777777" w:rsidTr="0001104A">
        <w:trPr>
          <w:cantSplit/>
        </w:trPr>
        <w:tc>
          <w:tcPr>
            <w:tcW w:w="1063" w:type="dxa"/>
          </w:tcPr>
          <w:p w14:paraId="5B22BE20" w14:textId="77777777" w:rsidR="000D28B1" w:rsidRPr="00577606" w:rsidRDefault="000D28B1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5EE4C311" w14:textId="77777777" w:rsidR="000D28B1" w:rsidRDefault="000D28B1" w:rsidP="00176592">
            <w:pPr>
              <w:pStyle w:val="Tabela"/>
            </w:pPr>
            <w:r>
              <w:t>Selecionar</w:t>
            </w:r>
          </w:p>
        </w:tc>
        <w:tc>
          <w:tcPr>
            <w:tcW w:w="4111" w:type="dxa"/>
          </w:tcPr>
          <w:p w14:paraId="091C3D2B" w14:textId="575755E2" w:rsidR="000D28B1" w:rsidRDefault="000D28B1" w:rsidP="00176592">
            <w:pPr>
              <w:pStyle w:val="Tabela"/>
            </w:pPr>
            <w:r>
              <w:t xml:space="preserve">Define um </w:t>
            </w:r>
            <w:r w:rsidR="00D2408A">
              <w:t>instrutor</w:t>
            </w:r>
            <w:r>
              <w:t>.</w:t>
            </w:r>
          </w:p>
          <w:p w14:paraId="1B6353DE" w14:textId="42C3E7EE" w:rsidR="000D28B1" w:rsidRDefault="000D28B1" w:rsidP="00176592">
            <w:pPr>
              <w:pStyle w:val="Tabela"/>
            </w:pPr>
            <w:r>
              <w:t xml:space="preserve">Aguardar comando Editar </w:t>
            </w:r>
            <w:r w:rsidR="00D2408A">
              <w:t>Instrutor</w:t>
            </w:r>
            <w:r>
              <w:t xml:space="preserve"> ou Deletar </w:t>
            </w:r>
            <w:r w:rsidR="00D2408A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4C953CCC" w14:textId="77777777" w:rsidR="000D28B1" w:rsidRDefault="000D28B1" w:rsidP="00176592">
            <w:pPr>
              <w:pStyle w:val="Tabela"/>
            </w:pPr>
            <w:r>
              <w:t>Marcar apenas um item da tabela.</w:t>
            </w:r>
          </w:p>
        </w:tc>
      </w:tr>
      <w:tr w:rsidR="000D28B1" w:rsidRPr="00577606" w14:paraId="2B7C99A7" w14:textId="77777777" w:rsidTr="0001104A">
        <w:trPr>
          <w:cantSplit/>
        </w:trPr>
        <w:tc>
          <w:tcPr>
            <w:tcW w:w="1063" w:type="dxa"/>
          </w:tcPr>
          <w:p w14:paraId="276CDD2F" w14:textId="77777777" w:rsidR="000D28B1" w:rsidRPr="00577606" w:rsidRDefault="000D28B1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166E2539" w14:textId="77777777" w:rsidR="000D28B1" w:rsidRDefault="000D28B1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1A96CAAF" w14:textId="77777777" w:rsidR="000D28B1" w:rsidRDefault="000D28B1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25EA6049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4254F40A" w14:textId="77777777" w:rsidTr="0001104A">
        <w:trPr>
          <w:cantSplit/>
        </w:trPr>
        <w:tc>
          <w:tcPr>
            <w:tcW w:w="1063" w:type="dxa"/>
          </w:tcPr>
          <w:p w14:paraId="661F59EE" w14:textId="77777777" w:rsidR="000D28B1" w:rsidRPr="00577606" w:rsidRDefault="000D28B1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5BC9FD7D" w14:textId="77777777" w:rsidR="000D28B1" w:rsidRDefault="000D28B1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6F0E922D" w14:textId="77777777" w:rsidR="000D28B1" w:rsidRDefault="000D28B1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D0ACC86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4D5FF633" w14:textId="77777777" w:rsidTr="0001104A">
        <w:trPr>
          <w:cantSplit/>
        </w:trPr>
        <w:tc>
          <w:tcPr>
            <w:tcW w:w="1063" w:type="dxa"/>
          </w:tcPr>
          <w:p w14:paraId="502308C9" w14:textId="77777777" w:rsidR="000D28B1" w:rsidRPr="00577606" w:rsidRDefault="000D28B1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6B14E919" w14:textId="77777777" w:rsidR="000D28B1" w:rsidRDefault="000D28B1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1C3F5B5F" w14:textId="77777777" w:rsidR="000D28B1" w:rsidRDefault="000D28B1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45A10595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1E002C" w:rsidRPr="00577606" w14:paraId="2C4C8C8C" w14:textId="77777777" w:rsidTr="0001104A">
        <w:trPr>
          <w:cantSplit/>
        </w:trPr>
        <w:tc>
          <w:tcPr>
            <w:tcW w:w="1063" w:type="dxa"/>
          </w:tcPr>
          <w:p w14:paraId="7574F0E5" w14:textId="77777777" w:rsidR="001E002C" w:rsidRPr="00577606" w:rsidRDefault="001E002C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224A7063" w14:textId="59E442AA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1CC64EB9" w14:textId="00594C7D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7EC6D0FE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  <w:tr w:rsidR="002A5866" w:rsidRPr="00577606" w14:paraId="1C356E2A" w14:textId="77777777" w:rsidTr="001B6164">
        <w:trPr>
          <w:cantSplit/>
        </w:trPr>
        <w:tc>
          <w:tcPr>
            <w:tcW w:w="1063" w:type="dxa"/>
          </w:tcPr>
          <w:p w14:paraId="3AB874AD" w14:textId="77777777" w:rsidR="002A5866" w:rsidRPr="00577606" w:rsidRDefault="002A5866" w:rsidP="00176592">
            <w:pPr>
              <w:pStyle w:val="Tabela"/>
              <w:numPr>
                <w:ilvl w:val="0"/>
                <w:numId w:val="126"/>
              </w:numPr>
            </w:pPr>
          </w:p>
        </w:tc>
        <w:tc>
          <w:tcPr>
            <w:tcW w:w="1559" w:type="dxa"/>
          </w:tcPr>
          <w:p w14:paraId="5160DDCC" w14:textId="77777777" w:rsidR="002A5866" w:rsidRPr="00577606" w:rsidRDefault="002A586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C29C9DB" w14:textId="2B647B78" w:rsidR="002A5866" w:rsidRPr="00577606" w:rsidRDefault="002A5866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3A319BDE" w14:textId="77777777" w:rsidR="002A5866" w:rsidRPr="00577606" w:rsidRDefault="002A5866" w:rsidP="00176592">
            <w:pPr>
              <w:pStyle w:val="Tabela"/>
            </w:pPr>
            <w:r>
              <w:t>-</w:t>
            </w:r>
          </w:p>
        </w:tc>
      </w:tr>
    </w:tbl>
    <w:p w14:paraId="0FB89C79" w14:textId="28E71CC8" w:rsidR="000D28B1" w:rsidRPr="00577606" w:rsidRDefault="000D28B1" w:rsidP="000D28B1">
      <w:pPr>
        <w:pStyle w:val="Ttulo3"/>
        <w:jc w:val="both"/>
      </w:pPr>
      <w:bookmarkStart w:id="91" w:name="_Toc52286235"/>
      <w:r w:rsidRPr="00577606">
        <w:t xml:space="preserve">Interface de usuário </w:t>
      </w:r>
      <w:r>
        <w:t xml:space="preserve">Cadastrar </w:t>
      </w:r>
      <w:r w:rsidR="004C6831">
        <w:t>Instrutor</w:t>
      </w:r>
      <w:bookmarkEnd w:id="91"/>
    </w:p>
    <w:p w14:paraId="3857779E" w14:textId="77777777" w:rsidR="000D28B1" w:rsidRPr="00577606" w:rsidRDefault="000D28B1" w:rsidP="000D28B1">
      <w:pPr>
        <w:pStyle w:val="Ttulo4"/>
        <w:jc w:val="both"/>
      </w:pPr>
      <w:bookmarkStart w:id="92" w:name="_Toc52286236"/>
      <w:r w:rsidRPr="00577606">
        <w:t>Leiaute sugerido</w:t>
      </w:r>
      <w:bookmarkEnd w:id="92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D28B1" w:rsidRPr="00577606" w14:paraId="7F717034" w14:textId="77777777" w:rsidTr="0001104A">
        <w:trPr>
          <w:trHeight w:val="645"/>
        </w:trPr>
        <w:tc>
          <w:tcPr>
            <w:tcW w:w="9284" w:type="dxa"/>
          </w:tcPr>
          <w:p w14:paraId="20D3E6B6" w14:textId="77777777" w:rsidR="002965A6" w:rsidRDefault="000D28B1" w:rsidP="002965A6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DFDA6E2" wp14:editId="5EF436AF">
                  <wp:extent cx="5806423" cy="2555874"/>
                  <wp:effectExtent l="0" t="0" r="444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0F059" w14:textId="4250B4B7" w:rsidR="000D28B1" w:rsidRPr="00895071" w:rsidRDefault="002965A6" w:rsidP="002965A6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21</w:t>
              </w:r>
            </w:fldSimple>
            <w:r>
              <w:t xml:space="preserve"> - Cadastrar Instrutor</w:t>
            </w:r>
          </w:p>
        </w:tc>
      </w:tr>
    </w:tbl>
    <w:p w14:paraId="3DEA6E0E" w14:textId="77777777" w:rsidR="000D28B1" w:rsidRPr="00577606" w:rsidRDefault="000D28B1" w:rsidP="000D28B1">
      <w:pPr>
        <w:pStyle w:val="Ttulo4"/>
        <w:jc w:val="both"/>
      </w:pPr>
      <w:bookmarkStart w:id="93" w:name="_Toc52286237"/>
      <w:r w:rsidRPr="00577606">
        <w:t>Campos</w:t>
      </w:r>
      <w:bookmarkEnd w:id="93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0D28B1" w:rsidRPr="00577606" w14:paraId="4B7F9003" w14:textId="77777777" w:rsidTr="0001104A">
        <w:trPr>
          <w:cantSplit/>
          <w:trHeight w:val="134"/>
        </w:trPr>
        <w:tc>
          <w:tcPr>
            <w:tcW w:w="1063" w:type="dxa"/>
          </w:tcPr>
          <w:p w14:paraId="658CEFF7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6ADED19C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011C49AF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3543635D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7547C7BE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5DC6AB03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299B7260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D28B1" w:rsidRPr="00577606" w14:paraId="77748E95" w14:textId="77777777" w:rsidTr="0001104A">
        <w:trPr>
          <w:cantSplit/>
        </w:trPr>
        <w:tc>
          <w:tcPr>
            <w:tcW w:w="1063" w:type="dxa"/>
          </w:tcPr>
          <w:p w14:paraId="77C49356" w14:textId="77777777" w:rsidR="000D28B1" w:rsidRPr="00577606" w:rsidRDefault="000D28B1" w:rsidP="00176592">
            <w:pPr>
              <w:pStyle w:val="Tabela"/>
              <w:numPr>
                <w:ilvl w:val="0"/>
                <w:numId w:val="69"/>
              </w:numPr>
            </w:pPr>
          </w:p>
        </w:tc>
        <w:tc>
          <w:tcPr>
            <w:tcW w:w="1427" w:type="dxa"/>
          </w:tcPr>
          <w:p w14:paraId="4B5538B0" w14:textId="77777777" w:rsidR="000D28B1" w:rsidRPr="00577606" w:rsidRDefault="000D28B1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1F6C87E3" w14:textId="3FE1D068" w:rsidR="000D28B1" w:rsidRPr="00577606" w:rsidRDefault="000D28B1" w:rsidP="00176592">
            <w:pPr>
              <w:pStyle w:val="Tabela"/>
            </w:pPr>
            <w:r>
              <w:t xml:space="preserve">Nome do </w:t>
            </w:r>
            <w:r w:rsidR="004C6831">
              <w:t>instrutor</w:t>
            </w:r>
          </w:p>
        </w:tc>
        <w:tc>
          <w:tcPr>
            <w:tcW w:w="1134" w:type="dxa"/>
          </w:tcPr>
          <w:p w14:paraId="21A5E20A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3DD538D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CDB31BA" w14:textId="77777777" w:rsidR="000D28B1" w:rsidRPr="00577606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00F5674" w14:textId="35885FBF" w:rsidR="000D28B1" w:rsidRPr="00577606" w:rsidRDefault="00FF53CB" w:rsidP="00176592">
            <w:pPr>
              <w:pStyle w:val="Tabela"/>
            </w:pPr>
            <w:r>
              <w:t>Preenchimento obrigatório.</w:t>
            </w:r>
          </w:p>
        </w:tc>
      </w:tr>
      <w:tr w:rsidR="000D28B1" w:rsidRPr="00577606" w14:paraId="4959DDD6" w14:textId="77777777" w:rsidTr="0001104A">
        <w:trPr>
          <w:cantSplit/>
        </w:trPr>
        <w:tc>
          <w:tcPr>
            <w:tcW w:w="1063" w:type="dxa"/>
          </w:tcPr>
          <w:p w14:paraId="4D8EE04A" w14:textId="77777777" w:rsidR="000D28B1" w:rsidRPr="00577606" w:rsidRDefault="000D28B1" w:rsidP="00176592">
            <w:pPr>
              <w:pStyle w:val="Tabela"/>
              <w:numPr>
                <w:ilvl w:val="0"/>
                <w:numId w:val="69"/>
              </w:numPr>
            </w:pPr>
          </w:p>
        </w:tc>
        <w:tc>
          <w:tcPr>
            <w:tcW w:w="1427" w:type="dxa"/>
          </w:tcPr>
          <w:p w14:paraId="7D3F61F4" w14:textId="77777777" w:rsidR="000D28B1" w:rsidRDefault="000D28B1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039DBD23" w14:textId="543EA6DE" w:rsidR="000D28B1" w:rsidRDefault="000D28B1" w:rsidP="00176592">
            <w:pPr>
              <w:pStyle w:val="Tabela"/>
            </w:pPr>
            <w:r>
              <w:t xml:space="preserve">CPF do </w:t>
            </w:r>
            <w:r w:rsidR="004C6831">
              <w:t>instrutor</w:t>
            </w:r>
          </w:p>
        </w:tc>
        <w:tc>
          <w:tcPr>
            <w:tcW w:w="1134" w:type="dxa"/>
          </w:tcPr>
          <w:p w14:paraId="556DA5FB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A8565D9" w14:textId="77777777" w:rsidR="000D28B1" w:rsidRDefault="000D28B1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1AA1239B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2DFA8C2" w14:textId="50298820" w:rsidR="000D28B1" w:rsidRDefault="00FF53CB" w:rsidP="00176592">
            <w:pPr>
              <w:pStyle w:val="Tabela"/>
            </w:pPr>
            <w:r>
              <w:t>Preenchimento obrigatório.</w:t>
            </w:r>
          </w:p>
        </w:tc>
      </w:tr>
      <w:tr w:rsidR="000D28B1" w:rsidRPr="00577606" w14:paraId="280D7805" w14:textId="77777777" w:rsidTr="0001104A">
        <w:trPr>
          <w:cantSplit/>
        </w:trPr>
        <w:tc>
          <w:tcPr>
            <w:tcW w:w="1063" w:type="dxa"/>
          </w:tcPr>
          <w:p w14:paraId="17A03FE6" w14:textId="77777777" w:rsidR="000D28B1" w:rsidRPr="00577606" w:rsidRDefault="000D28B1" w:rsidP="00176592">
            <w:pPr>
              <w:pStyle w:val="Tabela"/>
              <w:numPr>
                <w:ilvl w:val="0"/>
                <w:numId w:val="69"/>
              </w:numPr>
            </w:pPr>
          </w:p>
        </w:tc>
        <w:tc>
          <w:tcPr>
            <w:tcW w:w="1427" w:type="dxa"/>
          </w:tcPr>
          <w:p w14:paraId="79C01645" w14:textId="77777777" w:rsidR="000D28B1" w:rsidRDefault="000D28B1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59234C5A" w14:textId="17F663C2" w:rsidR="000D28B1" w:rsidRDefault="000D28B1" w:rsidP="00176592">
            <w:pPr>
              <w:pStyle w:val="Tabela"/>
            </w:pPr>
            <w:r>
              <w:t xml:space="preserve">Identidade do </w:t>
            </w:r>
            <w:r w:rsidR="004C6831">
              <w:t>instrutor</w:t>
            </w:r>
          </w:p>
        </w:tc>
        <w:tc>
          <w:tcPr>
            <w:tcW w:w="1134" w:type="dxa"/>
          </w:tcPr>
          <w:p w14:paraId="3A34F921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D463810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9E185D2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BD7921E" w14:textId="2BC90D99" w:rsidR="000D28B1" w:rsidRDefault="00FF53CB" w:rsidP="00176592">
            <w:pPr>
              <w:pStyle w:val="Tabela"/>
            </w:pPr>
            <w:r>
              <w:t>Preenchimento obrigatório.</w:t>
            </w:r>
          </w:p>
        </w:tc>
      </w:tr>
      <w:tr w:rsidR="000D28B1" w:rsidRPr="00577606" w14:paraId="191BFDF8" w14:textId="77777777" w:rsidTr="0001104A">
        <w:trPr>
          <w:cantSplit/>
        </w:trPr>
        <w:tc>
          <w:tcPr>
            <w:tcW w:w="1063" w:type="dxa"/>
          </w:tcPr>
          <w:p w14:paraId="27C2199B" w14:textId="77777777" w:rsidR="000D28B1" w:rsidRPr="00577606" w:rsidRDefault="000D28B1" w:rsidP="00176592">
            <w:pPr>
              <w:pStyle w:val="Tabela"/>
              <w:numPr>
                <w:ilvl w:val="0"/>
                <w:numId w:val="69"/>
              </w:numPr>
            </w:pPr>
          </w:p>
        </w:tc>
        <w:tc>
          <w:tcPr>
            <w:tcW w:w="1427" w:type="dxa"/>
          </w:tcPr>
          <w:p w14:paraId="5C5D1537" w14:textId="1C8EBECD" w:rsidR="000D28B1" w:rsidRDefault="00B56171" w:rsidP="00176592">
            <w:pPr>
              <w:pStyle w:val="Tabela"/>
            </w:pPr>
            <w:r>
              <w:t>Tipo de Atividade</w:t>
            </w:r>
          </w:p>
        </w:tc>
        <w:tc>
          <w:tcPr>
            <w:tcW w:w="1315" w:type="dxa"/>
          </w:tcPr>
          <w:p w14:paraId="7A03CAE0" w14:textId="7E3CA2C6" w:rsidR="000D28B1" w:rsidRDefault="00B56171" w:rsidP="00176592">
            <w:pPr>
              <w:pStyle w:val="Tabela"/>
            </w:pPr>
            <w:r>
              <w:t>Atividade ou Aula exercida pelo Instrutor</w:t>
            </w:r>
          </w:p>
        </w:tc>
        <w:tc>
          <w:tcPr>
            <w:tcW w:w="1134" w:type="dxa"/>
          </w:tcPr>
          <w:p w14:paraId="7E8AE2CA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12B637C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8944883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BAEB9D6" w14:textId="0EFFEEB5" w:rsidR="000D28B1" w:rsidRDefault="00FF53CB" w:rsidP="00176592">
            <w:pPr>
              <w:pStyle w:val="Tabela"/>
            </w:pPr>
            <w:r>
              <w:t>Preenchimento obrigatório.</w:t>
            </w:r>
          </w:p>
        </w:tc>
      </w:tr>
    </w:tbl>
    <w:p w14:paraId="61EAC18C" w14:textId="77777777" w:rsidR="000D28B1" w:rsidRPr="00577606" w:rsidRDefault="000D28B1" w:rsidP="000D28B1">
      <w:pPr>
        <w:pStyle w:val="Ttulo4"/>
        <w:jc w:val="both"/>
      </w:pPr>
      <w:bookmarkStart w:id="94" w:name="_Toc52286238"/>
      <w:r w:rsidRPr="00577606">
        <w:t>Comandos</w:t>
      </w:r>
      <w:bookmarkEnd w:id="9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D28B1" w:rsidRPr="00577606" w14:paraId="04017F71" w14:textId="77777777" w:rsidTr="0001104A">
        <w:trPr>
          <w:cantSplit/>
        </w:trPr>
        <w:tc>
          <w:tcPr>
            <w:tcW w:w="1063" w:type="dxa"/>
          </w:tcPr>
          <w:p w14:paraId="06100961" w14:textId="77777777" w:rsidR="000D28B1" w:rsidRPr="00577606" w:rsidRDefault="000D28B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304488D5" w14:textId="77777777" w:rsidR="000D28B1" w:rsidRPr="00577606" w:rsidRDefault="000D28B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0422EDE" w14:textId="77777777" w:rsidR="000D28B1" w:rsidRPr="00577606" w:rsidRDefault="000D28B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160CCC2C" w14:textId="77777777" w:rsidR="000D28B1" w:rsidRPr="00577606" w:rsidRDefault="000D28B1" w:rsidP="00176592">
            <w:pPr>
              <w:pStyle w:val="Tabela"/>
            </w:pPr>
            <w:r w:rsidRPr="00577606">
              <w:t>Restrições</w:t>
            </w:r>
          </w:p>
        </w:tc>
      </w:tr>
      <w:tr w:rsidR="000D28B1" w:rsidRPr="00577606" w14:paraId="56471424" w14:textId="77777777" w:rsidTr="0001104A">
        <w:trPr>
          <w:cantSplit/>
        </w:trPr>
        <w:tc>
          <w:tcPr>
            <w:tcW w:w="1063" w:type="dxa"/>
          </w:tcPr>
          <w:p w14:paraId="4882C228" w14:textId="77777777" w:rsidR="000D28B1" w:rsidRPr="00577606" w:rsidRDefault="000D28B1" w:rsidP="00176592">
            <w:pPr>
              <w:pStyle w:val="Tabela"/>
              <w:numPr>
                <w:ilvl w:val="0"/>
                <w:numId w:val="70"/>
              </w:numPr>
            </w:pPr>
          </w:p>
        </w:tc>
        <w:tc>
          <w:tcPr>
            <w:tcW w:w="1559" w:type="dxa"/>
          </w:tcPr>
          <w:p w14:paraId="5B5F4388" w14:textId="77777777" w:rsidR="000D28B1" w:rsidRPr="00577606" w:rsidRDefault="000D28B1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74941422" w14:textId="77777777" w:rsidR="008E4E42" w:rsidRDefault="008E4E42" w:rsidP="00176592">
            <w:pPr>
              <w:pStyle w:val="Tabela"/>
            </w:pPr>
            <w:r>
              <w:t>Realiza cadastro dos dados informados.</w:t>
            </w:r>
          </w:p>
          <w:p w14:paraId="78E7761C" w14:textId="74631757" w:rsidR="000D28B1" w:rsidRPr="00577606" w:rsidRDefault="000D28B1" w:rsidP="00176592">
            <w:pPr>
              <w:pStyle w:val="Tabela"/>
            </w:pPr>
            <w:r>
              <w:t xml:space="preserve">Aciona a Tela de Consultar </w:t>
            </w:r>
            <w:r w:rsidR="00B56171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62AB0762" w14:textId="77777777" w:rsidR="000D28B1" w:rsidRPr="00577606" w:rsidRDefault="000D28B1" w:rsidP="00176592">
            <w:pPr>
              <w:pStyle w:val="Tabela"/>
            </w:pPr>
            <w:r>
              <w:t>Não permitir CPF duplicado.</w:t>
            </w:r>
          </w:p>
        </w:tc>
      </w:tr>
      <w:tr w:rsidR="000D28B1" w:rsidRPr="00577606" w14:paraId="52A83BE2" w14:textId="77777777" w:rsidTr="0001104A">
        <w:trPr>
          <w:cantSplit/>
        </w:trPr>
        <w:tc>
          <w:tcPr>
            <w:tcW w:w="1063" w:type="dxa"/>
          </w:tcPr>
          <w:p w14:paraId="7FDC853D" w14:textId="77777777" w:rsidR="000D28B1" w:rsidRPr="00577606" w:rsidRDefault="000D28B1" w:rsidP="00176592">
            <w:pPr>
              <w:pStyle w:val="Tabela"/>
              <w:numPr>
                <w:ilvl w:val="0"/>
                <w:numId w:val="70"/>
              </w:numPr>
            </w:pPr>
          </w:p>
        </w:tc>
        <w:tc>
          <w:tcPr>
            <w:tcW w:w="1559" w:type="dxa"/>
          </w:tcPr>
          <w:p w14:paraId="49F05F09" w14:textId="77777777" w:rsidR="000D28B1" w:rsidRPr="00577606" w:rsidRDefault="000D28B1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56B383C8" w14:textId="77777777" w:rsidR="0078466D" w:rsidRDefault="0078466D" w:rsidP="00176592">
            <w:pPr>
              <w:pStyle w:val="Tabela"/>
            </w:pPr>
            <w:r>
              <w:t>Não realizar ação.</w:t>
            </w:r>
          </w:p>
          <w:p w14:paraId="257AA913" w14:textId="5DC396A4" w:rsidR="000D28B1" w:rsidRPr="00577606" w:rsidRDefault="000D28B1" w:rsidP="00176592">
            <w:pPr>
              <w:pStyle w:val="Tabela"/>
            </w:pPr>
            <w:r>
              <w:t xml:space="preserve">Aciona a Tela de Consultar </w:t>
            </w:r>
            <w:r w:rsidR="00B56171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6DB4F858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572D1073" w14:textId="77777777" w:rsidTr="0001104A">
        <w:trPr>
          <w:cantSplit/>
        </w:trPr>
        <w:tc>
          <w:tcPr>
            <w:tcW w:w="1063" w:type="dxa"/>
          </w:tcPr>
          <w:p w14:paraId="1B0E26F1" w14:textId="77777777" w:rsidR="000D28B1" w:rsidRPr="00577606" w:rsidRDefault="000D28B1" w:rsidP="00176592">
            <w:pPr>
              <w:pStyle w:val="Tabela"/>
              <w:numPr>
                <w:ilvl w:val="0"/>
                <w:numId w:val="70"/>
              </w:numPr>
            </w:pPr>
          </w:p>
        </w:tc>
        <w:tc>
          <w:tcPr>
            <w:tcW w:w="1559" w:type="dxa"/>
          </w:tcPr>
          <w:p w14:paraId="08F8BD3A" w14:textId="77777777" w:rsidR="000D28B1" w:rsidRDefault="000D28B1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49800D19" w14:textId="77777777" w:rsidR="000D28B1" w:rsidRDefault="000D28B1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5083464E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4387DA3E" w14:textId="77777777" w:rsidTr="0001104A">
        <w:trPr>
          <w:cantSplit/>
        </w:trPr>
        <w:tc>
          <w:tcPr>
            <w:tcW w:w="1063" w:type="dxa"/>
          </w:tcPr>
          <w:p w14:paraId="76DCFE1D" w14:textId="77777777" w:rsidR="000D28B1" w:rsidRPr="00577606" w:rsidRDefault="000D28B1" w:rsidP="00176592">
            <w:pPr>
              <w:pStyle w:val="Tabela"/>
              <w:numPr>
                <w:ilvl w:val="0"/>
                <w:numId w:val="70"/>
              </w:numPr>
            </w:pPr>
          </w:p>
        </w:tc>
        <w:tc>
          <w:tcPr>
            <w:tcW w:w="1559" w:type="dxa"/>
          </w:tcPr>
          <w:p w14:paraId="170DA5C9" w14:textId="77777777" w:rsidR="000D28B1" w:rsidRDefault="000D28B1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019DBE41" w14:textId="77777777" w:rsidR="000D28B1" w:rsidRDefault="000D28B1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B9879DD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73371A3E" w14:textId="77777777" w:rsidTr="0001104A">
        <w:trPr>
          <w:cantSplit/>
        </w:trPr>
        <w:tc>
          <w:tcPr>
            <w:tcW w:w="1063" w:type="dxa"/>
          </w:tcPr>
          <w:p w14:paraId="4DCC6263" w14:textId="77777777" w:rsidR="000D28B1" w:rsidRPr="00577606" w:rsidRDefault="000D28B1" w:rsidP="00176592">
            <w:pPr>
              <w:pStyle w:val="Tabela"/>
              <w:numPr>
                <w:ilvl w:val="0"/>
                <w:numId w:val="70"/>
              </w:numPr>
            </w:pPr>
          </w:p>
        </w:tc>
        <w:tc>
          <w:tcPr>
            <w:tcW w:w="1559" w:type="dxa"/>
          </w:tcPr>
          <w:p w14:paraId="34E75AAA" w14:textId="77777777" w:rsidR="000D28B1" w:rsidRDefault="000D28B1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2A8DF869" w14:textId="77777777" w:rsidR="000D28B1" w:rsidRDefault="000D28B1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237FA704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1E002C" w:rsidRPr="00577606" w14:paraId="184D3266" w14:textId="77777777" w:rsidTr="0001104A">
        <w:trPr>
          <w:cantSplit/>
        </w:trPr>
        <w:tc>
          <w:tcPr>
            <w:tcW w:w="1063" w:type="dxa"/>
          </w:tcPr>
          <w:p w14:paraId="2CD33922" w14:textId="77777777" w:rsidR="001E002C" w:rsidRPr="00577606" w:rsidRDefault="001E002C" w:rsidP="00176592">
            <w:pPr>
              <w:pStyle w:val="Tabela"/>
              <w:numPr>
                <w:ilvl w:val="0"/>
                <w:numId w:val="70"/>
              </w:numPr>
            </w:pPr>
          </w:p>
        </w:tc>
        <w:tc>
          <w:tcPr>
            <w:tcW w:w="1559" w:type="dxa"/>
          </w:tcPr>
          <w:p w14:paraId="3E4387B9" w14:textId="7635B2ED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FBA8ACA" w14:textId="706A8295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726B4544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64932DB9" w14:textId="4815A623" w:rsidR="000D28B1" w:rsidRPr="00577606" w:rsidRDefault="000D28B1" w:rsidP="000D28B1">
      <w:pPr>
        <w:pStyle w:val="Ttulo3"/>
        <w:jc w:val="both"/>
      </w:pPr>
      <w:bookmarkStart w:id="95" w:name="_Toc52286239"/>
      <w:r w:rsidRPr="00577606">
        <w:t xml:space="preserve">Interface de usuário </w:t>
      </w:r>
      <w:r>
        <w:t xml:space="preserve">Editar </w:t>
      </w:r>
      <w:r w:rsidR="00C936B8">
        <w:t>Instrutor</w:t>
      </w:r>
      <w:bookmarkEnd w:id="95"/>
    </w:p>
    <w:p w14:paraId="7D4DF4A9" w14:textId="77777777" w:rsidR="000D28B1" w:rsidRPr="00577606" w:rsidRDefault="000D28B1" w:rsidP="000D28B1">
      <w:pPr>
        <w:pStyle w:val="Ttulo4"/>
        <w:jc w:val="both"/>
      </w:pPr>
      <w:bookmarkStart w:id="96" w:name="_Toc52286240"/>
      <w:r w:rsidRPr="00577606">
        <w:t>Leiaute sugerido</w:t>
      </w:r>
      <w:bookmarkEnd w:id="96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D28B1" w:rsidRPr="00577606" w14:paraId="424B1F06" w14:textId="77777777" w:rsidTr="0001104A">
        <w:trPr>
          <w:trHeight w:val="645"/>
        </w:trPr>
        <w:tc>
          <w:tcPr>
            <w:tcW w:w="9284" w:type="dxa"/>
          </w:tcPr>
          <w:p w14:paraId="261E35DD" w14:textId="77777777" w:rsidR="002965A6" w:rsidRDefault="000D28B1" w:rsidP="002965A6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70B1DA3" wp14:editId="684FC618">
                  <wp:extent cx="5806423" cy="2555874"/>
                  <wp:effectExtent l="0" t="0" r="444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D4FCD" w14:textId="1C30874C" w:rsidR="000D28B1" w:rsidRPr="00895071" w:rsidRDefault="002965A6" w:rsidP="002965A6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22</w:t>
              </w:r>
            </w:fldSimple>
            <w:r>
              <w:t xml:space="preserve"> - Editar Instrutor</w:t>
            </w:r>
          </w:p>
        </w:tc>
      </w:tr>
    </w:tbl>
    <w:p w14:paraId="56F201D2" w14:textId="77777777" w:rsidR="000D28B1" w:rsidRPr="00577606" w:rsidRDefault="000D28B1" w:rsidP="000D28B1">
      <w:pPr>
        <w:pStyle w:val="Ttulo4"/>
        <w:jc w:val="both"/>
      </w:pPr>
      <w:bookmarkStart w:id="97" w:name="_Toc52286241"/>
      <w:r w:rsidRPr="00577606">
        <w:t>Campos</w:t>
      </w:r>
      <w:bookmarkEnd w:id="9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0D28B1" w:rsidRPr="00577606" w14:paraId="4D465996" w14:textId="77777777" w:rsidTr="0001104A">
        <w:trPr>
          <w:cantSplit/>
          <w:trHeight w:val="134"/>
        </w:trPr>
        <w:tc>
          <w:tcPr>
            <w:tcW w:w="1063" w:type="dxa"/>
          </w:tcPr>
          <w:p w14:paraId="1D3CAA8F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3B67FE8D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1F9D2F75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C3252E0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61A23E21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2836616A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943E8CA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D28B1" w:rsidRPr="00577606" w14:paraId="662F6837" w14:textId="77777777" w:rsidTr="0001104A">
        <w:trPr>
          <w:cantSplit/>
        </w:trPr>
        <w:tc>
          <w:tcPr>
            <w:tcW w:w="1063" w:type="dxa"/>
          </w:tcPr>
          <w:p w14:paraId="1EE79EEB" w14:textId="77777777" w:rsidR="000D28B1" w:rsidRPr="00577606" w:rsidRDefault="000D28B1" w:rsidP="00176592">
            <w:pPr>
              <w:pStyle w:val="Tabela"/>
              <w:numPr>
                <w:ilvl w:val="0"/>
                <w:numId w:val="48"/>
              </w:numPr>
            </w:pPr>
          </w:p>
        </w:tc>
        <w:tc>
          <w:tcPr>
            <w:tcW w:w="1427" w:type="dxa"/>
          </w:tcPr>
          <w:p w14:paraId="36C86587" w14:textId="77777777" w:rsidR="000D28B1" w:rsidRPr="00577606" w:rsidRDefault="000D28B1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40EBC2CF" w14:textId="38D73B89" w:rsidR="000D28B1" w:rsidRPr="00577606" w:rsidRDefault="000D28B1" w:rsidP="00176592">
            <w:pPr>
              <w:pStyle w:val="Tabela"/>
            </w:pPr>
            <w:r>
              <w:t xml:space="preserve">Nome do </w:t>
            </w:r>
            <w:r w:rsidR="00B56171">
              <w:t>instrutor</w:t>
            </w:r>
          </w:p>
        </w:tc>
        <w:tc>
          <w:tcPr>
            <w:tcW w:w="1134" w:type="dxa"/>
          </w:tcPr>
          <w:p w14:paraId="2F9D6614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461CFCD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76DD0B3" w14:textId="77777777" w:rsidR="000D28B1" w:rsidRPr="00577606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AEC4C14" w14:textId="53B4E48D" w:rsidR="000D28B1" w:rsidRPr="00577606" w:rsidRDefault="00FF53CB" w:rsidP="00176592">
            <w:pPr>
              <w:pStyle w:val="Tabela"/>
            </w:pPr>
            <w:r>
              <w:t>Preenchimento obrigatório.</w:t>
            </w:r>
          </w:p>
        </w:tc>
      </w:tr>
      <w:tr w:rsidR="000D28B1" w:rsidRPr="00577606" w14:paraId="5CF71D61" w14:textId="77777777" w:rsidTr="0001104A">
        <w:trPr>
          <w:cantSplit/>
        </w:trPr>
        <w:tc>
          <w:tcPr>
            <w:tcW w:w="1063" w:type="dxa"/>
          </w:tcPr>
          <w:p w14:paraId="43BDF4B9" w14:textId="77777777" w:rsidR="000D28B1" w:rsidRPr="00577606" w:rsidRDefault="000D28B1" w:rsidP="00176592">
            <w:pPr>
              <w:pStyle w:val="Tabela"/>
              <w:numPr>
                <w:ilvl w:val="0"/>
                <w:numId w:val="48"/>
              </w:numPr>
            </w:pPr>
          </w:p>
        </w:tc>
        <w:tc>
          <w:tcPr>
            <w:tcW w:w="1427" w:type="dxa"/>
          </w:tcPr>
          <w:p w14:paraId="696248E0" w14:textId="77777777" w:rsidR="000D28B1" w:rsidRDefault="000D28B1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7A92BA40" w14:textId="61DA02B0" w:rsidR="000D28B1" w:rsidRDefault="000D28B1" w:rsidP="00176592">
            <w:pPr>
              <w:pStyle w:val="Tabela"/>
            </w:pPr>
            <w:r>
              <w:t xml:space="preserve">CPF do </w:t>
            </w:r>
            <w:r w:rsidR="00936EE2">
              <w:t>instrutor</w:t>
            </w:r>
          </w:p>
        </w:tc>
        <w:tc>
          <w:tcPr>
            <w:tcW w:w="1134" w:type="dxa"/>
          </w:tcPr>
          <w:p w14:paraId="6A001345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FF03F2C" w14:textId="77777777" w:rsidR="000D28B1" w:rsidRDefault="000D28B1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5EB42D2F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13658BD" w14:textId="77777777" w:rsidR="000D28B1" w:rsidRDefault="000D28B1" w:rsidP="00176592">
            <w:pPr>
              <w:pStyle w:val="Tabela"/>
            </w:pPr>
            <w:r>
              <w:t>Desabilitado.</w:t>
            </w:r>
          </w:p>
        </w:tc>
      </w:tr>
      <w:tr w:rsidR="000D28B1" w:rsidRPr="00577606" w14:paraId="124B7222" w14:textId="77777777" w:rsidTr="0001104A">
        <w:trPr>
          <w:cantSplit/>
        </w:trPr>
        <w:tc>
          <w:tcPr>
            <w:tcW w:w="1063" w:type="dxa"/>
          </w:tcPr>
          <w:p w14:paraId="0F2F0076" w14:textId="77777777" w:rsidR="000D28B1" w:rsidRPr="00577606" w:rsidRDefault="000D28B1" w:rsidP="00176592">
            <w:pPr>
              <w:pStyle w:val="Tabela"/>
              <w:numPr>
                <w:ilvl w:val="0"/>
                <w:numId w:val="48"/>
              </w:numPr>
            </w:pPr>
          </w:p>
        </w:tc>
        <w:tc>
          <w:tcPr>
            <w:tcW w:w="1427" w:type="dxa"/>
          </w:tcPr>
          <w:p w14:paraId="193169C3" w14:textId="77777777" w:rsidR="000D28B1" w:rsidRDefault="000D28B1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17B32ED7" w14:textId="33CCAA67" w:rsidR="000D28B1" w:rsidRDefault="000D28B1" w:rsidP="00176592">
            <w:pPr>
              <w:pStyle w:val="Tabela"/>
            </w:pPr>
            <w:r>
              <w:t xml:space="preserve">Identidade do </w:t>
            </w:r>
            <w:r w:rsidR="00936EE2">
              <w:t>instrutor</w:t>
            </w:r>
          </w:p>
        </w:tc>
        <w:tc>
          <w:tcPr>
            <w:tcW w:w="1134" w:type="dxa"/>
          </w:tcPr>
          <w:p w14:paraId="5018AF24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5E03EB64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76A4A12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3A88037" w14:textId="6FBC5182" w:rsidR="000D28B1" w:rsidRDefault="00FF53CB" w:rsidP="00176592">
            <w:pPr>
              <w:pStyle w:val="Tabela"/>
            </w:pPr>
            <w:r>
              <w:t>Preenchimento obrigatório.</w:t>
            </w:r>
          </w:p>
        </w:tc>
      </w:tr>
      <w:tr w:rsidR="00266A6D" w:rsidRPr="00577606" w14:paraId="6E68B1F4" w14:textId="77777777" w:rsidTr="0001104A">
        <w:trPr>
          <w:cantSplit/>
        </w:trPr>
        <w:tc>
          <w:tcPr>
            <w:tcW w:w="1063" w:type="dxa"/>
          </w:tcPr>
          <w:p w14:paraId="5868A200" w14:textId="77777777" w:rsidR="00266A6D" w:rsidRPr="00577606" w:rsidRDefault="00266A6D" w:rsidP="00176592">
            <w:pPr>
              <w:pStyle w:val="Tabela"/>
              <w:numPr>
                <w:ilvl w:val="0"/>
                <w:numId w:val="48"/>
              </w:numPr>
            </w:pPr>
          </w:p>
        </w:tc>
        <w:tc>
          <w:tcPr>
            <w:tcW w:w="1427" w:type="dxa"/>
          </w:tcPr>
          <w:p w14:paraId="411BBE7B" w14:textId="77777777" w:rsidR="00266A6D" w:rsidRDefault="00266A6D" w:rsidP="00176592">
            <w:pPr>
              <w:pStyle w:val="Tabela"/>
            </w:pPr>
            <w:r>
              <w:t>Tipo de Atividade</w:t>
            </w:r>
          </w:p>
        </w:tc>
        <w:tc>
          <w:tcPr>
            <w:tcW w:w="1315" w:type="dxa"/>
          </w:tcPr>
          <w:p w14:paraId="60673E69" w14:textId="77777777" w:rsidR="00266A6D" w:rsidRDefault="00266A6D" w:rsidP="00176592">
            <w:pPr>
              <w:pStyle w:val="Tabela"/>
            </w:pPr>
            <w:r>
              <w:t>Atividade ou Aula exercida pelo Instrutor</w:t>
            </w:r>
          </w:p>
        </w:tc>
        <w:tc>
          <w:tcPr>
            <w:tcW w:w="1134" w:type="dxa"/>
          </w:tcPr>
          <w:p w14:paraId="73D23827" w14:textId="77777777" w:rsidR="00266A6D" w:rsidRDefault="00266A6D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2C13397" w14:textId="77777777" w:rsidR="00266A6D" w:rsidRDefault="00266A6D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8E518C6" w14:textId="77777777" w:rsidR="00266A6D" w:rsidRDefault="00266A6D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77F43380" w14:textId="6E0950A4" w:rsidR="00266A6D" w:rsidRDefault="00FF53CB" w:rsidP="00176592">
            <w:pPr>
              <w:pStyle w:val="Tabela"/>
            </w:pPr>
            <w:r>
              <w:t>Preenchimento obrigatório.</w:t>
            </w:r>
          </w:p>
        </w:tc>
      </w:tr>
    </w:tbl>
    <w:p w14:paraId="25FCE365" w14:textId="77777777" w:rsidR="000D28B1" w:rsidRPr="00577606" w:rsidRDefault="000D28B1" w:rsidP="000D28B1">
      <w:pPr>
        <w:pStyle w:val="Ttulo4"/>
        <w:jc w:val="both"/>
      </w:pPr>
      <w:bookmarkStart w:id="98" w:name="_Toc52286242"/>
      <w:r w:rsidRPr="00577606">
        <w:t>Comandos</w:t>
      </w:r>
      <w:bookmarkEnd w:id="9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D28B1" w:rsidRPr="00577606" w14:paraId="2B0ED21D" w14:textId="77777777" w:rsidTr="0001104A">
        <w:trPr>
          <w:cantSplit/>
        </w:trPr>
        <w:tc>
          <w:tcPr>
            <w:tcW w:w="1063" w:type="dxa"/>
          </w:tcPr>
          <w:p w14:paraId="71AC5DB9" w14:textId="77777777" w:rsidR="000D28B1" w:rsidRPr="00577606" w:rsidRDefault="000D28B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C947FB5" w14:textId="77777777" w:rsidR="000D28B1" w:rsidRPr="00577606" w:rsidRDefault="000D28B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67F44C8C" w14:textId="77777777" w:rsidR="000D28B1" w:rsidRPr="00577606" w:rsidRDefault="000D28B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2297233" w14:textId="77777777" w:rsidR="000D28B1" w:rsidRPr="00577606" w:rsidRDefault="000D28B1" w:rsidP="00176592">
            <w:pPr>
              <w:pStyle w:val="Tabela"/>
            </w:pPr>
            <w:r w:rsidRPr="00577606">
              <w:t>Restrições</w:t>
            </w:r>
          </w:p>
        </w:tc>
      </w:tr>
      <w:tr w:rsidR="000D28B1" w:rsidRPr="00577606" w14:paraId="003B74E4" w14:textId="77777777" w:rsidTr="0001104A">
        <w:trPr>
          <w:cantSplit/>
        </w:trPr>
        <w:tc>
          <w:tcPr>
            <w:tcW w:w="1063" w:type="dxa"/>
          </w:tcPr>
          <w:p w14:paraId="729F763A" w14:textId="77777777" w:rsidR="000D28B1" w:rsidRPr="00577606" w:rsidRDefault="000D28B1" w:rsidP="00176592">
            <w:pPr>
              <w:pStyle w:val="Tabela"/>
              <w:numPr>
                <w:ilvl w:val="0"/>
                <w:numId w:val="71"/>
              </w:numPr>
            </w:pPr>
          </w:p>
        </w:tc>
        <w:tc>
          <w:tcPr>
            <w:tcW w:w="1559" w:type="dxa"/>
          </w:tcPr>
          <w:p w14:paraId="6A878B26" w14:textId="77777777" w:rsidR="000D28B1" w:rsidRPr="00577606" w:rsidRDefault="000D28B1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3C150113" w14:textId="6628C621" w:rsidR="008E4E42" w:rsidRDefault="008E4E42" w:rsidP="00176592">
            <w:pPr>
              <w:pStyle w:val="Tabela"/>
            </w:pPr>
            <w:r>
              <w:t>Realiza atualização dos dados informados.</w:t>
            </w:r>
          </w:p>
          <w:p w14:paraId="2123F8DA" w14:textId="5A34B382" w:rsidR="000D28B1" w:rsidRPr="00577606" w:rsidRDefault="000D28B1" w:rsidP="00176592">
            <w:pPr>
              <w:pStyle w:val="Tabela"/>
            </w:pPr>
            <w:r>
              <w:t xml:space="preserve">Aciona a Tela de Listar </w:t>
            </w:r>
            <w:r w:rsidR="00936EE2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7C0E7CF6" w14:textId="77777777" w:rsidR="000D28B1" w:rsidRDefault="000D28B1" w:rsidP="00176592">
            <w:pPr>
              <w:pStyle w:val="Tabela"/>
            </w:pPr>
            <w:r>
              <w:t>Executa pesquisa com base apenas no campo nome.</w:t>
            </w:r>
          </w:p>
          <w:p w14:paraId="52DCEB4B" w14:textId="77777777" w:rsidR="000D28B1" w:rsidRPr="00577606" w:rsidRDefault="000D28B1" w:rsidP="00176592">
            <w:pPr>
              <w:pStyle w:val="Tabela"/>
            </w:pPr>
            <w:r>
              <w:t>Sempre habilitado.</w:t>
            </w:r>
          </w:p>
        </w:tc>
      </w:tr>
      <w:tr w:rsidR="000D28B1" w:rsidRPr="00577606" w14:paraId="4E98A6D7" w14:textId="77777777" w:rsidTr="0001104A">
        <w:trPr>
          <w:cantSplit/>
        </w:trPr>
        <w:tc>
          <w:tcPr>
            <w:tcW w:w="1063" w:type="dxa"/>
          </w:tcPr>
          <w:p w14:paraId="03FFFDBD" w14:textId="77777777" w:rsidR="000D28B1" w:rsidRPr="00577606" w:rsidRDefault="000D28B1" w:rsidP="00176592">
            <w:pPr>
              <w:pStyle w:val="Tabela"/>
              <w:numPr>
                <w:ilvl w:val="0"/>
                <w:numId w:val="71"/>
              </w:numPr>
            </w:pPr>
          </w:p>
        </w:tc>
        <w:tc>
          <w:tcPr>
            <w:tcW w:w="1559" w:type="dxa"/>
          </w:tcPr>
          <w:p w14:paraId="0EB5E3E7" w14:textId="77777777" w:rsidR="000D28B1" w:rsidRPr="00577606" w:rsidRDefault="000D28B1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425E0389" w14:textId="77777777" w:rsidR="0078466D" w:rsidRDefault="0078466D" w:rsidP="00176592">
            <w:pPr>
              <w:pStyle w:val="Tabela"/>
            </w:pPr>
            <w:r>
              <w:t>Não realizar ação.</w:t>
            </w:r>
          </w:p>
          <w:p w14:paraId="333C77F2" w14:textId="6D6AD109" w:rsidR="000D28B1" w:rsidRPr="00577606" w:rsidRDefault="000D28B1" w:rsidP="00176592">
            <w:pPr>
              <w:pStyle w:val="Tabela"/>
            </w:pPr>
            <w:r>
              <w:t xml:space="preserve">Aciona a Tela de Cadastrar de </w:t>
            </w:r>
            <w:r w:rsidR="00936EE2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6B704F21" w14:textId="4D324655" w:rsidR="000D28B1" w:rsidRPr="00577606" w:rsidRDefault="006C1BBF" w:rsidP="00176592">
            <w:pPr>
              <w:pStyle w:val="Tabela"/>
            </w:pPr>
            <w:r>
              <w:t>-</w:t>
            </w:r>
          </w:p>
        </w:tc>
      </w:tr>
      <w:tr w:rsidR="000D28B1" w:rsidRPr="00577606" w14:paraId="31B8568D" w14:textId="77777777" w:rsidTr="0001104A">
        <w:trPr>
          <w:cantSplit/>
        </w:trPr>
        <w:tc>
          <w:tcPr>
            <w:tcW w:w="1063" w:type="dxa"/>
          </w:tcPr>
          <w:p w14:paraId="514557B4" w14:textId="77777777" w:rsidR="000D28B1" w:rsidRPr="00577606" w:rsidRDefault="000D28B1" w:rsidP="00176592">
            <w:pPr>
              <w:pStyle w:val="Tabela"/>
              <w:numPr>
                <w:ilvl w:val="0"/>
                <w:numId w:val="71"/>
              </w:numPr>
            </w:pPr>
          </w:p>
        </w:tc>
        <w:tc>
          <w:tcPr>
            <w:tcW w:w="1559" w:type="dxa"/>
          </w:tcPr>
          <w:p w14:paraId="6C4266CF" w14:textId="77777777" w:rsidR="000D28B1" w:rsidRDefault="000D28B1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4A6F0BE9" w14:textId="77777777" w:rsidR="000D28B1" w:rsidRDefault="000D28B1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2128B519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177EC1DA" w14:textId="77777777" w:rsidTr="0001104A">
        <w:trPr>
          <w:cantSplit/>
        </w:trPr>
        <w:tc>
          <w:tcPr>
            <w:tcW w:w="1063" w:type="dxa"/>
          </w:tcPr>
          <w:p w14:paraId="07DD2A3B" w14:textId="77777777" w:rsidR="000D28B1" w:rsidRPr="00577606" w:rsidRDefault="000D28B1" w:rsidP="00176592">
            <w:pPr>
              <w:pStyle w:val="Tabela"/>
              <w:numPr>
                <w:ilvl w:val="0"/>
                <w:numId w:val="71"/>
              </w:numPr>
            </w:pPr>
          </w:p>
        </w:tc>
        <w:tc>
          <w:tcPr>
            <w:tcW w:w="1559" w:type="dxa"/>
          </w:tcPr>
          <w:p w14:paraId="4AA9C617" w14:textId="77777777" w:rsidR="000D28B1" w:rsidRDefault="000D28B1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6E214415" w14:textId="77777777" w:rsidR="000D28B1" w:rsidRDefault="000D28B1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0D3DD0C5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71C77B0F" w14:textId="77777777" w:rsidTr="0001104A">
        <w:trPr>
          <w:cantSplit/>
        </w:trPr>
        <w:tc>
          <w:tcPr>
            <w:tcW w:w="1063" w:type="dxa"/>
          </w:tcPr>
          <w:p w14:paraId="74DF8915" w14:textId="77777777" w:rsidR="000D28B1" w:rsidRPr="00577606" w:rsidRDefault="000D28B1" w:rsidP="00176592">
            <w:pPr>
              <w:pStyle w:val="Tabela"/>
              <w:numPr>
                <w:ilvl w:val="0"/>
                <w:numId w:val="71"/>
              </w:numPr>
            </w:pPr>
          </w:p>
        </w:tc>
        <w:tc>
          <w:tcPr>
            <w:tcW w:w="1559" w:type="dxa"/>
          </w:tcPr>
          <w:p w14:paraId="3E9AD002" w14:textId="77777777" w:rsidR="000D28B1" w:rsidRDefault="000D28B1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542AAD6C" w14:textId="77777777" w:rsidR="000D28B1" w:rsidRDefault="000D28B1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044BFA21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1E002C" w:rsidRPr="00577606" w14:paraId="1B9DC34A" w14:textId="77777777" w:rsidTr="0001104A">
        <w:trPr>
          <w:cantSplit/>
        </w:trPr>
        <w:tc>
          <w:tcPr>
            <w:tcW w:w="1063" w:type="dxa"/>
          </w:tcPr>
          <w:p w14:paraId="57A3D58F" w14:textId="77777777" w:rsidR="001E002C" w:rsidRPr="00577606" w:rsidRDefault="001E002C" w:rsidP="00176592">
            <w:pPr>
              <w:pStyle w:val="Tabela"/>
              <w:numPr>
                <w:ilvl w:val="0"/>
                <w:numId w:val="71"/>
              </w:numPr>
            </w:pPr>
          </w:p>
        </w:tc>
        <w:tc>
          <w:tcPr>
            <w:tcW w:w="1559" w:type="dxa"/>
          </w:tcPr>
          <w:p w14:paraId="4344A737" w14:textId="31A80101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BCFC1C5" w14:textId="1D7133BC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2C4985C6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5C20F3D6" w14:textId="1B31195F" w:rsidR="00C936B8" w:rsidRPr="00C936B8" w:rsidRDefault="000D28B1" w:rsidP="00C936B8">
      <w:pPr>
        <w:pStyle w:val="Ttulo3"/>
        <w:jc w:val="both"/>
      </w:pPr>
      <w:bookmarkStart w:id="99" w:name="_Toc52286243"/>
      <w:r w:rsidRPr="00577606">
        <w:t xml:space="preserve">Interface de usuário </w:t>
      </w:r>
      <w:r>
        <w:t xml:space="preserve">Deletar </w:t>
      </w:r>
      <w:r w:rsidR="00C936B8">
        <w:t>Instrutor</w:t>
      </w:r>
      <w:bookmarkEnd w:id="99"/>
    </w:p>
    <w:p w14:paraId="22C912FB" w14:textId="77777777" w:rsidR="000D28B1" w:rsidRPr="00577606" w:rsidRDefault="000D28B1" w:rsidP="000D28B1">
      <w:pPr>
        <w:pStyle w:val="Ttulo4"/>
        <w:jc w:val="both"/>
      </w:pPr>
      <w:bookmarkStart w:id="100" w:name="_Toc52286244"/>
      <w:r w:rsidRPr="00577606">
        <w:t>Leiaute sugerido</w:t>
      </w:r>
      <w:bookmarkEnd w:id="100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D28B1" w:rsidRPr="00577606" w14:paraId="4F3E81B5" w14:textId="77777777" w:rsidTr="0001104A">
        <w:trPr>
          <w:trHeight w:val="645"/>
        </w:trPr>
        <w:tc>
          <w:tcPr>
            <w:tcW w:w="9284" w:type="dxa"/>
          </w:tcPr>
          <w:p w14:paraId="5FF882CE" w14:textId="77777777" w:rsidR="002965A6" w:rsidRDefault="000D28B1" w:rsidP="002965A6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4177018A" wp14:editId="673F9AF7">
                  <wp:extent cx="5806421" cy="2555874"/>
                  <wp:effectExtent l="0" t="0" r="4445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F2C98" w14:textId="4E47F813" w:rsidR="000D28B1" w:rsidRPr="00895071" w:rsidRDefault="002965A6" w:rsidP="002965A6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23</w:t>
              </w:r>
            </w:fldSimple>
            <w:r>
              <w:t xml:space="preserve"> - Deletar Instrutor</w:t>
            </w:r>
          </w:p>
        </w:tc>
      </w:tr>
    </w:tbl>
    <w:p w14:paraId="2C02E954" w14:textId="77777777" w:rsidR="000D28B1" w:rsidRPr="00577606" w:rsidRDefault="000D28B1" w:rsidP="000D28B1">
      <w:pPr>
        <w:pStyle w:val="Ttulo4"/>
        <w:jc w:val="both"/>
      </w:pPr>
      <w:bookmarkStart w:id="101" w:name="_Toc52286245"/>
      <w:r w:rsidRPr="00577606">
        <w:t>Campos</w:t>
      </w:r>
      <w:bookmarkEnd w:id="101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0D28B1" w:rsidRPr="00577606" w14:paraId="4E74637A" w14:textId="77777777" w:rsidTr="0001104A">
        <w:trPr>
          <w:cantSplit/>
          <w:trHeight w:val="134"/>
        </w:trPr>
        <w:tc>
          <w:tcPr>
            <w:tcW w:w="1063" w:type="dxa"/>
          </w:tcPr>
          <w:p w14:paraId="06BDF690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40A8AAE2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21B07F43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0B0EFB0B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58C19655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15B123B5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7B38EA6" w14:textId="77777777" w:rsidR="000D28B1" w:rsidRPr="00577606" w:rsidRDefault="000D28B1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D28B1" w:rsidRPr="00577606" w14:paraId="5B8EAA45" w14:textId="77777777" w:rsidTr="0001104A">
        <w:trPr>
          <w:cantSplit/>
        </w:trPr>
        <w:tc>
          <w:tcPr>
            <w:tcW w:w="1063" w:type="dxa"/>
          </w:tcPr>
          <w:p w14:paraId="62190BBF" w14:textId="77777777" w:rsidR="000D28B1" w:rsidRPr="00577606" w:rsidRDefault="000D28B1" w:rsidP="00176592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427" w:type="dxa"/>
          </w:tcPr>
          <w:p w14:paraId="75E482B6" w14:textId="77777777" w:rsidR="000D28B1" w:rsidRPr="00577606" w:rsidRDefault="000D28B1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5A7788A3" w14:textId="6BB1FFA2" w:rsidR="000D28B1" w:rsidRPr="00577606" w:rsidRDefault="000D28B1" w:rsidP="00176592">
            <w:pPr>
              <w:pStyle w:val="Tabela"/>
            </w:pPr>
            <w:r>
              <w:t xml:space="preserve">Nome completo do </w:t>
            </w:r>
            <w:r w:rsidR="00A26427">
              <w:t>instrutor</w:t>
            </w:r>
          </w:p>
        </w:tc>
        <w:tc>
          <w:tcPr>
            <w:tcW w:w="1134" w:type="dxa"/>
          </w:tcPr>
          <w:p w14:paraId="36C1AD42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F2080DD" w14:textId="77777777" w:rsidR="000D28B1" w:rsidRPr="00577606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CFC677D" w14:textId="77777777" w:rsidR="000D28B1" w:rsidRPr="00577606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A1B1202" w14:textId="77777777" w:rsidR="000D28B1" w:rsidRPr="00577606" w:rsidRDefault="000D28B1" w:rsidP="00176592">
            <w:pPr>
              <w:pStyle w:val="Tabela"/>
            </w:pPr>
            <w:r>
              <w:t>Desabilitado.</w:t>
            </w:r>
          </w:p>
        </w:tc>
      </w:tr>
      <w:tr w:rsidR="000D28B1" w:rsidRPr="00577606" w14:paraId="5AB2A08B" w14:textId="77777777" w:rsidTr="0001104A">
        <w:trPr>
          <w:cantSplit/>
        </w:trPr>
        <w:tc>
          <w:tcPr>
            <w:tcW w:w="1063" w:type="dxa"/>
          </w:tcPr>
          <w:p w14:paraId="0B270737" w14:textId="77777777" w:rsidR="000D28B1" w:rsidRPr="00577606" w:rsidRDefault="000D28B1" w:rsidP="00176592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427" w:type="dxa"/>
          </w:tcPr>
          <w:p w14:paraId="734C7CE7" w14:textId="77777777" w:rsidR="000D28B1" w:rsidRDefault="000D28B1" w:rsidP="00176592">
            <w:pPr>
              <w:pStyle w:val="Tabela"/>
            </w:pPr>
            <w:r>
              <w:t>CPF</w:t>
            </w:r>
          </w:p>
        </w:tc>
        <w:tc>
          <w:tcPr>
            <w:tcW w:w="1315" w:type="dxa"/>
          </w:tcPr>
          <w:p w14:paraId="5860A566" w14:textId="0E2527C5" w:rsidR="000D28B1" w:rsidRDefault="000D28B1" w:rsidP="00176592">
            <w:pPr>
              <w:pStyle w:val="Tabela"/>
            </w:pPr>
            <w:r>
              <w:t xml:space="preserve">CPF do </w:t>
            </w:r>
            <w:r w:rsidR="00A26427">
              <w:t>instrutor</w:t>
            </w:r>
          </w:p>
        </w:tc>
        <w:tc>
          <w:tcPr>
            <w:tcW w:w="1134" w:type="dxa"/>
          </w:tcPr>
          <w:p w14:paraId="0EB62116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C1FF319" w14:textId="77777777" w:rsidR="000D28B1" w:rsidRDefault="000D28B1" w:rsidP="00176592">
            <w:pPr>
              <w:pStyle w:val="Tabela"/>
            </w:pPr>
            <w:r>
              <w:t>DDD.DDD.DDD-DD</w:t>
            </w:r>
          </w:p>
        </w:tc>
        <w:tc>
          <w:tcPr>
            <w:tcW w:w="993" w:type="dxa"/>
          </w:tcPr>
          <w:p w14:paraId="70BE096E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57CAAD6" w14:textId="77777777" w:rsidR="000D28B1" w:rsidRDefault="000D28B1" w:rsidP="00176592">
            <w:pPr>
              <w:pStyle w:val="Tabela"/>
            </w:pPr>
            <w:r>
              <w:t>Desabilitado.</w:t>
            </w:r>
          </w:p>
        </w:tc>
      </w:tr>
      <w:tr w:rsidR="000D28B1" w:rsidRPr="00577606" w14:paraId="4D72B031" w14:textId="77777777" w:rsidTr="0001104A">
        <w:trPr>
          <w:cantSplit/>
        </w:trPr>
        <w:tc>
          <w:tcPr>
            <w:tcW w:w="1063" w:type="dxa"/>
          </w:tcPr>
          <w:p w14:paraId="11C5D54E" w14:textId="77777777" w:rsidR="000D28B1" w:rsidRPr="00577606" w:rsidRDefault="000D28B1" w:rsidP="00176592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427" w:type="dxa"/>
          </w:tcPr>
          <w:p w14:paraId="6D94DEE2" w14:textId="77777777" w:rsidR="000D28B1" w:rsidRDefault="000D28B1" w:rsidP="00176592">
            <w:pPr>
              <w:pStyle w:val="Tabela"/>
            </w:pPr>
            <w:r>
              <w:t>Identidade</w:t>
            </w:r>
          </w:p>
        </w:tc>
        <w:tc>
          <w:tcPr>
            <w:tcW w:w="1315" w:type="dxa"/>
          </w:tcPr>
          <w:p w14:paraId="0337843C" w14:textId="3C34488B" w:rsidR="000D28B1" w:rsidRDefault="000D28B1" w:rsidP="00176592">
            <w:pPr>
              <w:pStyle w:val="Tabela"/>
            </w:pPr>
            <w:r>
              <w:t xml:space="preserve">Identidade do </w:t>
            </w:r>
            <w:r w:rsidR="009F38AB">
              <w:t>instrutor</w:t>
            </w:r>
          </w:p>
        </w:tc>
        <w:tc>
          <w:tcPr>
            <w:tcW w:w="1134" w:type="dxa"/>
          </w:tcPr>
          <w:p w14:paraId="03D8964A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270A59F9" w14:textId="77777777" w:rsidR="000D28B1" w:rsidRDefault="000D28B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32A5BB2" w14:textId="77777777" w:rsidR="000D28B1" w:rsidRDefault="000D28B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B0C99BD" w14:textId="77777777" w:rsidR="000D28B1" w:rsidRDefault="000D28B1" w:rsidP="00176592">
            <w:pPr>
              <w:pStyle w:val="Tabela"/>
            </w:pPr>
            <w:r>
              <w:t>Desabilitado.</w:t>
            </w:r>
          </w:p>
        </w:tc>
      </w:tr>
      <w:tr w:rsidR="00936EE2" w:rsidRPr="00577606" w14:paraId="59A0C780" w14:textId="77777777" w:rsidTr="0001104A">
        <w:trPr>
          <w:cantSplit/>
        </w:trPr>
        <w:tc>
          <w:tcPr>
            <w:tcW w:w="1063" w:type="dxa"/>
          </w:tcPr>
          <w:p w14:paraId="35FA9C75" w14:textId="77777777" w:rsidR="00936EE2" w:rsidRPr="00577606" w:rsidRDefault="00936EE2" w:rsidP="00176592">
            <w:pPr>
              <w:pStyle w:val="Tabela"/>
              <w:numPr>
                <w:ilvl w:val="0"/>
                <w:numId w:val="49"/>
              </w:numPr>
            </w:pPr>
          </w:p>
        </w:tc>
        <w:tc>
          <w:tcPr>
            <w:tcW w:w="1427" w:type="dxa"/>
          </w:tcPr>
          <w:p w14:paraId="6A50FB62" w14:textId="77777777" w:rsidR="00936EE2" w:rsidRDefault="00936EE2" w:rsidP="00176592">
            <w:pPr>
              <w:pStyle w:val="Tabela"/>
            </w:pPr>
            <w:r>
              <w:t>Tipo de Atividade</w:t>
            </w:r>
          </w:p>
        </w:tc>
        <w:tc>
          <w:tcPr>
            <w:tcW w:w="1315" w:type="dxa"/>
          </w:tcPr>
          <w:p w14:paraId="3FC8D85C" w14:textId="77777777" w:rsidR="00936EE2" w:rsidRDefault="00936EE2" w:rsidP="00176592">
            <w:pPr>
              <w:pStyle w:val="Tabela"/>
            </w:pPr>
            <w:r>
              <w:t>Atividade ou Aula exercida pelo Instrutor</w:t>
            </w:r>
          </w:p>
        </w:tc>
        <w:tc>
          <w:tcPr>
            <w:tcW w:w="1134" w:type="dxa"/>
          </w:tcPr>
          <w:p w14:paraId="172121A2" w14:textId="77777777" w:rsidR="00936EE2" w:rsidRDefault="00936EE2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D140004" w14:textId="77777777" w:rsidR="00936EE2" w:rsidRDefault="00936EE2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33519430" w14:textId="77777777" w:rsidR="00936EE2" w:rsidRDefault="00936EE2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BAEBD4B" w14:textId="0FC4F1EB" w:rsidR="00936EE2" w:rsidRDefault="001D6121" w:rsidP="00176592">
            <w:pPr>
              <w:pStyle w:val="Tabela"/>
            </w:pPr>
            <w:r>
              <w:t>Desabilitado</w:t>
            </w:r>
          </w:p>
        </w:tc>
      </w:tr>
    </w:tbl>
    <w:p w14:paraId="2BB97C9B" w14:textId="77777777" w:rsidR="000D28B1" w:rsidRPr="00577606" w:rsidRDefault="000D28B1" w:rsidP="000D28B1">
      <w:pPr>
        <w:pStyle w:val="Ttulo4"/>
        <w:jc w:val="both"/>
      </w:pPr>
      <w:bookmarkStart w:id="102" w:name="_Toc52286246"/>
      <w:r w:rsidRPr="00577606">
        <w:t>Comandos</w:t>
      </w:r>
      <w:bookmarkEnd w:id="102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D28B1" w:rsidRPr="00577606" w14:paraId="4F57A6DD" w14:textId="77777777" w:rsidTr="0001104A">
        <w:trPr>
          <w:cantSplit/>
        </w:trPr>
        <w:tc>
          <w:tcPr>
            <w:tcW w:w="1063" w:type="dxa"/>
          </w:tcPr>
          <w:p w14:paraId="05EE1E5A" w14:textId="77777777" w:rsidR="000D28B1" w:rsidRPr="00577606" w:rsidRDefault="000D28B1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1B0F2695" w14:textId="77777777" w:rsidR="000D28B1" w:rsidRPr="00577606" w:rsidRDefault="000D28B1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F47EB56" w14:textId="77777777" w:rsidR="000D28B1" w:rsidRPr="00577606" w:rsidRDefault="000D28B1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51C0779" w14:textId="77777777" w:rsidR="000D28B1" w:rsidRPr="00577606" w:rsidRDefault="000D28B1" w:rsidP="00176592">
            <w:pPr>
              <w:pStyle w:val="Tabela"/>
            </w:pPr>
            <w:r w:rsidRPr="00577606">
              <w:t>Restrições</w:t>
            </w:r>
          </w:p>
        </w:tc>
      </w:tr>
      <w:tr w:rsidR="000D28B1" w:rsidRPr="00577606" w14:paraId="7742BA1E" w14:textId="77777777" w:rsidTr="0001104A">
        <w:trPr>
          <w:cantSplit/>
        </w:trPr>
        <w:tc>
          <w:tcPr>
            <w:tcW w:w="1063" w:type="dxa"/>
          </w:tcPr>
          <w:p w14:paraId="70A95A81" w14:textId="77777777" w:rsidR="000D28B1" w:rsidRPr="00577606" w:rsidRDefault="000D28B1" w:rsidP="00176592">
            <w:pPr>
              <w:pStyle w:val="Tabela"/>
              <w:numPr>
                <w:ilvl w:val="0"/>
                <w:numId w:val="72"/>
              </w:numPr>
            </w:pPr>
          </w:p>
        </w:tc>
        <w:tc>
          <w:tcPr>
            <w:tcW w:w="1559" w:type="dxa"/>
          </w:tcPr>
          <w:p w14:paraId="2C01E81F" w14:textId="77777777" w:rsidR="000D28B1" w:rsidRPr="00577606" w:rsidRDefault="000D28B1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1FE7B01F" w14:textId="6C041F09" w:rsidR="008E4E42" w:rsidRDefault="008E4E42" w:rsidP="00176592">
            <w:pPr>
              <w:pStyle w:val="Tabela"/>
            </w:pPr>
            <w:r>
              <w:t>Realiza exclusão dos dados informados.</w:t>
            </w:r>
          </w:p>
          <w:p w14:paraId="15BF911F" w14:textId="6B3F198B" w:rsidR="000D28B1" w:rsidRPr="00577606" w:rsidRDefault="000D28B1" w:rsidP="00176592">
            <w:pPr>
              <w:pStyle w:val="Tabela"/>
            </w:pPr>
            <w:r>
              <w:t xml:space="preserve">Aciona a Tela de Listar </w:t>
            </w:r>
            <w:r w:rsidR="001D6121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712F16F8" w14:textId="77777777" w:rsidR="000D28B1" w:rsidRDefault="000D28B1" w:rsidP="00176592">
            <w:pPr>
              <w:pStyle w:val="Tabela"/>
            </w:pPr>
            <w:r>
              <w:t>Executa pesquisa com base apenas no campo nome.</w:t>
            </w:r>
          </w:p>
          <w:p w14:paraId="36911797" w14:textId="77777777" w:rsidR="000D28B1" w:rsidRPr="00577606" w:rsidRDefault="000D28B1" w:rsidP="00176592">
            <w:pPr>
              <w:pStyle w:val="Tabela"/>
            </w:pPr>
            <w:r>
              <w:t>Sempre habilitado.</w:t>
            </w:r>
          </w:p>
        </w:tc>
      </w:tr>
      <w:tr w:rsidR="000D28B1" w:rsidRPr="00577606" w14:paraId="47A1951E" w14:textId="77777777" w:rsidTr="0001104A">
        <w:trPr>
          <w:cantSplit/>
        </w:trPr>
        <w:tc>
          <w:tcPr>
            <w:tcW w:w="1063" w:type="dxa"/>
          </w:tcPr>
          <w:p w14:paraId="55EB0EED" w14:textId="77777777" w:rsidR="000D28B1" w:rsidRPr="00577606" w:rsidRDefault="000D28B1" w:rsidP="00176592">
            <w:pPr>
              <w:pStyle w:val="Tabela"/>
              <w:numPr>
                <w:ilvl w:val="0"/>
                <w:numId w:val="72"/>
              </w:numPr>
            </w:pPr>
          </w:p>
        </w:tc>
        <w:tc>
          <w:tcPr>
            <w:tcW w:w="1559" w:type="dxa"/>
          </w:tcPr>
          <w:p w14:paraId="35A88805" w14:textId="77777777" w:rsidR="000D28B1" w:rsidRPr="00577606" w:rsidRDefault="000D28B1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733C5DAF" w14:textId="77777777" w:rsidR="0078466D" w:rsidRDefault="0078466D" w:rsidP="00176592">
            <w:pPr>
              <w:pStyle w:val="Tabela"/>
            </w:pPr>
            <w:r>
              <w:t>Não realizar ação.</w:t>
            </w:r>
          </w:p>
          <w:p w14:paraId="76769F02" w14:textId="35C415A2" w:rsidR="000D28B1" w:rsidRPr="00577606" w:rsidRDefault="000D28B1" w:rsidP="00176592">
            <w:pPr>
              <w:pStyle w:val="Tabela"/>
            </w:pPr>
            <w:r>
              <w:t xml:space="preserve">Aciona a Tela de Cadastrar de </w:t>
            </w:r>
            <w:r w:rsidR="001D6121">
              <w:t>Instrutor</w:t>
            </w:r>
            <w:r>
              <w:t>.</w:t>
            </w:r>
          </w:p>
        </w:tc>
        <w:tc>
          <w:tcPr>
            <w:tcW w:w="2457" w:type="dxa"/>
          </w:tcPr>
          <w:p w14:paraId="1BE1FC87" w14:textId="2C6DECF0" w:rsidR="000D28B1" w:rsidRPr="00577606" w:rsidRDefault="00332060" w:rsidP="00176592">
            <w:pPr>
              <w:pStyle w:val="Tabela"/>
            </w:pPr>
            <w:r>
              <w:t>-</w:t>
            </w:r>
          </w:p>
        </w:tc>
      </w:tr>
      <w:tr w:rsidR="000D28B1" w:rsidRPr="00577606" w14:paraId="3508D5EC" w14:textId="77777777" w:rsidTr="0001104A">
        <w:trPr>
          <w:cantSplit/>
        </w:trPr>
        <w:tc>
          <w:tcPr>
            <w:tcW w:w="1063" w:type="dxa"/>
          </w:tcPr>
          <w:p w14:paraId="1CE28414" w14:textId="77777777" w:rsidR="000D28B1" w:rsidRPr="00577606" w:rsidRDefault="000D28B1" w:rsidP="00176592">
            <w:pPr>
              <w:pStyle w:val="Tabela"/>
              <w:numPr>
                <w:ilvl w:val="0"/>
                <w:numId w:val="72"/>
              </w:numPr>
            </w:pPr>
          </w:p>
        </w:tc>
        <w:tc>
          <w:tcPr>
            <w:tcW w:w="1559" w:type="dxa"/>
          </w:tcPr>
          <w:p w14:paraId="38F1C77C" w14:textId="77777777" w:rsidR="000D28B1" w:rsidRDefault="000D28B1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2E7EC02E" w14:textId="77777777" w:rsidR="000D28B1" w:rsidRDefault="000D28B1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4F9F8046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33573792" w14:textId="77777777" w:rsidTr="0001104A">
        <w:trPr>
          <w:cantSplit/>
        </w:trPr>
        <w:tc>
          <w:tcPr>
            <w:tcW w:w="1063" w:type="dxa"/>
          </w:tcPr>
          <w:p w14:paraId="2F038611" w14:textId="77777777" w:rsidR="000D28B1" w:rsidRPr="00577606" w:rsidRDefault="000D28B1" w:rsidP="00176592">
            <w:pPr>
              <w:pStyle w:val="Tabela"/>
              <w:numPr>
                <w:ilvl w:val="0"/>
                <w:numId w:val="72"/>
              </w:numPr>
            </w:pPr>
          </w:p>
        </w:tc>
        <w:tc>
          <w:tcPr>
            <w:tcW w:w="1559" w:type="dxa"/>
          </w:tcPr>
          <w:p w14:paraId="353B1105" w14:textId="77777777" w:rsidR="000D28B1" w:rsidRDefault="000D28B1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3608B44D" w14:textId="77777777" w:rsidR="000D28B1" w:rsidRDefault="000D28B1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06F9AC64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0D28B1" w:rsidRPr="00577606" w14:paraId="63F5D306" w14:textId="77777777" w:rsidTr="0001104A">
        <w:trPr>
          <w:cantSplit/>
        </w:trPr>
        <w:tc>
          <w:tcPr>
            <w:tcW w:w="1063" w:type="dxa"/>
          </w:tcPr>
          <w:p w14:paraId="33FB9B34" w14:textId="77777777" w:rsidR="000D28B1" w:rsidRPr="00577606" w:rsidRDefault="000D28B1" w:rsidP="00176592">
            <w:pPr>
              <w:pStyle w:val="Tabela"/>
              <w:numPr>
                <w:ilvl w:val="0"/>
                <w:numId w:val="72"/>
              </w:numPr>
            </w:pPr>
          </w:p>
        </w:tc>
        <w:tc>
          <w:tcPr>
            <w:tcW w:w="1559" w:type="dxa"/>
          </w:tcPr>
          <w:p w14:paraId="567DF873" w14:textId="77777777" w:rsidR="000D28B1" w:rsidRDefault="000D28B1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39B13675" w14:textId="77777777" w:rsidR="000D28B1" w:rsidRDefault="000D28B1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5E8308CF" w14:textId="77777777" w:rsidR="000D28B1" w:rsidRDefault="000D28B1" w:rsidP="00176592">
            <w:pPr>
              <w:pStyle w:val="Tabela"/>
            </w:pPr>
            <w:r>
              <w:t>-</w:t>
            </w:r>
          </w:p>
        </w:tc>
      </w:tr>
      <w:tr w:rsidR="001E002C" w:rsidRPr="00577606" w14:paraId="78C6624A" w14:textId="77777777" w:rsidTr="0001104A">
        <w:trPr>
          <w:cantSplit/>
        </w:trPr>
        <w:tc>
          <w:tcPr>
            <w:tcW w:w="1063" w:type="dxa"/>
          </w:tcPr>
          <w:p w14:paraId="68AD879C" w14:textId="77777777" w:rsidR="001E002C" w:rsidRPr="00577606" w:rsidRDefault="001E002C" w:rsidP="00176592">
            <w:pPr>
              <w:pStyle w:val="Tabela"/>
              <w:numPr>
                <w:ilvl w:val="0"/>
                <w:numId w:val="72"/>
              </w:numPr>
            </w:pPr>
          </w:p>
        </w:tc>
        <w:tc>
          <w:tcPr>
            <w:tcW w:w="1559" w:type="dxa"/>
          </w:tcPr>
          <w:p w14:paraId="6438643B" w14:textId="4BD2AB8A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626A0F3C" w14:textId="16B828A1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19D76EE7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32397BF9" w14:textId="10192ACD" w:rsidR="00323E9A" w:rsidRPr="00577606" w:rsidRDefault="00323E9A" w:rsidP="00323E9A">
      <w:pPr>
        <w:pStyle w:val="Ttulo3"/>
        <w:jc w:val="both"/>
      </w:pPr>
      <w:bookmarkStart w:id="103" w:name="_Toc52286247"/>
      <w:r w:rsidRPr="00577606">
        <w:t xml:space="preserve">Interface de usuário </w:t>
      </w:r>
      <w:r>
        <w:t>Consultar Aula</w:t>
      </w:r>
      <w:bookmarkEnd w:id="103"/>
    </w:p>
    <w:p w14:paraId="6255BED8" w14:textId="77777777" w:rsidR="00323E9A" w:rsidRPr="00577606" w:rsidRDefault="00323E9A" w:rsidP="00323E9A">
      <w:pPr>
        <w:pStyle w:val="Ttulo4"/>
        <w:jc w:val="both"/>
      </w:pPr>
      <w:bookmarkStart w:id="104" w:name="_Toc52286248"/>
      <w:r w:rsidRPr="00577606">
        <w:t>Leiaute sugerido</w:t>
      </w:r>
      <w:bookmarkEnd w:id="104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71074281" w14:textId="77777777" w:rsidTr="00CC3B5C">
        <w:trPr>
          <w:trHeight w:val="645"/>
        </w:trPr>
        <w:tc>
          <w:tcPr>
            <w:tcW w:w="9284" w:type="dxa"/>
          </w:tcPr>
          <w:p w14:paraId="0A5E3419" w14:textId="77777777" w:rsidR="009574AC" w:rsidRDefault="00323E9A" w:rsidP="009574AC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1B900D2A" wp14:editId="031C88D4">
                  <wp:extent cx="5806421" cy="2555874"/>
                  <wp:effectExtent l="0" t="0" r="444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54223" w14:textId="46E9E15E" w:rsidR="00323E9A" w:rsidRPr="00895071" w:rsidRDefault="009574AC" w:rsidP="009574AC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24</w:t>
              </w:r>
            </w:fldSimple>
            <w:r>
              <w:t xml:space="preserve"> - Consultar Aula</w:t>
            </w:r>
          </w:p>
        </w:tc>
      </w:tr>
    </w:tbl>
    <w:p w14:paraId="3E8F5091" w14:textId="77777777" w:rsidR="00323E9A" w:rsidRPr="00577606" w:rsidRDefault="00323E9A" w:rsidP="00323E9A">
      <w:pPr>
        <w:pStyle w:val="Ttulo4"/>
        <w:jc w:val="both"/>
      </w:pPr>
      <w:bookmarkStart w:id="105" w:name="_Toc52286249"/>
      <w:r w:rsidRPr="00577606">
        <w:t>Campos</w:t>
      </w:r>
      <w:bookmarkEnd w:id="105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6F1C76FE" w14:textId="77777777" w:rsidTr="00CC3B5C">
        <w:trPr>
          <w:cantSplit/>
          <w:trHeight w:val="134"/>
        </w:trPr>
        <w:tc>
          <w:tcPr>
            <w:tcW w:w="1063" w:type="dxa"/>
          </w:tcPr>
          <w:p w14:paraId="1B128E57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31EB53E8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2BFEBCE1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6A0D628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4344B53E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3DE9D6E7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EE62B6B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23E9A" w:rsidRPr="00577606" w14:paraId="5DE04AF3" w14:textId="77777777" w:rsidTr="00CC3B5C">
        <w:trPr>
          <w:cantSplit/>
        </w:trPr>
        <w:tc>
          <w:tcPr>
            <w:tcW w:w="1063" w:type="dxa"/>
          </w:tcPr>
          <w:p w14:paraId="320DE749" w14:textId="77777777" w:rsidR="00323E9A" w:rsidRPr="00577606" w:rsidRDefault="00323E9A" w:rsidP="00176592">
            <w:pPr>
              <w:pStyle w:val="Tabela"/>
              <w:numPr>
                <w:ilvl w:val="0"/>
                <w:numId w:val="125"/>
              </w:numPr>
            </w:pPr>
          </w:p>
        </w:tc>
        <w:tc>
          <w:tcPr>
            <w:tcW w:w="1427" w:type="dxa"/>
          </w:tcPr>
          <w:p w14:paraId="5A6E9C7B" w14:textId="77777777" w:rsidR="00323E9A" w:rsidRPr="00577606" w:rsidRDefault="00323E9A" w:rsidP="00176592">
            <w:pPr>
              <w:pStyle w:val="Tabela"/>
            </w:pPr>
            <w:r>
              <w:t>Pesquisa</w:t>
            </w:r>
          </w:p>
        </w:tc>
        <w:tc>
          <w:tcPr>
            <w:tcW w:w="1315" w:type="dxa"/>
          </w:tcPr>
          <w:p w14:paraId="60760707" w14:textId="0AA1E84B" w:rsidR="00323E9A" w:rsidRPr="00577606" w:rsidRDefault="00323E9A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2AF88A69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BE2A315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097144D" w14:textId="77777777" w:rsidR="00323E9A" w:rsidRPr="00577606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EF2A63E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</w:tr>
    </w:tbl>
    <w:p w14:paraId="00A82F7D" w14:textId="77777777" w:rsidR="00323E9A" w:rsidRPr="00577606" w:rsidRDefault="00323E9A" w:rsidP="00323E9A">
      <w:pPr>
        <w:pStyle w:val="Ttulo4"/>
        <w:jc w:val="both"/>
      </w:pPr>
      <w:bookmarkStart w:id="106" w:name="_Toc52286250"/>
      <w:r w:rsidRPr="00577606">
        <w:t>Comandos</w:t>
      </w:r>
      <w:bookmarkEnd w:id="106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3D6D3B5B" w14:textId="77777777" w:rsidTr="00CC3B5C">
        <w:trPr>
          <w:cantSplit/>
        </w:trPr>
        <w:tc>
          <w:tcPr>
            <w:tcW w:w="1063" w:type="dxa"/>
          </w:tcPr>
          <w:p w14:paraId="4F326E67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5CC254C3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63A9EFF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1F27487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323E9A" w:rsidRPr="00577606" w14:paraId="6878E068" w14:textId="77777777" w:rsidTr="00CC3B5C">
        <w:trPr>
          <w:cantSplit/>
        </w:trPr>
        <w:tc>
          <w:tcPr>
            <w:tcW w:w="1063" w:type="dxa"/>
          </w:tcPr>
          <w:p w14:paraId="228AE382" w14:textId="77777777" w:rsidR="00323E9A" w:rsidRPr="00577606" w:rsidRDefault="00323E9A" w:rsidP="00176592">
            <w:pPr>
              <w:pStyle w:val="Tabela"/>
              <w:numPr>
                <w:ilvl w:val="0"/>
                <w:numId w:val="124"/>
              </w:numPr>
            </w:pPr>
          </w:p>
        </w:tc>
        <w:tc>
          <w:tcPr>
            <w:tcW w:w="1559" w:type="dxa"/>
          </w:tcPr>
          <w:p w14:paraId="4546B6B6" w14:textId="77777777" w:rsidR="00323E9A" w:rsidRPr="00577606" w:rsidRDefault="00323E9A" w:rsidP="00176592">
            <w:pPr>
              <w:pStyle w:val="Tabela"/>
            </w:pPr>
            <w:r>
              <w:t>Pesquisar</w:t>
            </w:r>
          </w:p>
        </w:tc>
        <w:tc>
          <w:tcPr>
            <w:tcW w:w="4111" w:type="dxa"/>
          </w:tcPr>
          <w:p w14:paraId="44DC3EB5" w14:textId="2BEBFFD5" w:rsidR="00323E9A" w:rsidRDefault="00323E9A" w:rsidP="00176592">
            <w:pPr>
              <w:pStyle w:val="Tabela"/>
            </w:pPr>
            <w:r>
              <w:t>Realiza a busca das aulas cadastrados.</w:t>
            </w:r>
          </w:p>
          <w:p w14:paraId="505E7062" w14:textId="4F402A66" w:rsidR="00323E9A" w:rsidRPr="00577606" w:rsidRDefault="00323E9A" w:rsidP="00176592">
            <w:pPr>
              <w:pStyle w:val="Tabela"/>
            </w:pPr>
            <w:r>
              <w:t xml:space="preserve">Aciona a Tela de Listar </w:t>
            </w:r>
            <w:r w:rsidR="00904C84">
              <w:t>Aula</w:t>
            </w:r>
            <w:r>
              <w:t>.</w:t>
            </w:r>
          </w:p>
        </w:tc>
        <w:tc>
          <w:tcPr>
            <w:tcW w:w="2457" w:type="dxa"/>
          </w:tcPr>
          <w:p w14:paraId="520A3625" w14:textId="77777777" w:rsidR="00323E9A" w:rsidRDefault="00323E9A" w:rsidP="00176592">
            <w:pPr>
              <w:pStyle w:val="Tabela"/>
            </w:pPr>
            <w:r>
              <w:t>Executa pesquisa com base nos parâmetros informados, apenas no campo nome.</w:t>
            </w:r>
          </w:p>
          <w:p w14:paraId="6CCBFB69" w14:textId="77777777" w:rsidR="00323E9A" w:rsidRPr="00577606" w:rsidRDefault="00323E9A" w:rsidP="00176592">
            <w:pPr>
              <w:pStyle w:val="Tabela"/>
            </w:pPr>
            <w:r>
              <w:t>Sempre habilitado.</w:t>
            </w:r>
          </w:p>
        </w:tc>
      </w:tr>
      <w:tr w:rsidR="00323E9A" w:rsidRPr="00577606" w14:paraId="7FE5D0D8" w14:textId="77777777" w:rsidTr="00CC3B5C">
        <w:trPr>
          <w:cantSplit/>
        </w:trPr>
        <w:tc>
          <w:tcPr>
            <w:tcW w:w="1063" w:type="dxa"/>
          </w:tcPr>
          <w:p w14:paraId="0045D9F7" w14:textId="77777777" w:rsidR="00323E9A" w:rsidRPr="00577606" w:rsidRDefault="00323E9A" w:rsidP="00176592">
            <w:pPr>
              <w:pStyle w:val="Tabela"/>
              <w:numPr>
                <w:ilvl w:val="0"/>
                <w:numId w:val="124"/>
              </w:numPr>
            </w:pPr>
          </w:p>
        </w:tc>
        <w:tc>
          <w:tcPr>
            <w:tcW w:w="1559" w:type="dxa"/>
          </w:tcPr>
          <w:p w14:paraId="12C78697" w14:textId="77777777" w:rsidR="00323E9A" w:rsidRPr="00577606" w:rsidRDefault="00323E9A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0B8308A1" w14:textId="50FB3CFB" w:rsidR="00323E9A" w:rsidRDefault="00323E9A" w:rsidP="00176592">
            <w:pPr>
              <w:pStyle w:val="Tabela"/>
            </w:pPr>
            <w:r>
              <w:t>Solicita a inclusão de uma aula.</w:t>
            </w:r>
          </w:p>
          <w:p w14:paraId="3CEECC0E" w14:textId="202B7D0F" w:rsidR="00323E9A" w:rsidRPr="00577606" w:rsidRDefault="00323E9A" w:rsidP="00176592">
            <w:pPr>
              <w:pStyle w:val="Tabela"/>
            </w:pPr>
            <w:r>
              <w:t>Aciona a Tela de Cadastrar de Aula.</w:t>
            </w:r>
          </w:p>
        </w:tc>
        <w:tc>
          <w:tcPr>
            <w:tcW w:w="2457" w:type="dxa"/>
          </w:tcPr>
          <w:p w14:paraId="301710A2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7CD301D4" w14:textId="77777777" w:rsidTr="00CC3B5C">
        <w:trPr>
          <w:cantSplit/>
        </w:trPr>
        <w:tc>
          <w:tcPr>
            <w:tcW w:w="1063" w:type="dxa"/>
          </w:tcPr>
          <w:p w14:paraId="2E89DEF0" w14:textId="77777777" w:rsidR="00323E9A" w:rsidRPr="00577606" w:rsidRDefault="00323E9A" w:rsidP="00176592">
            <w:pPr>
              <w:pStyle w:val="Tabela"/>
              <w:numPr>
                <w:ilvl w:val="0"/>
                <w:numId w:val="124"/>
              </w:numPr>
            </w:pPr>
          </w:p>
        </w:tc>
        <w:tc>
          <w:tcPr>
            <w:tcW w:w="1559" w:type="dxa"/>
          </w:tcPr>
          <w:p w14:paraId="7A3A6963" w14:textId="77777777" w:rsidR="00323E9A" w:rsidRDefault="00323E9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2DE9F0C1" w14:textId="77777777" w:rsidR="00323E9A" w:rsidRDefault="00323E9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02C5E446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7E2556DE" w14:textId="77777777" w:rsidTr="00CC3B5C">
        <w:trPr>
          <w:cantSplit/>
        </w:trPr>
        <w:tc>
          <w:tcPr>
            <w:tcW w:w="1063" w:type="dxa"/>
          </w:tcPr>
          <w:p w14:paraId="45FA2F42" w14:textId="77777777" w:rsidR="00323E9A" w:rsidRPr="00577606" w:rsidRDefault="00323E9A" w:rsidP="00176592">
            <w:pPr>
              <w:pStyle w:val="Tabela"/>
              <w:numPr>
                <w:ilvl w:val="0"/>
                <w:numId w:val="124"/>
              </w:numPr>
            </w:pPr>
          </w:p>
        </w:tc>
        <w:tc>
          <w:tcPr>
            <w:tcW w:w="1559" w:type="dxa"/>
          </w:tcPr>
          <w:p w14:paraId="29F3D084" w14:textId="77777777" w:rsidR="00323E9A" w:rsidRDefault="00323E9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0993341E" w14:textId="77777777" w:rsidR="00323E9A" w:rsidRDefault="00323E9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6F432668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005992EC" w14:textId="77777777" w:rsidTr="00CC3B5C">
        <w:trPr>
          <w:cantSplit/>
        </w:trPr>
        <w:tc>
          <w:tcPr>
            <w:tcW w:w="1063" w:type="dxa"/>
          </w:tcPr>
          <w:p w14:paraId="798282D9" w14:textId="77777777" w:rsidR="00323E9A" w:rsidRPr="00577606" w:rsidRDefault="00323E9A" w:rsidP="00176592">
            <w:pPr>
              <w:pStyle w:val="Tabela"/>
              <w:numPr>
                <w:ilvl w:val="0"/>
                <w:numId w:val="124"/>
              </w:numPr>
            </w:pPr>
          </w:p>
        </w:tc>
        <w:tc>
          <w:tcPr>
            <w:tcW w:w="1559" w:type="dxa"/>
          </w:tcPr>
          <w:p w14:paraId="1EE2B6F2" w14:textId="77777777" w:rsidR="00323E9A" w:rsidRDefault="00323E9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7A911BFB" w14:textId="77777777" w:rsidR="00323E9A" w:rsidRDefault="00323E9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2BEB639F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68AC0B37" w14:textId="77777777" w:rsidTr="00CC3B5C">
        <w:trPr>
          <w:cantSplit/>
        </w:trPr>
        <w:tc>
          <w:tcPr>
            <w:tcW w:w="1063" w:type="dxa"/>
          </w:tcPr>
          <w:p w14:paraId="07661824" w14:textId="77777777" w:rsidR="001E002C" w:rsidRPr="00577606" w:rsidRDefault="001E002C" w:rsidP="00176592">
            <w:pPr>
              <w:pStyle w:val="Tabela"/>
              <w:numPr>
                <w:ilvl w:val="0"/>
                <w:numId w:val="124"/>
              </w:numPr>
            </w:pPr>
          </w:p>
        </w:tc>
        <w:tc>
          <w:tcPr>
            <w:tcW w:w="1559" w:type="dxa"/>
          </w:tcPr>
          <w:p w14:paraId="72B8DD97" w14:textId="7E78DC75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919E122" w14:textId="28081DC8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30DEA6A6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2B371FD0" w14:textId="1F6DBB69" w:rsidR="00323E9A" w:rsidRPr="00577606" w:rsidRDefault="00323E9A" w:rsidP="00323E9A">
      <w:pPr>
        <w:pStyle w:val="Ttulo3"/>
        <w:jc w:val="both"/>
      </w:pPr>
      <w:bookmarkStart w:id="107" w:name="_Toc52286251"/>
      <w:r w:rsidRPr="00577606">
        <w:t xml:space="preserve">Interface de usuário </w:t>
      </w:r>
      <w:r>
        <w:t>Listar Aula</w:t>
      </w:r>
      <w:bookmarkEnd w:id="107"/>
    </w:p>
    <w:p w14:paraId="7CCC3870" w14:textId="77777777" w:rsidR="00323E9A" w:rsidRPr="00577606" w:rsidRDefault="00323E9A" w:rsidP="00323E9A">
      <w:pPr>
        <w:pStyle w:val="Ttulo4"/>
        <w:jc w:val="both"/>
      </w:pPr>
      <w:bookmarkStart w:id="108" w:name="_Toc52286252"/>
      <w:r w:rsidRPr="00577606">
        <w:t>Leiaute sugerido</w:t>
      </w:r>
      <w:bookmarkEnd w:id="108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2124424C" w14:textId="77777777" w:rsidTr="00CC3B5C">
        <w:trPr>
          <w:trHeight w:val="645"/>
        </w:trPr>
        <w:tc>
          <w:tcPr>
            <w:tcW w:w="9284" w:type="dxa"/>
          </w:tcPr>
          <w:p w14:paraId="4F925CEA" w14:textId="77777777" w:rsidR="009574AC" w:rsidRDefault="00323E9A" w:rsidP="009574AC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740ED21D" wp14:editId="0F58E2C5">
                  <wp:extent cx="5806421" cy="2555873"/>
                  <wp:effectExtent l="0" t="0" r="444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0561B" w14:textId="70D0C630" w:rsidR="00323E9A" w:rsidRPr="00895071" w:rsidRDefault="009574AC" w:rsidP="00CC3B5C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FF6ECD">
                <w:rPr>
                  <w:noProof/>
                </w:rPr>
                <w:t>25</w:t>
              </w:r>
            </w:fldSimple>
            <w:r>
              <w:t xml:space="preserve"> - Listar Aula</w:t>
            </w:r>
          </w:p>
        </w:tc>
      </w:tr>
    </w:tbl>
    <w:p w14:paraId="07101416" w14:textId="77777777" w:rsidR="00323E9A" w:rsidRPr="00577606" w:rsidRDefault="00323E9A" w:rsidP="00323E9A">
      <w:pPr>
        <w:pStyle w:val="Ttulo4"/>
        <w:jc w:val="both"/>
      </w:pPr>
      <w:bookmarkStart w:id="109" w:name="_Toc52286253"/>
      <w:r w:rsidRPr="00577606">
        <w:t>Campos</w:t>
      </w:r>
      <w:bookmarkEnd w:id="10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56B9FB2C" w14:textId="77777777" w:rsidTr="00CC3B5C">
        <w:trPr>
          <w:cantSplit/>
          <w:trHeight w:val="134"/>
        </w:trPr>
        <w:tc>
          <w:tcPr>
            <w:tcW w:w="1063" w:type="dxa"/>
          </w:tcPr>
          <w:p w14:paraId="0EDF457F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2679C0C7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27E54924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233C26C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36B662A1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0DF29993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2EFA6323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23E9A" w:rsidRPr="00577606" w14:paraId="2679E27C" w14:textId="77777777" w:rsidTr="00CC3B5C">
        <w:trPr>
          <w:cantSplit/>
        </w:trPr>
        <w:tc>
          <w:tcPr>
            <w:tcW w:w="1063" w:type="dxa"/>
          </w:tcPr>
          <w:p w14:paraId="37E5AF6F" w14:textId="77777777" w:rsidR="00323E9A" w:rsidRPr="00577606" w:rsidRDefault="00323E9A" w:rsidP="00176592">
            <w:pPr>
              <w:pStyle w:val="Tabela"/>
              <w:numPr>
                <w:ilvl w:val="0"/>
                <w:numId w:val="91"/>
              </w:numPr>
            </w:pPr>
          </w:p>
        </w:tc>
        <w:tc>
          <w:tcPr>
            <w:tcW w:w="1427" w:type="dxa"/>
          </w:tcPr>
          <w:p w14:paraId="0188171C" w14:textId="77777777" w:rsidR="00323E9A" w:rsidRPr="00577606" w:rsidRDefault="00323E9A" w:rsidP="00176592">
            <w:pPr>
              <w:pStyle w:val="Tabela"/>
            </w:pPr>
            <w:r>
              <w:t>Selecionar</w:t>
            </w:r>
          </w:p>
        </w:tc>
        <w:tc>
          <w:tcPr>
            <w:tcW w:w="1315" w:type="dxa"/>
          </w:tcPr>
          <w:p w14:paraId="5CEB4238" w14:textId="77777777" w:rsidR="00323E9A" w:rsidRPr="000E75EB" w:rsidRDefault="00323E9A" w:rsidP="00176592">
            <w:pPr>
              <w:pStyle w:val="Tabela"/>
            </w:pPr>
            <w:r w:rsidRPr="000E75EB">
              <w:rPr>
                <w:snapToGrid w:val="0"/>
              </w:rPr>
              <w:t>Campo de seleção única</w:t>
            </w:r>
          </w:p>
        </w:tc>
        <w:tc>
          <w:tcPr>
            <w:tcW w:w="1134" w:type="dxa"/>
          </w:tcPr>
          <w:p w14:paraId="48584F43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EE59860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9138F50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984" w:type="dxa"/>
          </w:tcPr>
          <w:p w14:paraId="0E6DD465" w14:textId="77777777" w:rsidR="00323E9A" w:rsidRPr="00577606" w:rsidRDefault="00323E9A" w:rsidP="00176592">
            <w:pPr>
              <w:pStyle w:val="Tabela"/>
            </w:pPr>
            <w:r>
              <w:t>Permitir marca apenas um item.</w:t>
            </w:r>
          </w:p>
        </w:tc>
      </w:tr>
      <w:tr w:rsidR="00323E9A" w:rsidRPr="00577606" w14:paraId="159CBC66" w14:textId="77777777" w:rsidTr="00CC3B5C">
        <w:trPr>
          <w:cantSplit/>
        </w:trPr>
        <w:tc>
          <w:tcPr>
            <w:tcW w:w="1063" w:type="dxa"/>
          </w:tcPr>
          <w:p w14:paraId="2CF286F0" w14:textId="77777777" w:rsidR="00323E9A" w:rsidRPr="00577606" w:rsidRDefault="00323E9A" w:rsidP="00176592">
            <w:pPr>
              <w:pStyle w:val="Tabela"/>
              <w:numPr>
                <w:ilvl w:val="0"/>
                <w:numId w:val="91"/>
              </w:numPr>
            </w:pPr>
          </w:p>
        </w:tc>
        <w:tc>
          <w:tcPr>
            <w:tcW w:w="1427" w:type="dxa"/>
          </w:tcPr>
          <w:p w14:paraId="6F2F817F" w14:textId="77777777" w:rsidR="00323E9A" w:rsidRPr="00577606" w:rsidRDefault="00323E9A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0C87DCF3" w14:textId="14C84878" w:rsidR="00323E9A" w:rsidRPr="00577606" w:rsidRDefault="00323E9A" w:rsidP="00176592">
            <w:pPr>
              <w:pStyle w:val="Tabela"/>
            </w:pPr>
            <w:r>
              <w:t>Nome d</w:t>
            </w:r>
            <w:r w:rsidR="00317DE5">
              <w:t>a aula</w:t>
            </w:r>
          </w:p>
        </w:tc>
        <w:tc>
          <w:tcPr>
            <w:tcW w:w="1134" w:type="dxa"/>
          </w:tcPr>
          <w:p w14:paraId="53341AD6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0F6654D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799017B" w14:textId="77777777" w:rsidR="00323E9A" w:rsidRPr="00577606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3DAA29A" w14:textId="77777777" w:rsidR="00323E9A" w:rsidRPr="00577606" w:rsidRDefault="00323E9A" w:rsidP="00176592">
            <w:pPr>
              <w:pStyle w:val="Tabela"/>
            </w:pPr>
            <w:r>
              <w:t>Desabilitado</w:t>
            </w:r>
          </w:p>
        </w:tc>
      </w:tr>
      <w:tr w:rsidR="00323E9A" w:rsidRPr="00577606" w14:paraId="22EE9091" w14:textId="77777777" w:rsidTr="00CC3B5C">
        <w:trPr>
          <w:cantSplit/>
        </w:trPr>
        <w:tc>
          <w:tcPr>
            <w:tcW w:w="1063" w:type="dxa"/>
          </w:tcPr>
          <w:p w14:paraId="38F44F5A" w14:textId="77777777" w:rsidR="00323E9A" w:rsidRPr="00577606" w:rsidRDefault="00323E9A" w:rsidP="00176592">
            <w:pPr>
              <w:pStyle w:val="Tabela"/>
              <w:numPr>
                <w:ilvl w:val="0"/>
                <w:numId w:val="91"/>
              </w:numPr>
            </w:pPr>
          </w:p>
        </w:tc>
        <w:tc>
          <w:tcPr>
            <w:tcW w:w="1427" w:type="dxa"/>
          </w:tcPr>
          <w:p w14:paraId="0F94EF50" w14:textId="651B6D95" w:rsidR="00323E9A" w:rsidRDefault="00317DE5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5FAD8BB4" w14:textId="692A25E3" w:rsidR="00323E9A" w:rsidRDefault="00317DE5" w:rsidP="00176592">
            <w:pPr>
              <w:pStyle w:val="Tabela"/>
            </w:pPr>
            <w:r>
              <w:t xml:space="preserve">Instrutor </w:t>
            </w:r>
            <w:r w:rsidR="008F73A9">
              <w:t>da aula</w:t>
            </w:r>
          </w:p>
        </w:tc>
        <w:tc>
          <w:tcPr>
            <w:tcW w:w="1134" w:type="dxa"/>
          </w:tcPr>
          <w:p w14:paraId="1FD568B6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591ECC4E" w14:textId="1DD5287C" w:rsidR="00323E9A" w:rsidRDefault="003169C0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D90C367" w14:textId="77777777" w:rsidR="00323E9A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5A4EB96" w14:textId="77777777" w:rsidR="00323E9A" w:rsidRDefault="00323E9A" w:rsidP="00176592">
            <w:pPr>
              <w:pStyle w:val="Tabela"/>
            </w:pPr>
            <w:r>
              <w:t>Desabilitado</w:t>
            </w:r>
          </w:p>
        </w:tc>
      </w:tr>
      <w:tr w:rsidR="00323E9A" w:rsidRPr="00577606" w14:paraId="48A5C2B0" w14:textId="77777777" w:rsidTr="00CC3B5C">
        <w:trPr>
          <w:cantSplit/>
        </w:trPr>
        <w:tc>
          <w:tcPr>
            <w:tcW w:w="1063" w:type="dxa"/>
          </w:tcPr>
          <w:p w14:paraId="352CD18F" w14:textId="77777777" w:rsidR="00323E9A" w:rsidRPr="00577606" w:rsidRDefault="00323E9A" w:rsidP="00176592">
            <w:pPr>
              <w:pStyle w:val="Tabela"/>
              <w:numPr>
                <w:ilvl w:val="0"/>
                <w:numId w:val="91"/>
              </w:numPr>
            </w:pPr>
          </w:p>
        </w:tc>
        <w:tc>
          <w:tcPr>
            <w:tcW w:w="1427" w:type="dxa"/>
          </w:tcPr>
          <w:p w14:paraId="13702E59" w14:textId="2831820C" w:rsidR="00323E9A" w:rsidRDefault="008F73A9" w:rsidP="00176592">
            <w:pPr>
              <w:pStyle w:val="Tabela"/>
            </w:pPr>
            <w:r>
              <w:t>Período</w:t>
            </w:r>
          </w:p>
        </w:tc>
        <w:tc>
          <w:tcPr>
            <w:tcW w:w="1315" w:type="dxa"/>
          </w:tcPr>
          <w:p w14:paraId="51AEC62D" w14:textId="004AC19C" w:rsidR="00323E9A" w:rsidRDefault="008F73A9" w:rsidP="00176592">
            <w:pPr>
              <w:pStyle w:val="Tabela"/>
            </w:pPr>
            <w:r>
              <w:t>Horário de iní</w:t>
            </w:r>
            <w:r w:rsidR="003D1278">
              <w:t>cio e término da aula</w:t>
            </w:r>
          </w:p>
        </w:tc>
        <w:tc>
          <w:tcPr>
            <w:tcW w:w="1134" w:type="dxa"/>
          </w:tcPr>
          <w:p w14:paraId="38F58EE1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F77221C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86453E1" w14:textId="77777777" w:rsidR="00323E9A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BF2B210" w14:textId="77777777" w:rsidR="00323E9A" w:rsidRDefault="00323E9A" w:rsidP="00176592">
            <w:pPr>
              <w:pStyle w:val="Tabela"/>
            </w:pPr>
            <w:r>
              <w:t>Desabilitado</w:t>
            </w:r>
          </w:p>
        </w:tc>
      </w:tr>
      <w:tr w:rsidR="00323E9A" w:rsidRPr="00577606" w14:paraId="12E3D795" w14:textId="77777777" w:rsidTr="00CC3B5C">
        <w:trPr>
          <w:cantSplit/>
        </w:trPr>
        <w:tc>
          <w:tcPr>
            <w:tcW w:w="1063" w:type="dxa"/>
          </w:tcPr>
          <w:p w14:paraId="1A2AC098" w14:textId="77777777" w:rsidR="00323E9A" w:rsidRPr="00577606" w:rsidRDefault="00323E9A" w:rsidP="00176592">
            <w:pPr>
              <w:pStyle w:val="Tabela"/>
              <w:numPr>
                <w:ilvl w:val="0"/>
                <w:numId w:val="91"/>
              </w:numPr>
            </w:pPr>
          </w:p>
        </w:tc>
        <w:tc>
          <w:tcPr>
            <w:tcW w:w="1427" w:type="dxa"/>
          </w:tcPr>
          <w:p w14:paraId="752B34D9" w14:textId="0B5763EF" w:rsidR="00323E9A" w:rsidRDefault="003D1278" w:rsidP="00176592">
            <w:pPr>
              <w:pStyle w:val="Tabela"/>
            </w:pPr>
            <w:r>
              <w:t>Dia da Semana</w:t>
            </w:r>
          </w:p>
        </w:tc>
        <w:tc>
          <w:tcPr>
            <w:tcW w:w="1315" w:type="dxa"/>
          </w:tcPr>
          <w:p w14:paraId="15975A6D" w14:textId="0FB25EFC" w:rsidR="00323E9A" w:rsidRDefault="003D1278" w:rsidP="00176592">
            <w:pPr>
              <w:pStyle w:val="Tabela"/>
            </w:pPr>
            <w:r>
              <w:t xml:space="preserve">Dias </w:t>
            </w:r>
            <w:r w:rsidR="003169C0">
              <w:t>da programação d</w:t>
            </w:r>
            <w:r>
              <w:t>a aula</w:t>
            </w:r>
          </w:p>
        </w:tc>
        <w:tc>
          <w:tcPr>
            <w:tcW w:w="1134" w:type="dxa"/>
          </w:tcPr>
          <w:p w14:paraId="6A74C928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D560143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077B393E" w14:textId="77777777" w:rsidR="00323E9A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D4FA118" w14:textId="77777777" w:rsidR="00323E9A" w:rsidRDefault="00323E9A" w:rsidP="00176592">
            <w:pPr>
              <w:pStyle w:val="Tabela"/>
            </w:pPr>
            <w:r>
              <w:t>Desabilitado</w:t>
            </w:r>
          </w:p>
        </w:tc>
      </w:tr>
    </w:tbl>
    <w:p w14:paraId="49D23C01" w14:textId="77777777" w:rsidR="00323E9A" w:rsidRPr="00577606" w:rsidRDefault="00323E9A" w:rsidP="00323E9A">
      <w:pPr>
        <w:pStyle w:val="Ttulo4"/>
        <w:jc w:val="both"/>
      </w:pPr>
      <w:bookmarkStart w:id="110" w:name="_Toc52286254"/>
      <w:r w:rsidRPr="00577606">
        <w:t>Comandos</w:t>
      </w:r>
      <w:bookmarkEnd w:id="11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46146BC9" w14:textId="77777777" w:rsidTr="00CC3B5C">
        <w:trPr>
          <w:cantSplit/>
        </w:trPr>
        <w:tc>
          <w:tcPr>
            <w:tcW w:w="1063" w:type="dxa"/>
          </w:tcPr>
          <w:p w14:paraId="2154DA24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4F416082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1A20355E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60AC1E54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323E9A" w:rsidRPr="00577606" w14:paraId="6C6F134E" w14:textId="77777777" w:rsidTr="00CC3B5C">
        <w:trPr>
          <w:cantSplit/>
        </w:trPr>
        <w:tc>
          <w:tcPr>
            <w:tcW w:w="1063" w:type="dxa"/>
          </w:tcPr>
          <w:p w14:paraId="1877CDBF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471CD60D" w14:textId="77777777" w:rsidR="00323E9A" w:rsidRPr="00577606" w:rsidRDefault="00323E9A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384C9D5F" w14:textId="54F98F1D" w:rsidR="00323E9A" w:rsidRDefault="00323E9A" w:rsidP="00176592">
            <w:pPr>
              <w:pStyle w:val="Tabela"/>
            </w:pPr>
            <w:r>
              <w:t>Solicita a inclusão de um</w:t>
            </w:r>
            <w:r w:rsidR="00BF468D">
              <w:t>a</w:t>
            </w:r>
            <w:r>
              <w:t xml:space="preserve"> </w:t>
            </w:r>
            <w:r w:rsidR="00BF468D">
              <w:t>aula</w:t>
            </w:r>
            <w:r>
              <w:t>.</w:t>
            </w:r>
          </w:p>
          <w:p w14:paraId="6E3E0785" w14:textId="29E1C244" w:rsidR="00323E9A" w:rsidRPr="00577606" w:rsidRDefault="00323E9A" w:rsidP="00176592">
            <w:pPr>
              <w:pStyle w:val="Tabela"/>
            </w:pPr>
            <w:r>
              <w:t xml:space="preserve">Aciona a Tela de Cadastrar </w:t>
            </w:r>
            <w:r w:rsidR="00BF468D">
              <w:t>Aula</w:t>
            </w:r>
            <w:r>
              <w:t>.</w:t>
            </w:r>
          </w:p>
        </w:tc>
        <w:tc>
          <w:tcPr>
            <w:tcW w:w="2457" w:type="dxa"/>
          </w:tcPr>
          <w:p w14:paraId="5CB37A7E" w14:textId="0B523EA6" w:rsidR="00323E9A" w:rsidRPr="00577606" w:rsidRDefault="00F92077" w:rsidP="00176592">
            <w:pPr>
              <w:pStyle w:val="Tabela"/>
            </w:pPr>
            <w:r>
              <w:t xml:space="preserve">Ignora qualquer item marcado na tabela </w:t>
            </w:r>
            <w:r w:rsidR="00323E9A">
              <w:t xml:space="preserve">Listar </w:t>
            </w:r>
            <w:r w:rsidR="001D1D30">
              <w:t>Aula</w:t>
            </w:r>
            <w:r w:rsidR="00323E9A">
              <w:t>.</w:t>
            </w:r>
          </w:p>
        </w:tc>
      </w:tr>
      <w:tr w:rsidR="00323E9A" w:rsidRPr="00577606" w14:paraId="5B20C1D3" w14:textId="77777777" w:rsidTr="00CC3B5C">
        <w:trPr>
          <w:cantSplit/>
        </w:trPr>
        <w:tc>
          <w:tcPr>
            <w:tcW w:w="1063" w:type="dxa"/>
          </w:tcPr>
          <w:p w14:paraId="7C4487E0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6C1D95FB" w14:textId="77777777" w:rsidR="00323E9A" w:rsidRPr="00577606" w:rsidRDefault="00323E9A" w:rsidP="00176592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14:paraId="460FB6E5" w14:textId="7C1BB6FD" w:rsidR="00323E9A" w:rsidRDefault="00323E9A" w:rsidP="00176592">
            <w:pPr>
              <w:pStyle w:val="Tabela"/>
            </w:pPr>
            <w:r>
              <w:t>Solicita a edição de u</w:t>
            </w:r>
            <w:r w:rsidR="007D62D4">
              <w:t>ma aula</w:t>
            </w:r>
            <w:r>
              <w:t>.</w:t>
            </w:r>
          </w:p>
          <w:p w14:paraId="63E83AA4" w14:textId="1D77637D" w:rsidR="00323E9A" w:rsidRPr="00577606" w:rsidRDefault="00323E9A" w:rsidP="00176592">
            <w:pPr>
              <w:pStyle w:val="Tabela"/>
            </w:pPr>
            <w:r>
              <w:t xml:space="preserve">Aciona a Tela de Editar </w:t>
            </w:r>
            <w:r w:rsidR="00BF468D">
              <w:t>Aula</w:t>
            </w:r>
            <w:r>
              <w:t>.</w:t>
            </w:r>
          </w:p>
        </w:tc>
        <w:tc>
          <w:tcPr>
            <w:tcW w:w="2457" w:type="dxa"/>
          </w:tcPr>
          <w:p w14:paraId="35496126" w14:textId="4C042C4D" w:rsidR="00323E9A" w:rsidRPr="00577606" w:rsidRDefault="00CD1E7A" w:rsidP="00176592">
            <w:pPr>
              <w:pStyle w:val="Tabela"/>
            </w:pPr>
            <w:r>
              <w:t>Ter selecionado apenas um item da tabela Listar Aula.</w:t>
            </w:r>
          </w:p>
        </w:tc>
      </w:tr>
      <w:tr w:rsidR="00323E9A" w:rsidRPr="00577606" w14:paraId="2E65624E" w14:textId="77777777" w:rsidTr="00CC3B5C">
        <w:trPr>
          <w:cantSplit/>
        </w:trPr>
        <w:tc>
          <w:tcPr>
            <w:tcW w:w="1063" w:type="dxa"/>
          </w:tcPr>
          <w:p w14:paraId="12B89F63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4FC74360" w14:textId="77777777" w:rsidR="00323E9A" w:rsidRPr="00577606" w:rsidRDefault="00323E9A" w:rsidP="00176592">
            <w:pPr>
              <w:pStyle w:val="Tabela"/>
            </w:pPr>
            <w:r>
              <w:t>Deletar</w:t>
            </w:r>
          </w:p>
        </w:tc>
        <w:tc>
          <w:tcPr>
            <w:tcW w:w="4111" w:type="dxa"/>
          </w:tcPr>
          <w:p w14:paraId="2A708C5F" w14:textId="4F42D78A" w:rsidR="00323E9A" w:rsidRDefault="00323E9A" w:rsidP="00176592">
            <w:pPr>
              <w:pStyle w:val="Tabela"/>
            </w:pPr>
            <w:r>
              <w:t>Solicita a exclusão de</w:t>
            </w:r>
            <w:r w:rsidR="001D1D30">
              <w:t xml:space="preserve"> uma aula</w:t>
            </w:r>
            <w:r>
              <w:t>.</w:t>
            </w:r>
          </w:p>
          <w:p w14:paraId="3AC5F1D4" w14:textId="44E5DDFD" w:rsidR="00323E9A" w:rsidRPr="00577606" w:rsidRDefault="00323E9A" w:rsidP="00176592">
            <w:pPr>
              <w:pStyle w:val="Tabela"/>
            </w:pPr>
            <w:r>
              <w:t xml:space="preserve">Aciona a Tela de Deletar </w:t>
            </w:r>
            <w:r w:rsidR="00BF468D">
              <w:t>Aula</w:t>
            </w:r>
            <w:r>
              <w:t>.</w:t>
            </w:r>
          </w:p>
        </w:tc>
        <w:tc>
          <w:tcPr>
            <w:tcW w:w="2457" w:type="dxa"/>
          </w:tcPr>
          <w:p w14:paraId="56DB1945" w14:textId="264B1E82" w:rsidR="00323E9A" w:rsidRPr="00577606" w:rsidRDefault="00CD1E7A" w:rsidP="00176592">
            <w:pPr>
              <w:pStyle w:val="Tabela"/>
            </w:pPr>
            <w:r>
              <w:t>Ter selecionado apenas um item da tabela Listar Aula.</w:t>
            </w:r>
          </w:p>
        </w:tc>
      </w:tr>
      <w:tr w:rsidR="00323E9A" w:rsidRPr="00577606" w14:paraId="2434D2E1" w14:textId="77777777" w:rsidTr="00CC3B5C">
        <w:trPr>
          <w:cantSplit/>
        </w:trPr>
        <w:tc>
          <w:tcPr>
            <w:tcW w:w="1063" w:type="dxa"/>
          </w:tcPr>
          <w:p w14:paraId="027915F1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7A4B7C97" w14:textId="77777777" w:rsidR="00323E9A" w:rsidRDefault="00323E9A" w:rsidP="00176592">
            <w:pPr>
              <w:pStyle w:val="Tabela"/>
            </w:pPr>
            <w:r>
              <w:t>Selecionar</w:t>
            </w:r>
          </w:p>
        </w:tc>
        <w:tc>
          <w:tcPr>
            <w:tcW w:w="4111" w:type="dxa"/>
          </w:tcPr>
          <w:p w14:paraId="3CF795FC" w14:textId="0486C4B2" w:rsidR="00323E9A" w:rsidRDefault="00323E9A" w:rsidP="00176592">
            <w:pPr>
              <w:pStyle w:val="Tabela"/>
            </w:pPr>
            <w:r>
              <w:t>Define u</w:t>
            </w:r>
            <w:r w:rsidR="007D62D4">
              <w:t>ma aula</w:t>
            </w:r>
            <w:r>
              <w:t>.</w:t>
            </w:r>
          </w:p>
          <w:p w14:paraId="0141A8F6" w14:textId="3A5BF255" w:rsidR="00323E9A" w:rsidRDefault="00323E9A" w:rsidP="00176592">
            <w:pPr>
              <w:pStyle w:val="Tabela"/>
            </w:pPr>
            <w:r>
              <w:t xml:space="preserve">Aguardar comando Editar </w:t>
            </w:r>
            <w:r w:rsidR="00BF468D">
              <w:t>Aula,</w:t>
            </w:r>
            <w:r>
              <w:t xml:space="preserve"> Deletar </w:t>
            </w:r>
            <w:r w:rsidR="00BF468D">
              <w:t>Aula e Presença</w:t>
            </w:r>
            <w:r>
              <w:t>.</w:t>
            </w:r>
          </w:p>
        </w:tc>
        <w:tc>
          <w:tcPr>
            <w:tcW w:w="2457" w:type="dxa"/>
          </w:tcPr>
          <w:p w14:paraId="4EFB92A0" w14:textId="77777777" w:rsidR="00323E9A" w:rsidRDefault="00323E9A" w:rsidP="00176592">
            <w:pPr>
              <w:pStyle w:val="Tabela"/>
            </w:pPr>
            <w:r>
              <w:t>Marcar apenas um item da tabela.</w:t>
            </w:r>
          </w:p>
        </w:tc>
      </w:tr>
      <w:tr w:rsidR="00323E9A" w:rsidRPr="00577606" w14:paraId="5A0DB515" w14:textId="77777777" w:rsidTr="00CC3B5C">
        <w:trPr>
          <w:cantSplit/>
        </w:trPr>
        <w:tc>
          <w:tcPr>
            <w:tcW w:w="1063" w:type="dxa"/>
          </w:tcPr>
          <w:p w14:paraId="198ABD02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7A81C333" w14:textId="431369BB" w:rsidR="00323E9A" w:rsidRDefault="00C05108" w:rsidP="00176592">
            <w:pPr>
              <w:pStyle w:val="Tabela"/>
            </w:pPr>
            <w:r>
              <w:t>Presença</w:t>
            </w:r>
          </w:p>
        </w:tc>
        <w:tc>
          <w:tcPr>
            <w:tcW w:w="4111" w:type="dxa"/>
          </w:tcPr>
          <w:p w14:paraId="5F2A74AF" w14:textId="7AFC8EEB" w:rsidR="00323E9A" w:rsidRDefault="00323E9A" w:rsidP="00176592">
            <w:pPr>
              <w:pStyle w:val="Tabela"/>
            </w:pPr>
            <w:r>
              <w:t xml:space="preserve">Lista </w:t>
            </w:r>
            <w:r w:rsidR="007D4D9B">
              <w:t>as Presenças</w:t>
            </w:r>
            <w:r>
              <w:t>.</w:t>
            </w:r>
          </w:p>
          <w:p w14:paraId="7ACB52D5" w14:textId="44024469" w:rsidR="00323E9A" w:rsidRDefault="00323E9A" w:rsidP="00176592">
            <w:pPr>
              <w:pStyle w:val="Tabela"/>
            </w:pPr>
            <w:r>
              <w:t xml:space="preserve">Aciona a Tela de Listar </w:t>
            </w:r>
            <w:r w:rsidR="00BF468D">
              <w:t>Presenças</w:t>
            </w:r>
            <w:r>
              <w:t>.</w:t>
            </w:r>
          </w:p>
        </w:tc>
        <w:tc>
          <w:tcPr>
            <w:tcW w:w="2457" w:type="dxa"/>
          </w:tcPr>
          <w:p w14:paraId="6535BFD8" w14:textId="79493CB0" w:rsidR="00323E9A" w:rsidRDefault="00323E9A" w:rsidP="00176592">
            <w:pPr>
              <w:pStyle w:val="Tabela"/>
            </w:pPr>
            <w:r>
              <w:t>Recupera informações apenas d</w:t>
            </w:r>
            <w:r w:rsidR="007D4D9B">
              <w:t xml:space="preserve">a aula </w:t>
            </w:r>
            <w:r>
              <w:t>selecionad</w:t>
            </w:r>
            <w:r w:rsidR="007D4D9B">
              <w:t>a</w:t>
            </w:r>
            <w:r>
              <w:t>.</w:t>
            </w:r>
          </w:p>
        </w:tc>
      </w:tr>
      <w:tr w:rsidR="00323E9A" w:rsidRPr="00577606" w14:paraId="0979CD62" w14:textId="77777777" w:rsidTr="00CC3B5C">
        <w:trPr>
          <w:cantSplit/>
        </w:trPr>
        <w:tc>
          <w:tcPr>
            <w:tcW w:w="1063" w:type="dxa"/>
          </w:tcPr>
          <w:p w14:paraId="3C69AD80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3D31EE4D" w14:textId="77777777" w:rsidR="00323E9A" w:rsidRDefault="00323E9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3F8FE1E7" w14:textId="77777777" w:rsidR="00323E9A" w:rsidRDefault="00323E9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0DDA4445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57912F2A" w14:textId="77777777" w:rsidTr="00CC3B5C">
        <w:trPr>
          <w:cantSplit/>
        </w:trPr>
        <w:tc>
          <w:tcPr>
            <w:tcW w:w="1063" w:type="dxa"/>
          </w:tcPr>
          <w:p w14:paraId="20C8D290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5342AD5C" w14:textId="77777777" w:rsidR="00323E9A" w:rsidRDefault="00323E9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40019477" w14:textId="77777777" w:rsidR="00323E9A" w:rsidRDefault="00323E9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17A95E3E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7D3C0DD8" w14:textId="77777777" w:rsidTr="00CC3B5C">
        <w:trPr>
          <w:cantSplit/>
        </w:trPr>
        <w:tc>
          <w:tcPr>
            <w:tcW w:w="1063" w:type="dxa"/>
          </w:tcPr>
          <w:p w14:paraId="77CB3266" w14:textId="77777777" w:rsidR="00323E9A" w:rsidRPr="00577606" w:rsidRDefault="00323E9A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49597295" w14:textId="77777777" w:rsidR="00323E9A" w:rsidRDefault="00323E9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078D9DF7" w14:textId="77777777" w:rsidR="00323E9A" w:rsidRDefault="00323E9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5EF1CC6B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53593699" w14:textId="77777777" w:rsidTr="00CC3B5C">
        <w:trPr>
          <w:cantSplit/>
        </w:trPr>
        <w:tc>
          <w:tcPr>
            <w:tcW w:w="1063" w:type="dxa"/>
          </w:tcPr>
          <w:p w14:paraId="03EC03AB" w14:textId="77777777" w:rsidR="001E002C" w:rsidRPr="00577606" w:rsidRDefault="001E002C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105575B1" w14:textId="54120E53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990AE1D" w14:textId="00D7759E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7E746BD1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  <w:tr w:rsidR="002A5866" w:rsidRPr="00577606" w14:paraId="6269CC02" w14:textId="77777777" w:rsidTr="001B6164">
        <w:trPr>
          <w:cantSplit/>
        </w:trPr>
        <w:tc>
          <w:tcPr>
            <w:tcW w:w="1063" w:type="dxa"/>
          </w:tcPr>
          <w:p w14:paraId="23C484B5" w14:textId="77777777" w:rsidR="002A5866" w:rsidRPr="00577606" w:rsidRDefault="002A5866" w:rsidP="00176592">
            <w:pPr>
              <w:pStyle w:val="Tabela"/>
              <w:numPr>
                <w:ilvl w:val="0"/>
                <w:numId w:val="123"/>
              </w:numPr>
            </w:pPr>
          </w:p>
        </w:tc>
        <w:tc>
          <w:tcPr>
            <w:tcW w:w="1559" w:type="dxa"/>
          </w:tcPr>
          <w:p w14:paraId="4523C8CE" w14:textId="77777777" w:rsidR="002A5866" w:rsidRPr="00577606" w:rsidRDefault="002A586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8DB5165" w14:textId="4ABE2009" w:rsidR="002A5866" w:rsidRPr="00577606" w:rsidRDefault="002A5866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60CE38E6" w14:textId="77777777" w:rsidR="002A5866" w:rsidRPr="00577606" w:rsidRDefault="002A5866" w:rsidP="00176592">
            <w:pPr>
              <w:pStyle w:val="Tabela"/>
            </w:pPr>
            <w:r>
              <w:t>-</w:t>
            </w:r>
          </w:p>
        </w:tc>
      </w:tr>
    </w:tbl>
    <w:p w14:paraId="20906739" w14:textId="6FD538C4" w:rsidR="00323E9A" w:rsidRPr="00577606" w:rsidRDefault="00323E9A" w:rsidP="00323E9A">
      <w:pPr>
        <w:pStyle w:val="Ttulo3"/>
        <w:jc w:val="both"/>
      </w:pPr>
      <w:bookmarkStart w:id="111" w:name="_Toc52286255"/>
      <w:r w:rsidRPr="00577606">
        <w:t xml:space="preserve">Interface de usuário </w:t>
      </w:r>
      <w:r>
        <w:t xml:space="preserve">Cadastrar </w:t>
      </w:r>
      <w:r w:rsidR="002E2162">
        <w:t>Aula</w:t>
      </w:r>
      <w:bookmarkEnd w:id="111"/>
    </w:p>
    <w:p w14:paraId="5ED4AECD" w14:textId="77777777" w:rsidR="00323E9A" w:rsidRPr="00577606" w:rsidRDefault="00323E9A" w:rsidP="00323E9A">
      <w:pPr>
        <w:pStyle w:val="Ttulo4"/>
        <w:jc w:val="both"/>
      </w:pPr>
      <w:bookmarkStart w:id="112" w:name="_Toc52286256"/>
      <w:r w:rsidRPr="00577606">
        <w:t>Leiaute sugerido</w:t>
      </w:r>
      <w:bookmarkEnd w:id="112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7199C0B9" w14:textId="77777777" w:rsidTr="00CC3B5C">
        <w:trPr>
          <w:trHeight w:val="645"/>
        </w:trPr>
        <w:tc>
          <w:tcPr>
            <w:tcW w:w="9284" w:type="dxa"/>
          </w:tcPr>
          <w:p w14:paraId="4233AFC1" w14:textId="77777777" w:rsidR="009574AC" w:rsidRDefault="00323E9A" w:rsidP="009574AC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3E255B68" wp14:editId="2842E14E">
                  <wp:extent cx="5806423" cy="2555874"/>
                  <wp:effectExtent l="0" t="0" r="444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3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71B94" w14:textId="5227CB2B" w:rsidR="00323E9A" w:rsidRPr="00895071" w:rsidRDefault="009574AC" w:rsidP="009574AC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D13895">
                <w:rPr>
                  <w:noProof/>
                </w:rPr>
                <w:t>26</w:t>
              </w:r>
            </w:fldSimple>
            <w:r>
              <w:t xml:space="preserve"> - Cadastrar Aula</w:t>
            </w:r>
          </w:p>
        </w:tc>
      </w:tr>
    </w:tbl>
    <w:p w14:paraId="32836FBF" w14:textId="77777777" w:rsidR="00323E9A" w:rsidRPr="00577606" w:rsidRDefault="00323E9A" w:rsidP="00323E9A">
      <w:pPr>
        <w:pStyle w:val="Ttulo4"/>
        <w:jc w:val="both"/>
      </w:pPr>
      <w:bookmarkStart w:id="113" w:name="_Toc52286257"/>
      <w:r w:rsidRPr="00577606">
        <w:t>Campos</w:t>
      </w:r>
      <w:bookmarkEnd w:id="113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6DC7CB32" w14:textId="77777777" w:rsidTr="00CC3B5C">
        <w:trPr>
          <w:cantSplit/>
          <w:trHeight w:val="134"/>
        </w:trPr>
        <w:tc>
          <w:tcPr>
            <w:tcW w:w="1063" w:type="dxa"/>
          </w:tcPr>
          <w:p w14:paraId="7762B3A5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2092C92A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A3C0C6D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CB585F8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4AE142CD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3ECC85CB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73595FC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2E2162" w:rsidRPr="00577606" w14:paraId="4C1D4427" w14:textId="77777777" w:rsidTr="00CC3B5C">
        <w:trPr>
          <w:cantSplit/>
        </w:trPr>
        <w:tc>
          <w:tcPr>
            <w:tcW w:w="1063" w:type="dxa"/>
          </w:tcPr>
          <w:p w14:paraId="24135550" w14:textId="77777777" w:rsidR="002E2162" w:rsidRPr="00577606" w:rsidRDefault="002E2162" w:rsidP="00176592">
            <w:pPr>
              <w:pStyle w:val="Tabela"/>
              <w:numPr>
                <w:ilvl w:val="0"/>
                <w:numId w:val="92"/>
              </w:numPr>
            </w:pPr>
          </w:p>
        </w:tc>
        <w:tc>
          <w:tcPr>
            <w:tcW w:w="1427" w:type="dxa"/>
          </w:tcPr>
          <w:p w14:paraId="14BC943D" w14:textId="74723833" w:rsidR="002E2162" w:rsidRDefault="002E2162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218FA827" w14:textId="0BB5C742" w:rsidR="002E2162" w:rsidRDefault="002E2162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1F32984B" w14:textId="416BDCE2" w:rsidR="002E2162" w:rsidRDefault="002E2162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73092A98" w14:textId="0C52C23F" w:rsidR="002E2162" w:rsidRDefault="002E2162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1B3EFA5" w14:textId="424469D7" w:rsidR="002E2162" w:rsidRDefault="002E2162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EFD7278" w14:textId="51DE7A95" w:rsidR="002E2162" w:rsidRDefault="00A577F3" w:rsidP="00176592">
            <w:pPr>
              <w:pStyle w:val="Tabela"/>
            </w:pPr>
            <w:r>
              <w:t>Não pode estar vazio.</w:t>
            </w:r>
          </w:p>
        </w:tc>
      </w:tr>
      <w:tr w:rsidR="00F23675" w:rsidRPr="00577606" w14:paraId="7E073EA4" w14:textId="77777777" w:rsidTr="00CC3B5C">
        <w:trPr>
          <w:cantSplit/>
        </w:trPr>
        <w:tc>
          <w:tcPr>
            <w:tcW w:w="1063" w:type="dxa"/>
          </w:tcPr>
          <w:p w14:paraId="19CC6EDA" w14:textId="77777777" w:rsidR="00F23675" w:rsidRPr="00577606" w:rsidRDefault="00F23675" w:rsidP="00176592">
            <w:pPr>
              <w:pStyle w:val="Tabela"/>
              <w:numPr>
                <w:ilvl w:val="0"/>
                <w:numId w:val="92"/>
              </w:numPr>
            </w:pPr>
          </w:p>
        </w:tc>
        <w:tc>
          <w:tcPr>
            <w:tcW w:w="1427" w:type="dxa"/>
          </w:tcPr>
          <w:p w14:paraId="52C55D23" w14:textId="06F4B6AE" w:rsidR="00F23675" w:rsidRDefault="00F23675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7892ED8A" w14:textId="263B8D6D" w:rsidR="00F23675" w:rsidRDefault="00F23675" w:rsidP="00176592">
            <w:pPr>
              <w:pStyle w:val="Tabela"/>
            </w:pPr>
            <w:r>
              <w:t>Instrutor da aula</w:t>
            </w:r>
          </w:p>
        </w:tc>
        <w:tc>
          <w:tcPr>
            <w:tcW w:w="1134" w:type="dxa"/>
          </w:tcPr>
          <w:p w14:paraId="37AFC191" w14:textId="065FF4CF" w:rsidR="00F23675" w:rsidRDefault="000977F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CA1AA05" w14:textId="2B901BBA" w:rsidR="00F23675" w:rsidRDefault="00F23675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11047390" w14:textId="7760DC83" w:rsidR="00F23675" w:rsidRDefault="00F23675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7B1FF305" w14:textId="77777777" w:rsidR="00F23675" w:rsidRDefault="00F23675" w:rsidP="00176592">
            <w:pPr>
              <w:pStyle w:val="Tabela"/>
            </w:pPr>
            <w:r>
              <w:t xml:space="preserve">Permitir </w:t>
            </w:r>
            <w:r w:rsidR="00A577F3">
              <w:t xml:space="preserve">e </w:t>
            </w:r>
            <w:r>
              <w:t>selecionar apenas um item.</w:t>
            </w:r>
          </w:p>
          <w:p w14:paraId="72D20498" w14:textId="13BAFF87" w:rsidR="00494D10" w:rsidRDefault="00494D10" w:rsidP="00176592">
            <w:pPr>
              <w:pStyle w:val="Tabela"/>
            </w:pPr>
            <w:r>
              <w:t>Seleção obrigatória.</w:t>
            </w:r>
          </w:p>
        </w:tc>
      </w:tr>
      <w:tr w:rsidR="002E2162" w:rsidRPr="00577606" w14:paraId="787B398F" w14:textId="77777777" w:rsidTr="00CC3B5C">
        <w:trPr>
          <w:cantSplit/>
        </w:trPr>
        <w:tc>
          <w:tcPr>
            <w:tcW w:w="1063" w:type="dxa"/>
          </w:tcPr>
          <w:p w14:paraId="76FB0A7E" w14:textId="77777777" w:rsidR="002E2162" w:rsidRPr="00577606" w:rsidRDefault="002E2162" w:rsidP="00176592">
            <w:pPr>
              <w:pStyle w:val="Tabela"/>
              <w:numPr>
                <w:ilvl w:val="0"/>
                <w:numId w:val="92"/>
              </w:numPr>
            </w:pPr>
          </w:p>
        </w:tc>
        <w:tc>
          <w:tcPr>
            <w:tcW w:w="1427" w:type="dxa"/>
          </w:tcPr>
          <w:p w14:paraId="17CE79CA" w14:textId="068C7AEE" w:rsidR="002E2162" w:rsidRDefault="00F239ED" w:rsidP="00176592">
            <w:pPr>
              <w:pStyle w:val="Tabela"/>
            </w:pPr>
            <w:r>
              <w:t>Horário do Início</w:t>
            </w:r>
          </w:p>
        </w:tc>
        <w:tc>
          <w:tcPr>
            <w:tcW w:w="1315" w:type="dxa"/>
          </w:tcPr>
          <w:p w14:paraId="6722F127" w14:textId="01F56A04" w:rsidR="002E2162" w:rsidRDefault="002E2162" w:rsidP="00176592">
            <w:pPr>
              <w:pStyle w:val="Tabela"/>
            </w:pPr>
            <w:r>
              <w:t>Horário de início da aula</w:t>
            </w:r>
          </w:p>
        </w:tc>
        <w:tc>
          <w:tcPr>
            <w:tcW w:w="1134" w:type="dxa"/>
          </w:tcPr>
          <w:p w14:paraId="428A5CE7" w14:textId="4C1B1244" w:rsidR="002E2162" w:rsidRDefault="002E2162" w:rsidP="00176592">
            <w:pPr>
              <w:pStyle w:val="Tabela"/>
            </w:pPr>
            <w:r>
              <w:t>-</w:t>
            </w:r>
            <w:r w:rsidR="000E6C79">
              <w:t>Apenas números</w:t>
            </w:r>
          </w:p>
        </w:tc>
        <w:tc>
          <w:tcPr>
            <w:tcW w:w="1275" w:type="dxa"/>
          </w:tcPr>
          <w:p w14:paraId="511AEDCC" w14:textId="35F234D1" w:rsidR="002E2162" w:rsidRDefault="002E2162" w:rsidP="00176592">
            <w:pPr>
              <w:pStyle w:val="Tabela"/>
            </w:pPr>
            <w:r>
              <w:t>-</w:t>
            </w:r>
            <w:r w:rsidR="005C6E7D">
              <w:t>HH:MM</w:t>
            </w:r>
          </w:p>
        </w:tc>
        <w:tc>
          <w:tcPr>
            <w:tcW w:w="993" w:type="dxa"/>
          </w:tcPr>
          <w:p w14:paraId="112189D2" w14:textId="0EF75A59" w:rsidR="002E2162" w:rsidRDefault="00EF3FE1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1C140721" w14:textId="77777777" w:rsidR="002E2162" w:rsidRDefault="00EF110C" w:rsidP="00176592">
            <w:pPr>
              <w:pStyle w:val="Tabela"/>
            </w:pPr>
            <w:r w:rsidRPr="00EF110C">
              <w:t>Horário do início não pode ser igual ao Horário do fim</w:t>
            </w:r>
            <w:r>
              <w:t>.</w:t>
            </w:r>
          </w:p>
          <w:p w14:paraId="4EB1078B" w14:textId="47624AC4" w:rsidR="00E47468" w:rsidRDefault="00E47468" w:rsidP="00176592">
            <w:pPr>
              <w:pStyle w:val="Tabela"/>
            </w:pPr>
            <w:r>
              <w:t>Preenchimento obrigatório.</w:t>
            </w:r>
          </w:p>
        </w:tc>
      </w:tr>
      <w:tr w:rsidR="00F239ED" w:rsidRPr="00577606" w14:paraId="34706BAE" w14:textId="77777777" w:rsidTr="00CC3B5C">
        <w:trPr>
          <w:cantSplit/>
        </w:trPr>
        <w:tc>
          <w:tcPr>
            <w:tcW w:w="1063" w:type="dxa"/>
          </w:tcPr>
          <w:p w14:paraId="0C39A7F3" w14:textId="77777777" w:rsidR="00F239ED" w:rsidRPr="00577606" w:rsidRDefault="00F239ED" w:rsidP="00176592">
            <w:pPr>
              <w:pStyle w:val="Tabela"/>
              <w:numPr>
                <w:ilvl w:val="0"/>
                <w:numId w:val="92"/>
              </w:numPr>
            </w:pPr>
          </w:p>
        </w:tc>
        <w:tc>
          <w:tcPr>
            <w:tcW w:w="1427" w:type="dxa"/>
          </w:tcPr>
          <w:p w14:paraId="1AECC529" w14:textId="40FFCE3D" w:rsidR="00F239ED" w:rsidRDefault="00F239ED" w:rsidP="00176592">
            <w:pPr>
              <w:pStyle w:val="Tabela"/>
            </w:pPr>
            <w:r>
              <w:t>Horário do Fim</w:t>
            </w:r>
          </w:p>
        </w:tc>
        <w:tc>
          <w:tcPr>
            <w:tcW w:w="1315" w:type="dxa"/>
          </w:tcPr>
          <w:p w14:paraId="08546BFF" w14:textId="6511C819" w:rsidR="00F239ED" w:rsidRDefault="00F239ED" w:rsidP="00176592">
            <w:pPr>
              <w:pStyle w:val="Tabela"/>
            </w:pPr>
            <w:r>
              <w:t>Horário de fim da aula</w:t>
            </w:r>
          </w:p>
        </w:tc>
        <w:tc>
          <w:tcPr>
            <w:tcW w:w="1134" w:type="dxa"/>
          </w:tcPr>
          <w:p w14:paraId="29BFCEA9" w14:textId="19DC4879" w:rsidR="00F239ED" w:rsidRDefault="005C6E7D" w:rsidP="00176592">
            <w:pPr>
              <w:pStyle w:val="Tabela"/>
            </w:pPr>
            <w:r>
              <w:t>-Apenas números</w:t>
            </w:r>
          </w:p>
        </w:tc>
        <w:tc>
          <w:tcPr>
            <w:tcW w:w="1275" w:type="dxa"/>
          </w:tcPr>
          <w:p w14:paraId="3E67E5A3" w14:textId="259D70C6" w:rsidR="00F239ED" w:rsidRDefault="005C6E7D" w:rsidP="00176592">
            <w:pPr>
              <w:pStyle w:val="Tabela"/>
            </w:pPr>
            <w:r>
              <w:t>-HH:MM</w:t>
            </w:r>
          </w:p>
        </w:tc>
        <w:tc>
          <w:tcPr>
            <w:tcW w:w="993" w:type="dxa"/>
          </w:tcPr>
          <w:p w14:paraId="32E1798E" w14:textId="44A0A803" w:rsidR="00F239ED" w:rsidRDefault="00EF3FE1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691F5D6A" w14:textId="7202DAF5" w:rsidR="00F239ED" w:rsidRDefault="00EF110C" w:rsidP="00176592">
            <w:pPr>
              <w:pStyle w:val="Tabela"/>
            </w:pPr>
            <w:r w:rsidRPr="00EF110C">
              <w:t>Horário do início não pode ser igual ao Horário do fim</w:t>
            </w:r>
            <w:r>
              <w:t>.</w:t>
            </w:r>
          </w:p>
          <w:p w14:paraId="0F01002D" w14:textId="1E7521FA" w:rsidR="00EF3FE1" w:rsidRDefault="00E47468" w:rsidP="00176592">
            <w:pPr>
              <w:pStyle w:val="Tabela"/>
            </w:pPr>
            <w:r>
              <w:t>Preenchimento obrigatório.</w:t>
            </w:r>
          </w:p>
        </w:tc>
      </w:tr>
      <w:tr w:rsidR="004333F4" w:rsidRPr="00577606" w14:paraId="1C2CA1FF" w14:textId="77777777" w:rsidTr="00CC3B5C">
        <w:trPr>
          <w:cantSplit/>
        </w:trPr>
        <w:tc>
          <w:tcPr>
            <w:tcW w:w="1063" w:type="dxa"/>
          </w:tcPr>
          <w:p w14:paraId="03D6C5D3" w14:textId="77777777" w:rsidR="004333F4" w:rsidRPr="00577606" w:rsidRDefault="004333F4" w:rsidP="00176592">
            <w:pPr>
              <w:pStyle w:val="Tabela"/>
              <w:numPr>
                <w:ilvl w:val="0"/>
                <w:numId w:val="92"/>
              </w:numPr>
            </w:pPr>
          </w:p>
        </w:tc>
        <w:tc>
          <w:tcPr>
            <w:tcW w:w="1427" w:type="dxa"/>
          </w:tcPr>
          <w:p w14:paraId="616FDC28" w14:textId="613A6E8A" w:rsidR="004333F4" w:rsidRDefault="004333F4" w:rsidP="00176592">
            <w:pPr>
              <w:pStyle w:val="Tabela"/>
            </w:pPr>
            <w:r>
              <w:t>Dia da Semana</w:t>
            </w:r>
          </w:p>
        </w:tc>
        <w:tc>
          <w:tcPr>
            <w:tcW w:w="1315" w:type="dxa"/>
          </w:tcPr>
          <w:p w14:paraId="1B5DE6B1" w14:textId="19AF8E02" w:rsidR="004333F4" w:rsidRDefault="004333F4" w:rsidP="00176592">
            <w:pPr>
              <w:pStyle w:val="Tabela"/>
            </w:pPr>
            <w:r>
              <w:t>Dias da programação da aula</w:t>
            </w:r>
          </w:p>
        </w:tc>
        <w:tc>
          <w:tcPr>
            <w:tcW w:w="1134" w:type="dxa"/>
          </w:tcPr>
          <w:p w14:paraId="1C2F1A94" w14:textId="77777777" w:rsidR="004333F4" w:rsidRDefault="004333F4" w:rsidP="00176592">
            <w:pPr>
              <w:pStyle w:val="Tabela"/>
            </w:pPr>
            <w:r>
              <w:t>-Domingo</w:t>
            </w:r>
          </w:p>
          <w:p w14:paraId="23E81662" w14:textId="77777777" w:rsidR="004333F4" w:rsidRDefault="004333F4" w:rsidP="00176592">
            <w:pPr>
              <w:pStyle w:val="Tabela"/>
            </w:pPr>
            <w:r>
              <w:t>-Segunda</w:t>
            </w:r>
          </w:p>
          <w:p w14:paraId="3FBCC1FC" w14:textId="77777777" w:rsidR="004333F4" w:rsidRDefault="004333F4" w:rsidP="00176592">
            <w:pPr>
              <w:pStyle w:val="Tabela"/>
            </w:pPr>
            <w:r>
              <w:t>-Terça</w:t>
            </w:r>
          </w:p>
          <w:p w14:paraId="02AC8431" w14:textId="77777777" w:rsidR="004333F4" w:rsidRDefault="004333F4" w:rsidP="00176592">
            <w:pPr>
              <w:pStyle w:val="Tabela"/>
            </w:pPr>
            <w:r>
              <w:t>-Quarta</w:t>
            </w:r>
          </w:p>
          <w:p w14:paraId="556E220E" w14:textId="77777777" w:rsidR="004333F4" w:rsidRDefault="004333F4" w:rsidP="00176592">
            <w:pPr>
              <w:pStyle w:val="Tabela"/>
            </w:pPr>
            <w:r>
              <w:t>-Quinta</w:t>
            </w:r>
          </w:p>
          <w:p w14:paraId="64473D82" w14:textId="77777777" w:rsidR="004333F4" w:rsidRDefault="004333F4" w:rsidP="00176592">
            <w:pPr>
              <w:pStyle w:val="Tabela"/>
            </w:pPr>
            <w:r>
              <w:t>-Sexta</w:t>
            </w:r>
          </w:p>
          <w:p w14:paraId="7C67C6F3" w14:textId="26752F17" w:rsidR="004333F4" w:rsidRDefault="004333F4" w:rsidP="00176592">
            <w:pPr>
              <w:pStyle w:val="Tabela"/>
            </w:pPr>
            <w:r>
              <w:t>-Sábado</w:t>
            </w:r>
          </w:p>
        </w:tc>
        <w:tc>
          <w:tcPr>
            <w:tcW w:w="1275" w:type="dxa"/>
          </w:tcPr>
          <w:p w14:paraId="34485063" w14:textId="1942CEFB" w:rsidR="004333F4" w:rsidRDefault="004333F4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540C666" w14:textId="41C8E608" w:rsidR="004333F4" w:rsidRDefault="004333F4" w:rsidP="00176592">
            <w:pPr>
              <w:pStyle w:val="Tabela"/>
            </w:pPr>
            <w:proofErr w:type="spellStart"/>
            <w:r>
              <w:t>Multi-seleção</w:t>
            </w:r>
            <w:proofErr w:type="spellEnd"/>
          </w:p>
        </w:tc>
        <w:tc>
          <w:tcPr>
            <w:tcW w:w="1984" w:type="dxa"/>
          </w:tcPr>
          <w:p w14:paraId="7CF32343" w14:textId="77777777" w:rsidR="004333F4" w:rsidRDefault="004333F4" w:rsidP="00176592">
            <w:pPr>
              <w:pStyle w:val="Tabela"/>
            </w:pPr>
            <w:r>
              <w:t>Permitir selecionar</w:t>
            </w:r>
            <w:r w:rsidR="00EF110C">
              <w:t xml:space="preserve"> ao menos</w:t>
            </w:r>
            <w:r>
              <w:t xml:space="preserve"> um ou mais itens.</w:t>
            </w:r>
          </w:p>
          <w:p w14:paraId="31080821" w14:textId="169CC3DE" w:rsidR="00494D10" w:rsidRDefault="00494D10" w:rsidP="00176592">
            <w:pPr>
              <w:pStyle w:val="Tabela"/>
            </w:pPr>
            <w:r>
              <w:t>Seleção obrigatória.</w:t>
            </w:r>
          </w:p>
        </w:tc>
      </w:tr>
    </w:tbl>
    <w:p w14:paraId="2A5C0987" w14:textId="77777777" w:rsidR="00323E9A" w:rsidRPr="00577606" w:rsidRDefault="00323E9A" w:rsidP="00323E9A">
      <w:pPr>
        <w:pStyle w:val="Ttulo4"/>
        <w:jc w:val="both"/>
      </w:pPr>
      <w:bookmarkStart w:id="114" w:name="_Toc52286258"/>
      <w:r w:rsidRPr="00577606">
        <w:t>Comandos</w:t>
      </w:r>
      <w:bookmarkEnd w:id="11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57FE99A0" w14:textId="77777777" w:rsidTr="00CC3B5C">
        <w:trPr>
          <w:cantSplit/>
        </w:trPr>
        <w:tc>
          <w:tcPr>
            <w:tcW w:w="1063" w:type="dxa"/>
          </w:tcPr>
          <w:p w14:paraId="27E64D25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492A5AC2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78E8A7E7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107E4A8C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323E9A" w:rsidRPr="00577606" w14:paraId="3BB013CC" w14:textId="77777777" w:rsidTr="00CC3B5C">
        <w:trPr>
          <w:cantSplit/>
        </w:trPr>
        <w:tc>
          <w:tcPr>
            <w:tcW w:w="1063" w:type="dxa"/>
          </w:tcPr>
          <w:p w14:paraId="5D5874E0" w14:textId="77777777" w:rsidR="00323E9A" w:rsidRPr="00577606" w:rsidRDefault="00323E9A" w:rsidP="00176592">
            <w:pPr>
              <w:pStyle w:val="Tabela"/>
              <w:numPr>
                <w:ilvl w:val="0"/>
                <w:numId w:val="95"/>
              </w:numPr>
            </w:pPr>
          </w:p>
        </w:tc>
        <w:tc>
          <w:tcPr>
            <w:tcW w:w="1559" w:type="dxa"/>
          </w:tcPr>
          <w:p w14:paraId="2588A8D7" w14:textId="77777777" w:rsidR="00323E9A" w:rsidRPr="00577606" w:rsidRDefault="00323E9A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07E55004" w14:textId="77777777" w:rsidR="008E4E42" w:rsidRDefault="008E4E42" w:rsidP="00176592">
            <w:pPr>
              <w:pStyle w:val="Tabela"/>
            </w:pPr>
            <w:r>
              <w:t>Realiza cadastro dos dados informados.</w:t>
            </w:r>
          </w:p>
          <w:p w14:paraId="5EE310AA" w14:textId="07DBCDF6" w:rsidR="00323E9A" w:rsidRPr="00577606" w:rsidRDefault="00323E9A" w:rsidP="00176592">
            <w:pPr>
              <w:pStyle w:val="Tabela"/>
            </w:pPr>
            <w:r>
              <w:t xml:space="preserve">Aciona a Tela de Consultar </w:t>
            </w:r>
            <w:r w:rsidR="00146003">
              <w:t>Aula</w:t>
            </w:r>
            <w:r>
              <w:t>.</w:t>
            </w:r>
          </w:p>
        </w:tc>
        <w:tc>
          <w:tcPr>
            <w:tcW w:w="2457" w:type="dxa"/>
          </w:tcPr>
          <w:p w14:paraId="48032505" w14:textId="710F4DBF" w:rsidR="00323E9A" w:rsidRPr="00577606" w:rsidRDefault="00323E9A" w:rsidP="00176592">
            <w:pPr>
              <w:pStyle w:val="Tabela"/>
            </w:pPr>
            <w:r>
              <w:t xml:space="preserve">Não permitir </w:t>
            </w:r>
            <w:r w:rsidR="00146003">
              <w:t>nome aula</w:t>
            </w:r>
            <w:r>
              <w:t xml:space="preserve"> duplicado.</w:t>
            </w:r>
          </w:p>
        </w:tc>
      </w:tr>
      <w:tr w:rsidR="00323E9A" w:rsidRPr="00577606" w14:paraId="3C5E5EE2" w14:textId="77777777" w:rsidTr="00CC3B5C">
        <w:trPr>
          <w:cantSplit/>
        </w:trPr>
        <w:tc>
          <w:tcPr>
            <w:tcW w:w="1063" w:type="dxa"/>
          </w:tcPr>
          <w:p w14:paraId="6CF450EC" w14:textId="77777777" w:rsidR="00323E9A" w:rsidRPr="00577606" w:rsidRDefault="00323E9A" w:rsidP="00176592">
            <w:pPr>
              <w:pStyle w:val="Tabela"/>
              <w:numPr>
                <w:ilvl w:val="0"/>
                <w:numId w:val="95"/>
              </w:numPr>
            </w:pPr>
          </w:p>
        </w:tc>
        <w:tc>
          <w:tcPr>
            <w:tcW w:w="1559" w:type="dxa"/>
          </w:tcPr>
          <w:p w14:paraId="73D16970" w14:textId="77777777" w:rsidR="00323E9A" w:rsidRPr="00577606" w:rsidRDefault="00323E9A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16B0EBCA" w14:textId="77777777" w:rsidR="0078466D" w:rsidRDefault="0078466D" w:rsidP="00176592">
            <w:pPr>
              <w:pStyle w:val="Tabela"/>
            </w:pPr>
            <w:r>
              <w:t>Não realizar ação.</w:t>
            </w:r>
          </w:p>
          <w:p w14:paraId="43C6E9B2" w14:textId="0238956A" w:rsidR="00323E9A" w:rsidRPr="00577606" w:rsidRDefault="00323E9A" w:rsidP="00176592">
            <w:pPr>
              <w:pStyle w:val="Tabela"/>
            </w:pPr>
            <w:r>
              <w:t xml:space="preserve">Aciona a Tela de Consultar </w:t>
            </w:r>
            <w:r w:rsidR="00146003">
              <w:t>Aula</w:t>
            </w:r>
            <w:r>
              <w:t>.</w:t>
            </w:r>
          </w:p>
        </w:tc>
        <w:tc>
          <w:tcPr>
            <w:tcW w:w="2457" w:type="dxa"/>
          </w:tcPr>
          <w:p w14:paraId="41001CD1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5251F9B8" w14:textId="77777777" w:rsidTr="00CC3B5C">
        <w:trPr>
          <w:cantSplit/>
        </w:trPr>
        <w:tc>
          <w:tcPr>
            <w:tcW w:w="1063" w:type="dxa"/>
          </w:tcPr>
          <w:p w14:paraId="0B6ADF98" w14:textId="77777777" w:rsidR="00323E9A" w:rsidRPr="00577606" w:rsidRDefault="00323E9A" w:rsidP="00176592">
            <w:pPr>
              <w:pStyle w:val="Tabela"/>
              <w:numPr>
                <w:ilvl w:val="0"/>
                <w:numId w:val="95"/>
              </w:numPr>
            </w:pPr>
          </w:p>
        </w:tc>
        <w:tc>
          <w:tcPr>
            <w:tcW w:w="1559" w:type="dxa"/>
          </w:tcPr>
          <w:p w14:paraId="1E107561" w14:textId="77777777" w:rsidR="00323E9A" w:rsidRDefault="00323E9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7873D5B0" w14:textId="51EDFC14" w:rsidR="00323E9A" w:rsidRDefault="00323E9A" w:rsidP="00176592">
            <w:pPr>
              <w:pStyle w:val="Tabela"/>
            </w:pPr>
            <w:r>
              <w:t>Aciona a Tela de Consultar Cliente.</w:t>
            </w:r>
          </w:p>
        </w:tc>
        <w:tc>
          <w:tcPr>
            <w:tcW w:w="2457" w:type="dxa"/>
          </w:tcPr>
          <w:p w14:paraId="0ED9BDC5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01DEE3A1" w14:textId="77777777" w:rsidTr="00CC3B5C">
        <w:trPr>
          <w:cantSplit/>
        </w:trPr>
        <w:tc>
          <w:tcPr>
            <w:tcW w:w="1063" w:type="dxa"/>
          </w:tcPr>
          <w:p w14:paraId="2DE5E8CD" w14:textId="77777777" w:rsidR="00323E9A" w:rsidRPr="00577606" w:rsidRDefault="00323E9A" w:rsidP="00176592">
            <w:pPr>
              <w:pStyle w:val="Tabela"/>
              <w:numPr>
                <w:ilvl w:val="0"/>
                <w:numId w:val="95"/>
              </w:numPr>
            </w:pPr>
          </w:p>
        </w:tc>
        <w:tc>
          <w:tcPr>
            <w:tcW w:w="1559" w:type="dxa"/>
          </w:tcPr>
          <w:p w14:paraId="6820DBF5" w14:textId="77777777" w:rsidR="00323E9A" w:rsidRDefault="00323E9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4FA33DE3" w14:textId="77777777" w:rsidR="00323E9A" w:rsidRDefault="00323E9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448A1F48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0F244CBA" w14:textId="77777777" w:rsidTr="00CC3B5C">
        <w:trPr>
          <w:cantSplit/>
        </w:trPr>
        <w:tc>
          <w:tcPr>
            <w:tcW w:w="1063" w:type="dxa"/>
          </w:tcPr>
          <w:p w14:paraId="5ECF3C20" w14:textId="77777777" w:rsidR="00323E9A" w:rsidRPr="00577606" w:rsidRDefault="00323E9A" w:rsidP="00176592">
            <w:pPr>
              <w:pStyle w:val="Tabela"/>
              <w:numPr>
                <w:ilvl w:val="0"/>
                <w:numId w:val="95"/>
              </w:numPr>
            </w:pPr>
          </w:p>
        </w:tc>
        <w:tc>
          <w:tcPr>
            <w:tcW w:w="1559" w:type="dxa"/>
          </w:tcPr>
          <w:p w14:paraId="4F429103" w14:textId="77777777" w:rsidR="00323E9A" w:rsidRDefault="00323E9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47C1F475" w14:textId="77777777" w:rsidR="00323E9A" w:rsidRDefault="00323E9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76CC1A92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01AA53D5" w14:textId="77777777" w:rsidTr="00CC3B5C">
        <w:trPr>
          <w:cantSplit/>
        </w:trPr>
        <w:tc>
          <w:tcPr>
            <w:tcW w:w="1063" w:type="dxa"/>
          </w:tcPr>
          <w:p w14:paraId="3B7B72F3" w14:textId="77777777" w:rsidR="001E002C" w:rsidRPr="00577606" w:rsidRDefault="001E002C" w:rsidP="00176592">
            <w:pPr>
              <w:pStyle w:val="Tabela"/>
              <w:numPr>
                <w:ilvl w:val="0"/>
                <w:numId w:val="95"/>
              </w:numPr>
            </w:pPr>
          </w:p>
        </w:tc>
        <w:tc>
          <w:tcPr>
            <w:tcW w:w="1559" w:type="dxa"/>
          </w:tcPr>
          <w:p w14:paraId="09F5B4A4" w14:textId="6461BAA5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321F9B52" w14:textId="4973B289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019664EC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7E5EB84A" w14:textId="570EF050" w:rsidR="00323E9A" w:rsidRPr="00577606" w:rsidRDefault="00323E9A" w:rsidP="00323E9A">
      <w:pPr>
        <w:pStyle w:val="Ttulo3"/>
        <w:jc w:val="both"/>
      </w:pPr>
      <w:bookmarkStart w:id="115" w:name="_Toc52286259"/>
      <w:r w:rsidRPr="00577606">
        <w:t xml:space="preserve">Interface de usuário </w:t>
      </w:r>
      <w:r>
        <w:t xml:space="preserve">Editar </w:t>
      </w:r>
      <w:r w:rsidR="006C16F3">
        <w:t>Aula</w:t>
      </w:r>
      <w:bookmarkEnd w:id="115"/>
    </w:p>
    <w:p w14:paraId="12D0F724" w14:textId="77777777" w:rsidR="00323E9A" w:rsidRPr="00577606" w:rsidRDefault="00323E9A" w:rsidP="00323E9A">
      <w:pPr>
        <w:pStyle w:val="Ttulo4"/>
        <w:jc w:val="both"/>
      </w:pPr>
      <w:bookmarkStart w:id="116" w:name="_Toc52286260"/>
      <w:r w:rsidRPr="00577606">
        <w:t>Leiaute sugerido</w:t>
      </w:r>
      <w:bookmarkEnd w:id="116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216AFD57" w14:textId="77777777" w:rsidTr="00CC3B5C">
        <w:trPr>
          <w:trHeight w:val="645"/>
        </w:trPr>
        <w:tc>
          <w:tcPr>
            <w:tcW w:w="9284" w:type="dxa"/>
          </w:tcPr>
          <w:p w14:paraId="5D41B2DD" w14:textId="77777777" w:rsidR="009574AC" w:rsidRDefault="00323E9A" w:rsidP="009574AC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F6B42F8" wp14:editId="6F8A2403">
                  <wp:extent cx="5806421" cy="2555874"/>
                  <wp:effectExtent l="0" t="0" r="444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DF207" w14:textId="53DA0C52" w:rsidR="00323E9A" w:rsidRPr="00895071" w:rsidRDefault="009574AC" w:rsidP="009574AC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D13895">
                <w:rPr>
                  <w:noProof/>
                </w:rPr>
                <w:t>27</w:t>
              </w:r>
            </w:fldSimple>
            <w:r>
              <w:t xml:space="preserve"> - Editar Aula</w:t>
            </w:r>
          </w:p>
        </w:tc>
      </w:tr>
    </w:tbl>
    <w:p w14:paraId="2085C3C1" w14:textId="77777777" w:rsidR="00323E9A" w:rsidRPr="00577606" w:rsidRDefault="00323E9A" w:rsidP="00323E9A">
      <w:pPr>
        <w:pStyle w:val="Ttulo4"/>
        <w:jc w:val="both"/>
      </w:pPr>
      <w:bookmarkStart w:id="117" w:name="_Toc52286261"/>
      <w:r w:rsidRPr="00577606">
        <w:t>Campos</w:t>
      </w:r>
      <w:bookmarkEnd w:id="11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7AC73B59" w14:textId="77777777" w:rsidTr="00CC3B5C">
        <w:trPr>
          <w:cantSplit/>
          <w:trHeight w:val="134"/>
        </w:trPr>
        <w:tc>
          <w:tcPr>
            <w:tcW w:w="1063" w:type="dxa"/>
          </w:tcPr>
          <w:p w14:paraId="46B39216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71F84110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5BE4F24E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79307EF6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5483A165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58D38D9C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46EC856B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A577F3" w:rsidRPr="00577606" w14:paraId="4CE32960" w14:textId="77777777" w:rsidTr="00CC3B5C">
        <w:trPr>
          <w:cantSplit/>
        </w:trPr>
        <w:tc>
          <w:tcPr>
            <w:tcW w:w="1063" w:type="dxa"/>
          </w:tcPr>
          <w:p w14:paraId="370C0D6B" w14:textId="77777777" w:rsidR="00A577F3" w:rsidRPr="00577606" w:rsidRDefault="00A577F3" w:rsidP="00176592">
            <w:pPr>
              <w:pStyle w:val="Tabela"/>
              <w:numPr>
                <w:ilvl w:val="0"/>
                <w:numId w:val="93"/>
              </w:numPr>
            </w:pPr>
          </w:p>
        </w:tc>
        <w:tc>
          <w:tcPr>
            <w:tcW w:w="1427" w:type="dxa"/>
          </w:tcPr>
          <w:p w14:paraId="646BA1B4" w14:textId="77777777" w:rsidR="00A577F3" w:rsidRDefault="00A577F3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10275C72" w14:textId="77777777" w:rsidR="00A577F3" w:rsidRDefault="00A577F3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51124406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4C88660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BD7F5CD" w14:textId="77777777" w:rsidR="00A577F3" w:rsidRDefault="00A577F3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06FDAD04" w14:textId="6D3AC34B" w:rsidR="00A577F3" w:rsidRDefault="0041549E" w:rsidP="00176592">
            <w:pPr>
              <w:pStyle w:val="Tabela"/>
            </w:pPr>
            <w:r>
              <w:t>Desabilitado.</w:t>
            </w:r>
          </w:p>
        </w:tc>
      </w:tr>
      <w:tr w:rsidR="00A577F3" w:rsidRPr="00577606" w14:paraId="5355B9CE" w14:textId="77777777" w:rsidTr="00CC3B5C">
        <w:trPr>
          <w:cantSplit/>
        </w:trPr>
        <w:tc>
          <w:tcPr>
            <w:tcW w:w="1063" w:type="dxa"/>
          </w:tcPr>
          <w:p w14:paraId="41B7272F" w14:textId="77777777" w:rsidR="00A577F3" w:rsidRPr="00577606" w:rsidRDefault="00A577F3" w:rsidP="00176592">
            <w:pPr>
              <w:pStyle w:val="Tabela"/>
              <w:numPr>
                <w:ilvl w:val="0"/>
                <w:numId w:val="93"/>
              </w:numPr>
            </w:pPr>
          </w:p>
        </w:tc>
        <w:tc>
          <w:tcPr>
            <w:tcW w:w="1427" w:type="dxa"/>
          </w:tcPr>
          <w:p w14:paraId="2A6711B7" w14:textId="77777777" w:rsidR="00A577F3" w:rsidRDefault="00A577F3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4F1F5293" w14:textId="77777777" w:rsidR="00A577F3" w:rsidRDefault="00A577F3" w:rsidP="00176592">
            <w:pPr>
              <w:pStyle w:val="Tabela"/>
            </w:pPr>
            <w:r>
              <w:t>Instrutor da aula</w:t>
            </w:r>
          </w:p>
        </w:tc>
        <w:tc>
          <w:tcPr>
            <w:tcW w:w="1134" w:type="dxa"/>
          </w:tcPr>
          <w:p w14:paraId="7FAFBAF9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3A4E00A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3733A398" w14:textId="77777777" w:rsidR="00A577F3" w:rsidRDefault="00A577F3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49162883" w14:textId="77777777" w:rsidR="00A577F3" w:rsidRDefault="00A577F3" w:rsidP="00176592">
            <w:pPr>
              <w:pStyle w:val="Tabela"/>
            </w:pPr>
            <w:r>
              <w:t>Permitir e selecionar apenas um item.</w:t>
            </w:r>
          </w:p>
          <w:p w14:paraId="5317CE64" w14:textId="39B64256" w:rsidR="00EF077B" w:rsidRDefault="00494D10" w:rsidP="00176592">
            <w:pPr>
              <w:pStyle w:val="Tabela"/>
            </w:pPr>
            <w:r>
              <w:t>Seleção obrigatória.</w:t>
            </w:r>
          </w:p>
        </w:tc>
      </w:tr>
      <w:tr w:rsidR="00A577F3" w:rsidRPr="00577606" w14:paraId="022EB2AD" w14:textId="77777777" w:rsidTr="00CC3B5C">
        <w:trPr>
          <w:cantSplit/>
        </w:trPr>
        <w:tc>
          <w:tcPr>
            <w:tcW w:w="1063" w:type="dxa"/>
          </w:tcPr>
          <w:p w14:paraId="1AC5E7C2" w14:textId="77777777" w:rsidR="00A577F3" w:rsidRPr="00577606" w:rsidRDefault="00A577F3" w:rsidP="00176592">
            <w:pPr>
              <w:pStyle w:val="Tabela"/>
              <w:numPr>
                <w:ilvl w:val="0"/>
                <w:numId w:val="93"/>
              </w:numPr>
            </w:pPr>
          </w:p>
        </w:tc>
        <w:tc>
          <w:tcPr>
            <w:tcW w:w="1427" w:type="dxa"/>
          </w:tcPr>
          <w:p w14:paraId="3558C1BD" w14:textId="77777777" w:rsidR="00A577F3" w:rsidRDefault="00A577F3" w:rsidP="00176592">
            <w:pPr>
              <w:pStyle w:val="Tabela"/>
            </w:pPr>
            <w:r>
              <w:t>Horário do Início</w:t>
            </w:r>
          </w:p>
        </w:tc>
        <w:tc>
          <w:tcPr>
            <w:tcW w:w="1315" w:type="dxa"/>
          </w:tcPr>
          <w:p w14:paraId="290D3558" w14:textId="77777777" w:rsidR="00A577F3" w:rsidRDefault="00A577F3" w:rsidP="00176592">
            <w:pPr>
              <w:pStyle w:val="Tabela"/>
            </w:pPr>
            <w:r>
              <w:t>Horário de início da aula</w:t>
            </w:r>
          </w:p>
        </w:tc>
        <w:tc>
          <w:tcPr>
            <w:tcW w:w="1134" w:type="dxa"/>
          </w:tcPr>
          <w:p w14:paraId="7AC447F5" w14:textId="77777777" w:rsidR="00A577F3" w:rsidRDefault="00A577F3" w:rsidP="00176592">
            <w:pPr>
              <w:pStyle w:val="Tabela"/>
            </w:pPr>
            <w:r>
              <w:t>-Apenas números</w:t>
            </w:r>
          </w:p>
        </w:tc>
        <w:tc>
          <w:tcPr>
            <w:tcW w:w="1275" w:type="dxa"/>
          </w:tcPr>
          <w:p w14:paraId="57097DC9" w14:textId="77777777" w:rsidR="00A577F3" w:rsidRDefault="00A577F3" w:rsidP="00176592">
            <w:pPr>
              <w:pStyle w:val="Tabela"/>
            </w:pPr>
            <w:r>
              <w:t>-HH:MM</w:t>
            </w:r>
          </w:p>
        </w:tc>
        <w:tc>
          <w:tcPr>
            <w:tcW w:w="993" w:type="dxa"/>
          </w:tcPr>
          <w:p w14:paraId="222B648F" w14:textId="77777777" w:rsidR="00A577F3" w:rsidRDefault="00A577F3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1D7A6CC1" w14:textId="77777777" w:rsidR="00A577F3" w:rsidRDefault="00A577F3" w:rsidP="00176592">
            <w:pPr>
              <w:pStyle w:val="Tabela"/>
            </w:pPr>
            <w:r w:rsidRPr="00EF110C">
              <w:t>Horário do início não pode ser igual ao Horário do fim</w:t>
            </w:r>
            <w:r>
              <w:t>.</w:t>
            </w:r>
          </w:p>
          <w:p w14:paraId="75BD81EF" w14:textId="7CAAD90A" w:rsidR="00E47468" w:rsidRDefault="00E47468" w:rsidP="00176592">
            <w:pPr>
              <w:pStyle w:val="Tabela"/>
            </w:pPr>
            <w:r>
              <w:t>Preenchimento obrigatório.</w:t>
            </w:r>
          </w:p>
        </w:tc>
      </w:tr>
      <w:tr w:rsidR="00A577F3" w:rsidRPr="00577606" w14:paraId="664550C9" w14:textId="77777777" w:rsidTr="00CC3B5C">
        <w:trPr>
          <w:cantSplit/>
        </w:trPr>
        <w:tc>
          <w:tcPr>
            <w:tcW w:w="1063" w:type="dxa"/>
          </w:tcPr>
          <w:p w14:paraId="54894C45" w14:textId="77777777" w:rsidR="00A577F3" w:rsidRPr="00577606" w:rsidRDefault="00A577F3" w:rsidP="00176592">
            <w:pPr>
              <w:pStyle w:val="Tabela"/>
              <w:numPr>
                <w:ilvl w:val="0"/>
                <w:numId w:val="93"/>
              </w:numPr>
            </w:pPr>
          </w:p>
        </w:tc>
        <w:tc>
          <w:tcPr>
            <w:tcW w:w="1427" w:type="dxa"/>
          </w:tcPr>
          <w:p w14:paraId="323FE077" w14:textId="77777777" w:rsidR="00A577F3" w:rsidRDefault="00A577F3" w:rsidP="00176592">
            <w:pPr>
              <w:pStyle w:val="Tabela"/>
            </w:pPr>
            <w:r>
              <w:t>Horário do Fim</w:t>
            </w:r>
          </w:p>
        </w:tc>
        <w:tc>
          <w:tcPr>
            <w:tcW w:w="1315" w:type="dxa"/>
          </w:tcPr>
          <w:p w14:paraId="57930733" w14:textId="77777777" w:rsidR="00A577F3" w:rsidRDefault="00A577F3" w:rsidP="00176592">
            <w:pPr>
              <w:pStyle w:val="Tabela"/>
            </w:pPr>
            <w:r>
              <w:t>Horário de fim da aula</w:t>
            </w:r>
          </w:p>
        </w:tc>
        <w:tc>
          <w:tcPr>
            <w:tcW w:w="1134" w:type="dxa"/>
          </w:tcPr>
          <w:p w14:paraId="3E8824CA" w14:textId="77777777" w:rsidR="00A577F3" w:rsidRDefault="00A577F3" w:rsidP="00176592">
            <w:pPr>
              <w:pStyle w:val="Tabela"/>
            </w:pPr>
            <w:r>
              <w:t>-Apenas números</w:t>
            </w:r>
          </w:p>
        </w:tc>
        <w:tc>
          <w:tcPr>
            <w:tcW w:w="1275" w:type="dxa"/>
          </w:tcPr>
          <w:p w14:paraId="07F83D7E" w14:textId="77777777" w:rsidR="00A577F3" w:rsidRDefault="00A577F3" w:rsidP="00176592">
            <w:pPr>
              <w:pStyle w:val="Tabela"/>
            </w:pPr>
            <w:r>
              <w:t>-HH:MM</w:t>
            </w:r>
          </w:p>
        </w:tc>
        <w:tc>
          <w:tcPr>
            <w:tcW w:w="993" w:type="dxa"/>
          </w:tcPr>
          <w:p w14:paraId="595BB1A9" w14:textId="77777777" w:rsidR="00A577F3" w:rsidRDefault="00A577F3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2DBB84A6" w14:textId="6263D6A7" w:rsidR="00A577F3" w:rsidRDefault="00A577F3" w:rsidP="00176592">
            <w:pPr>
              <w:pStyle w:val="Tabela"/>
            </w:pPr>
            <w:r w:rsidRPr="00EF110C">
              <w:t>Horário do início não pode ser igual ao Horário do fim</w:t>
            </w:r>
            <w:r>
              <w:t>.</w:t>
            </w:r>
          </w:p>
          <w:p w14:paraId="0DDCAF7F" w14:textId="41275F05" w:rsidR="00A577F3" w:rsidRDefault="00E47468" w:rsidP="00176592">
            <w:pPr>
              <w:pStyle w:val="Tabela"/>
            </w:pPr>
            <w:r>
              <w:t>Preenchimento obrigatório.</w:t>
            </w:r>
          </w:p>
        </w:tc>
      </w:tr>
      <w:tr w:rsidR="00A577F3" w:rsidRPr="00577606" w14:paraId="77E64173" w14:textId="77777777" w:rsidTr="00CC3B5C">
        <w:trPr>
          <w:cantSplit/>
        </w:trPr>
        <w:tc>
          <w:tcPr>
            <w:tcW w:w="1063" w:type="dxa"/>
          </w:tcPr>
          <w:p w14:paraId="0C390AF6" w14:textId="77777777" w:rsidR="00A577F3" w:rsidRPr="00577606" w:rsidRDefault="00A577F3" w:rsidP="00176592">
            <w:pPr>
              <w:pStyle w:val="Tabela"/>
              <w:numPr>
                <w:ilvl w:val="0"/>
                <w:numId w:val="93"/>
              </w:numPr>
            </w:pPr>
          </w:p>
        </w:tc>
        <w:tc>
          <w:tcPr>
            <w:tcW w:w="1427" w:type="dxa"/>
          </w:tcPr>
          <w:p w14:paraId="03662DFA" w14:textId="77777777" w:rsidR="00A577F3" w:rsidRDefault="00A577F3" w:rsidP="00176592">
            <w:pPr>
              <w:pStyle w:val="Tabela"/>
            </w:pPr>
            <w:r>
              <w:t>Dia da Semana</w:t>
            </w:r>
          </w:p>
        </w:tc>
        <w:tc>
          <w:tcPr>
            <w:tcW w:w="1315" w:type="dxa"/>
          </w:tcPr>
          <w:p w14:paraId="01FE828D" w14:textId="77777777" w:rsidR="00A577F3" w:rsidRDefault="00A577F3" w:rsidP="00176592">
            <w:pPr>
              <w:pStyle w:val="Tabela"/>
            </w:pPr>
            <w:r>
              <w:t>Dias da programação da aula</w:t>
            </w:r>
          </w:p>
        </w:tc>
        <w:tc>
          <w:tcPr>
            <w:tcW w:w="1134" w:type="dxa"/>
          </w:tcPr>
          <w:p w14:paraId="1BE30D94" w14:textId="77777777" w:rsidR="00A577F3" w:rsidRDefault="00A577F3" w:rsidP="00176592">
            <w:pPr>
              <w:pStyle w:val="Tabela"/>
            </w:pPr>
            <w:r>
              <w:t>-Domingo</w:t>
            </w:r>
          </w:p>
          <w:p w14:paraId="708C9CA4" w14:textId="77777777" w:rsidR="00A577F3" w:rsidRDefault="00A577F3" w:rsidP="00176592">
            <w:pPr>
              <w:pStyle w:val="Tabela"/>
            </w:pPr>
            <w:r>
              <w:t>-Segunda</w:t>
            </w:r>
          </w:p>
          <w:p w14:paraId="5D62210F" w14:textId="77777777" w:rsidR="00A577F3" w:rsidRDefault="00A577F3" w:rsidP="00176592">
            <w:pPr>
              <w:pStyle w:val="Tabela"/>
            </w:pPr>
            <w:r>
              <w:t>-Terça</w:t>
            </w:r>
          </w:p>
          <w:p w14:paraId="189B226E" w14:textId="77777777" w:rsidR="00A577F3" w:rsidRDefault="00A577F3" w:rsidP="00176592">
            <w:pPr>
              <w:pStyle w:val="Tabela"/>
            </w:pPr>
            <w:r>
              <w:t>-Quarta</w:t>
            </w:r>
          </w:p>
          <w:p w14:paraId="1284919B" w14:textId="77777777" w:rsidR="00A577F3" w:rsidRDefault="00A577F3" w:rsidP="00176592">
            <w:pPr>
              <w:pStyle w:val="Tabela"/>
            </w:pPr>
            <w:r>
              <w:t>-Quinta</w:t>
            </w:r>
          </w:p>
          <w:p w14:paraId="02D2B144" w14:textId="77777777" w:rsidR="00A577F3" w:rsidRDefault="00A577F3" w:rsidP="00176592">
            <w:pPr>
              <w:pStyle w:val="Tabela"/>
            </w:pPr>
            <w:r>
              <w:t>-Sexta</w:t>
            </w:r>
          </w:p>
          <w:p w14:paraId="67E73BE4" w14:textId="77777777" w:rsidR="00A577F3" w:rsidRDefault="00A577F3" w:rsidP="00176592">
            <w:pPr>
              <w:pStyle w:val="Tabela"/>
            </w:pPr>
            <w:r>
              <w:t>-Sábado</w:t>
            </w:r>
          </w:p>
        </w:tc>
        <w:tc>
          <w:tcPr>
            <w:tcW w:w="1275" w:type="dxa"/>
          </w:tcPr>
          <w:p w14:paraId="2CF190E5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A505D5C" w14:textId="77777777" w:rsidR="00A577F3" w:rsidRDefault="00A577F3" w:rsidP="00176592">
            <w:pPr>
              <w:pStyle w:val="Tabela"/>
            </w:pPr>
            <w:proofErr w:type="spellStart"/>
            <w:r>
              <w:t>Multi-seleção</w:t>
            </w:r>
            <w:proofErr w:type="spellEnd"/>
          </w:p>
        </w:tc>
        <w:tc>
          <w:tcPr>
            <w:tcW w:w="1984" w:type="dxa"/>
          </w:tcPr>
          <w:p w14:paraId="507AEC52" w14:textId="77777777" w:rsidR="00A577F3" w:rsidRDefault="00A577F3" w:rsidP="00176592">
            <w:pPr>
              <w:pStyle w:val="Tabela"/>
            </w:pPr>
            <w:r>
              <w:t>Permitir selecionar ao menos um ou mais itens.</w:t>
            </w:r>
          </w:p>
          <w:p w14:paraId="081A66CB" w14:textId="16C8F702" w:rsidR="00494D10" w:rsidRDefault="00494D10" w:rsidP="00176592">
            <w:pPr>
              <w:pStyle w:val="Tabela"/>
            </w:pPr>
            <w:r>
              <w:t>Seleção obrigatória.</w:t>
            </w:r>
          </w:p>
        </w:tc>
      </w:tr>
    </w:tbl>
    <w:p w14:paraId="087F1EA5" w14:textId="77777777" w:rsidR="00323E9A" w:rsidRPr="00577606" w:rsidRDefault="00323E9A" w:rsidP="00323E9A">
      <w:pPr>
        <w:pStyle w:val="Ttulo4"/>
        <w:jc w:val="both"/>
      </w:pPr>
      <w:bookmarkStart w:id="118" w:name="_Toc52286262"/>
      <w:r w:rsidRPr="00577606">
        <w:t>Comandos</w:t>
      </w:r>
      <w:bookmarkEnd w:id="11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0CB9CC53" w14:textId="77777777" w:rsidTr="00CC3B5C">
        <w:trPr>
          <w:cantSplit/>
        </w:trPr>
        <w:tc>
          <w:tcPr>
            <w:tcW w:w="1063" w:type="dxa"/>
          </w:tcPr>
          <w:p w14:paraId="0FC75E0F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E702F2D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60CEC75C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7C2F18E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5321C7" w:rsidRPr="00577606" w14:paraId="656327F2" w14:textId="77777777" w:rsidTr="00CC3B5C">
        <w:trPr>
          <w:cantSplit/>
        </w:trPr>
        <w:tc>
          <w:tcPr>
            <w:tcW w:w="1063" w:type="dxa"/>
          </w:tcPr>
          <w:p w14:paraId="054CF62B" w14:textId="77777777" w:rsidR="005321C7" w:rsidRPr="00577606" w:rsidRDefault="005321C7" w:rsidP="00176592">
            <w:pPr>
              <w:pStyle w:val="Tabela"/>
              <w:numPr>
                <w:ilvl w:val="0"/>
                <w:numId w:val="96"/>
              </w:numPr>
            </w:pPr>
          </w:p>
        </w:tc>
        <w:tc>
          <w:tcPr>
            <w:tcW w:w="1559" w:type="dxa"/>
          </w:tcPr>
          <w:p w14:paraId="748C75E8" w14:textId="77777777" w:rsidR="005321C7" w:rsidRPr="00577606" w:rsidRDefault="005321C7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68AC5F13" w14:textId="3CF1E45D" w:rsidR="008E4E42" w:rsidRDefault="008E4E42" w:rsidP="00176592">
            <w:pPr>
              <w:pStyle w:val="Tabela"/>
            </w:pPr>
            <w:r>
              <w:t>Realiza atualização dos dados informados.</w:t>
            </w:r>
          </w:p>
          <w:p w14:paraId="112F23E6" w14:textId="77777777" w:rsidR="005321C7" w:rsidRPr="00577606" w:rsidRDefault="005321C7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5880EF24" w14:textId="77777777" w:rsidR="005321C7" w:rsidRPr="00577606" w:rsidRDefault="005321C7" w:rsidP="00176592">
            <w:pPr>
              <w:pStyle w:val="Tabela"/>
            </w:pPr>
            <w:r>
              <w:t>Não permitir nome aula duplicado.</w:t>
            </w:r>
          </w:p>
        </w:tc>
      </w:tr>
      <w:tr w:rsidR="005321C7" w:rsidRPr="00577606" w14:paraId="7966F60E" w14:textId="77777777" w:rsidTr="00CC3B5C">
        <w:trPr>
          <w:cantSplit/>
        </w:trPr>
        <w:tc>
          <w:tcPr>
            <w:tcW w:w="1063" w:type="dxa"/>
          </w:tcPr>
          <w:p w14:paraId="28005006" w14:textId="77777777" w:rsidR="005321C7" w:rsidRPr="00577606" w:rsidRDefault="005321C7" w:rsidP="00176592">
            <w:pPr>
              <w:pStyle w:val="Tabela"/>
              <w:numPr>
                <w:ilvl w:val="0"/>
                <w:numId w:val="96"/>
              </w:numPr>
            </w:pPr>
          </w:p>
        </w:tc>
        <w:tc>
          <w:tcPr>
            <w:tcW w:w="1559" w:type="dxa"/>
          </w:tcPr>
          <w:p w14:paraId="2F0AB93E" w14:textId="77777777" w:rsidR="005321C7" w:rsidRPr="00577606" w:rsidRDefault="005321C7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3CD69941" w14:textId="77777777" w:rsidR="0078466D" w:rsidRDefault="0078466D" w:rsidP="00176592">
            <w:pPr>
              <w:pStyle w:val="Tabela"/>
            </w:pPr>
            <w:r>
              <w:t>Não realizar ação.</w:t>
            </w:r>
          </w:p>
          <w:p w14:paraId="497148CE" w14:textId="77777777" w:rsidR="005321C7" w:rsidRPr="00577606" w:rsidRDefault="005321C7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1A02D30A" w14:textId="77777777" w:rsidR="005321C7" w:rsidRPr="00577606" w:rsidRDefault="005321C7" w:rsidP="00176592">
            <w:pPr>
              <w:pStyle w:val="Tabela"/>
            </w:pPr>
            <w:r>
              <w:t>-</w:t>
            </w:r>
          </w:p>
        </w:tc>
      </w:tr>
      <w:tr w:rsidR="005321C7" w:rsidRPr="00577606" w14:paraId="135AA746" w14:textId="77777777" w:rsidTr="00CC3B5C">
        <w:trPr>
          <w:cantSplit/>
        </w:trPr>
        <w:tc>
          <w:tcPr>
            <w:tcW w:w="1063" w:type="dxa"/>
          </w:tcPr>
          <w:p w14:paraId="7DFA659A" w14:textId="77777777" w:rsidR="005321C7" w:rsidRPr="00577606" w:rsidRDefault="005321C7" w:rsidP="00176592">
            <w:pPr>
              <w:pStyle w:val="Tabela"/>
              <w:numPr>
                <w:ilvl w:val="0"/>
                <w:numId w:val="96"/>
              </w:numPr>
            </w:pPr>
          </w:p>
        </w:tc>
        <w:tc>
          <w:tcPr>
            <w:tcW w:w="1559" w:type="dxa"/>
          </w:tcPr>
          <w:p w14:paraId="0A18C227" w14:textId="77777777" w:rsidR="005321C7" w:rsidRDefault="005321C7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72DD19B9" w14:textId="77777777" w:rsidR="005321C7" w:rsidRDefault="005321C7" w:rsidP="00176592">
            <w:pPr>
              <w:pStyle w:val="Tabela"/>
            </w:pPr>
            <w:r>
              <w:t>Aciona a Tela de Consultar Cliente.</w:t>
            </w:r>
          </w:p>
        </w:tc>
        <w:tc>
          <w:tcPr>
            <w:tcW w:w="2457" w:type="dxa"/>
          </w:tcPr>
          <w:p w14:paraId="2730B9F5" w14:textId="77777777" w:rsidR="005321C7" w:rsidRDefault="005321C7" w:rsidP="00176592">
            <w:pPr>
              <w:pStyle w:val="Tabela"/>
            </w:pPr>
            <w:r>
              <w:t>-</w:t>
            </w:r>
          </w:p>
        </w:tc>
      </w:tr>
      <w:tr w:rsidR="005321C7" w:rsidRPr="00577606" w14:paraId="5F851C25" w14:textId="77777777" w:rsidTr="00CC3B5C">
        <w:trPr>
          <w:cantSplit/>
        </w:trPr>
        <w:tc>
          <w:tcPr>
            <w:tcW w:w="1063" w:type="dxa"/>
          </w:tcPr>
          <w:p w14:paraId="17CFF5E9" w14:textId="77777777" w:rsidR="005321C7" w:rsidRPr="00577606" w:rsidRDefault="005321C7" w:rsidP="00176592">
            <w:pPr>
              <w:pStyle w:val="Tabela"/>
              <w:numPr>
                <w:ilvl w:val="0"/>
                <w:numId w:val="96"/>
              </w:numPr>
            </w:pPr>
          </w:p>
        </w:tc>
        <w:tc>
          <w:tcPr>
            <w:tcW w:w="1559" w:type="dxa"/>
          </w:tcPr>
          <w:p w14:paraId="20199814" w14:textId="77777777" w:rsidR="005321C7" w:rsidRDefault="005321C7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10EC0618" w14:textId="77777777" w:rsidR="005321C7" w:rsidRDefault="005321C7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49B27D7E" w14:textId="77777777" w:rsidR="005321C7" w:rsidRDefault="005321C7" w:rsidP="00176592">
            <w:pPr>
              <w:pStyle w:val="Tabela"/>
            </w:pPr>
            <w:r>
              <w:t>-</w:t>
            </w:r>
          </w:p>
        </w:tc>
      </w:tr>
      <w:tr w:rsidR="005321C7" w:rsidRPr="00577606" w14:paraId="5D149DEC" w14:textId="77777777" w:rsidTr="00CC3B5C">
        <w:trPr>
          <w:cantSplit/>
        </w:trPr>
        <w:tc>
          <w:tcPr>
            <w:tcW w:w="1063" w:type="dxa"/>
          </w:tcPr>
          <w:p w14:paraId="10959B53" w14:textId="77777777" w:rsidR="005321C7" w:rsidRPr="00577606" w:rsidRDefault="005321C7" w:rsidP="00176592">
            <w:pPr>
              <w:pStyle w:val="Tabela"/>
              <w:numPr>
                <w:ilvl w:val="0"/>
                <w:numId w:val="96"/>
              </w:numPr>
            </w:pPr>
          </w:p>
        </w:tc>
        <w:tc>
          <w:tcPr>
            <w:tcW w:w="1559" w:type="dxa"/>
          </w:tcPr>
          <w:p w14:paraId="5674777F" w14:textId="77777777" w:rsidR="005321C7" w:rsidRDefault="005321C7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4D1933C1" w14:textId="77777777" w:rsidR="005321C7" w:rsidRDefault="005321C7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5AE34D2D" w14:textId="77777777" w:rsidR="005321C7" w:rsidRDefault="005321C7" w:rsidP="00176592">
            <w:pPr>
              <w:pStyle w:val="Tabela"/>
            </w:pPr>
            <w:r>
              <w:t>-</w:t>
            </w:r>
          </w:p>
        </w:tc>
      </w:tr>
      <w:tr w:rsidR="001E002C" w:rsidRPr="00577606" w14:paraId="04D4766F" w14:textId="77777777" w:rsidTr="00CC3B5C">
        <w:trPr>
          <w:cantSplit/>
        </w:trPr>
        <w:tc>
          <w:tcPr>
            <w:tcW w:w="1063" w:type="dxa"/>
          </w:tcPr>
          <w:p w14:paraId="7AFB5A1F" w14:textId="77777777" w:rsidR="001E002C" w:rsidRPr="00577606" w:rsidRDefault="001E002C" w:rsidP="00176592">
            <w:pPr>
              <w:pStyle w:val="Tabela"/>
              <w:numPr>
                <w:ilvl w:val="0"/>
                <w:numId w:val="96"/>
              </w:numPr>
            </w:pPr>
          </w:p>
        </w:tc>
        <w:tc>
          <w:tcPr>
            <w:tcW w:w="1559" w:type="dxa"/>
          </w:tcPr>
          <w:p w14:paraId="17BD4CFA" w14:textId="4ECC7D11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543ED415" w14:textId="515BCCBD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095B0B7D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0867B611" w14:textId="03689E04" w:rsidR="00323E9A" w:rsidRPr="00577606" w:rsidRDefault="00323E9A" w:rsidP="00323E9A">
      <w:pPr>
        <w:pStyle w:val="Ttulo3"/>
        <w:jc w:val="both"/>
      </w:pPr>
      <w:bookmarkStart w:id="119" w:name="_Toc52286263"/>
      <w:r w:rsidRPr="00577606">
        <w:t xml:space="preserve">Interface de usuário </w:t>
      </w:r>
      <w:r>
        <w:t xml:space="preserve">Deletar </w:t>
      </w:r>
      <w:r w:rsidR="005321C7">
        <w:t>Aula</w:t>
      </w:r>
      <w:bookmarkEnd w:id="119"/>
    </w:p>
    <w:p w14:paraId="0DC0588F" w14:textId="77777777" w:rsidR="00323E9A" w:rsidRPr="00577606" w:rsidRDefault="00323E9A" w:rsidP="00323E9A">
      <w:pPr>
        <w:pStyle w:val="Ttulo4"/>
        <w:jc w:val="both"/>
      </w:pPr>
      <w:bookmarkStart w:id="120" w:name="_Toc52286264"/>
      <w:r w:rsidRPr="00577606">
        <w:t>Leiaute sugerido</w:t>
      </w:r>
      <w:bookmarkEnd w:id="120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08793A14" w14:textId="77777777" w:rsidTr="00CC3B5C">
        <w:trPr>
          <w:trHeight w:val="645"/>
        </w:trPr>
        <w:tc>
          <w:tcPr>
            <w:tcW w:w="9284" w:type="dxa"/>
          </w:tcPr>
          <w:p w14:paraId="288E9506" w14:textId="77777777" w:rsidR="009574AC" w:rsidRDefault="00323E9A" w:rsidP="009574AC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54D7E7E0" wp14:editId="7795C678">
                  <wp:extent cx="5806419" cy="2555873"/>
                  <wp:effectExtent l="0" t="0" r="444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19" cy="255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73F6D" w14:textId="220C6C60" w:rsidR="00323E9A" w:rsidRPr="00895071" w:rsidRDefault="009574AC" w:rsidP="009574AC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D13895">
                <w:rPr>
                  <w:noProof/>
                </w:rPr>
                <w:t>28</w:t>
              </w:r>
            </w:fldSimple>
            <w:r>
              <w:t xml:space="preserve"> - Deletar Aula</w:t>
            </w:r>
          </w:p>
        </w:tc>
      </w:tr>
    </w:tbl>
    <w:p w14:paraId="2DB5BFF3" w14:textId="77777777" w:rsidR="00323E9A" w:rsidRPr="00577606" w:rsidRDefault="00323E9A" w:rsidP="00323E9A">
      <w:pPr>
        <w:pStyle w:val="Ttulo4"/>
        <w:jc w:val="both"/>
      </w:pPr>
      <w:bookmarkStart w:id="121" w:name="_Toc52286265"/>
      <w:r w:rsidRPr="00577606">
        <w:t>Campos</w:t>
      </w:r>
      <w:bookmarkEnd w:id="121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5F7CAD0E" w14:textId="77777777" w:rsidTr="00CC3B5C">
        <w:trPr>
          <w:cantSplit/>
          <w:trHeight w:val="134"/>
        </w:trPr>
        <w:tc>
          <w:tcPr>
            <w:tcW w:w="1063" w:type="dxa"/>
          </w:tcPr>
          <w:p w14:paraId="309186F9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59F3D30D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79F47655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326C8833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08B1E6F8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2BF674CA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28EB21CE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A577F3" w:rsidRPr="00577606" w14:paraId="7F05AD3D" w14:textId="77777777" w:rsidTr="00CC3B5C">
        <w:trPr>
          <w:cantSplit/>
        </w:trPr>
        <w:tc>
          <w:tcPr>
            <w:tcW w:w="1063" w:type="dxa"/>
          </w:tcPr>
          <w:p w14:paraId="1306EA42" w14:textId="77777777" w:rsidR="00A577F3" w:rsidRPr="00577606" w:rsidRDefault="00A577F3" w:rsidP="00176592">
            <w:pPr>
              <w:pStyle w:val="Tabela"/>
              <w:numPr>
                <w:ilvl w:val="0"/>
                <w:numId w:val="94"/>
              </w:numPr>
            </w:pPr>
          </w:p>
        </w:tc>
        <w:tc>
          <w:tcPr>
            <w:tcW w:w="1427" w:type="dxa"/>
          </w:tcPr>
          <w:p w14:paraId="0B559D6D" w14:textId="77777777" w:rsidR="00A577F3" w:rsidRDefault="00A577F3" w:rsidP="00176592">
            <w:pPr>
              <w:pStyle w:val="Tabela"/>
            </w:pPr>
            <w:r>
              <w:t>Nome</w:t>
            </w:r>
          </w:p>
        </w:tc>
        <w:tc>
          <w:tcPr>
            <w:tcW w:w="1315" w:type="dxa"/>
          </w:tcPr>
          <w:p w14:paraId="6E8521F5" w14:textId="77777777" w:rsidR="00A577F3" w:rsidRDefault="00A577F3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04749929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082475C4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9C698B2" w14:textId="77777777" w:rsidR="00A577F3" w:rsidRDefault="00A577F3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2DCE338" w14:textId="262267FF" w:rsidR="00A577F3" w:rsidRDefault="00A577F3" w:rsidP="00176592">
            <w:pPr>
              <w:pStyle w:val="Tabela"/>
            </w:pPr>
            <w:r>
              <w:t>Desabilitado.</w:t>
            </w:r>
          </w:p>
        </w:tc>
      </w:tr>
      <w:tr w:rsidR="00A577F3" w:rsidRPr="00577606" w14:paraId="3CAD889E" w14:textId="77777777" w:rsidTr="00CC3B5C">
        <w:trPr>
          <w:cantSplit/>
        </w:trPr>
        <w:tc>
          <w:tcPr>
            <w:tcW w:w="1063" w:type="dxa"/>
          </w:tcPr>
          <w:p w14:paraId="17D3EB75" w14:textId="77777777" w:rsidR="00A577F3" w:rsidRPr="00577606" w:rsidRDefault="00A577F3" w:rsidP="00176592">
            <w:pPr>
              <w:pStyle w:val="Tabela"/>
              <w:numPr>
                <w:ilvl w:val="0"/>
                <w:numId w:val="94"/>
              </w:numPr>
            </w:pPr>
          </w:p>
        </w:tc>
        <w:tc>
          <w:tcPr>
            <w:tcW w:w="1427" w:type="dxa"/>
          </w:tcPr>
          <w:p w14:paraId="37FCA95E" w14:textId="77777777" w:rsidR="00A577F3" w:rsidRDefault="00A577F3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72FA4806" w14:textId="77777777" w:rsidR="00A577F3" w:rsidRDefault="00A577F3" w:rsidP="00176592">
            <w:pPr>
              <w:pStyle w:val="Tabela"/>
            </w:pPr>
            <w:r>
              <w:t>Instrutor da aula</w:t>
            </w:r>
          </w:p>
        </w:tc>
        <w:tc>
          <w:tcPr>
            <w:tcW w:w="1134" w:type="dxa"/>
          </w:tcPr>
          <w:p w14:paraId="06A9F5F6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14D8182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56E3955" w14:textId="77777777" w:rsidR="00A577F3" w:rsidRDefault="00A577F3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009A5B4F" w14:textId="372BF851" w:rsidR="00A577F3" w:rsidRDefault="00A577F3" w:rsidP="00176592">
            <w:pPr>
              <w:pStyle w:val="Tabela"/>
            </w:pPr>
            <w:r>
              <w:t>Desabilitado.</w:t>
            </w:r>
          </w:p>
        </w:tc>
      </w:tr>
      <w:tr w:rsidR="00A577F3" w:rsidRPr="00577606" w14:paraId="4B4F8809" w14:textId="77777777" w:rsidTr="00CC3B5C">
        <w:trPr>
          <w:cantSplit/>
        </w:trPr>
        <w:tc>
          <w:tcPr>
            <w:tcW w:w="1063" w:type="dxa"/>
          </w:tcPr>
          <w:p w14:paraId="685EE199" w14:textId="77777777" w:rsidR="00A577F3" w:rsidRPr="00577606" w:rsidRDefault="00A577F3" w:rsidP="00176592">
            <w:pPr>
              <w:pStyle w:val="Tabela"/>
              <w:numPr>
                <w:ilvl w:val="0"/>
                <w:numId w:val="94"/>
              </w:numPr>
            </w:pPr>
          </w:p>
        </w:tc>
        <w:tc>
          <w:tcPr>
            <w:tcW w:w="1427" w:type="dxa"/>
          </w:tcPr>
          <w:p w14:paraId="1B01ABD6" w14:textId="77777777" w:rsidR="00A577F3" w:rsidRDefault="00A577F3" w:rsidP="00176592">
            <w:pPr>
              <w:pStyle w:val="Tabela"/>
            </w:pPr>
            <w:r>
              <w:t>Horário do Início</w:t>
            </w:r>
          </w:p>
        </w:tc>
        <w:tc>
          <w:tcPr>
            <w:tcW w:w="1315" w:type="dxa"/>
          </w:tcPr>
          <w:p w14:paraId="2A29F0E2" w14:textId="77777777" w:rsidR="00A577F3" w:rsidRDefault="00A577F3" w:rsidP="00176592">
            <w:pPr>
              <w:pStyle w:val="Tabela"/>
            </w:pPr>
            <w:r>
              <w:t>Horário de início da aula</w:t>
            </w:r>
          </w:p>
        </w:tc>
        <w:tc>
          <w:tcPr>
            <w:tcW w:w="1134" w:type="dxa"/>
          </w:tcPr>
          <w:p w14:paraId="260AD429" w14:textId="77777777" w:rsidR="00A577F3" w:rsidRDefault="00A577F3" w:rsidP="00176592">
            <w:pPr>
              <w:pStyle w:val="Tabela"/>
            </w:pPr>
            <w:r>
              <w:t>-Apenas números</w:t>
            </w:r>
          </w:p>
        </w:tc>
        <w:tc>
          <w:tcPr>
            <w:tcW w:w="1275" w:type="dxa"/>
          </w:tcPr>
          <w:p w14:paraId="0879FC5E" w14:textId="77777777" w:rsidR="00A577F3" w:rsidRDefault="00A577F3" w:rsidP="00176592">
            <w:pPr>
              <w:pStyle w:val="Tabela"/>
            </w:pPr>
            <w:r>
              <w:t>-HH:MM</w:t>
            </w:r>
          </w:p>
        </w:tc>
        <w:tc>
          <w:tcPr>
            <w:tcW w:w="993" w:type="dxa"/>
          </w:tcPr>
          <w:p w14:paraId="4AD362F6" w14:textId="77777777" w:rsidR="00A577F3" w:rsidRDefault="00A577F3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2A8855C7" w14:textId="655F329B" w:rsidR="00A577F3" w:rsidRDefault="00A577F3" w:rsidP="00176592">
            <w:pPr>
              <w:pStyle w:val="Tabela"/>
            </w:pPr>
            <w:r>
              <w:t>Desabilitado.</w:t>
            </w:r>
          </w:p>
        </w:tc>
      </w:tr>
      <w:tr w:rsidR="00A577F3" w:rsidRPr="00577606" w14:paraId="2BF6F552" w14:textId="77777777" w:rsidTr="00CC3B5C">
        <w:trPr>
          <w:cantSplit/>
        </w:trPr>
        <w:tc>
          <w:tcPr>
            <w:tcW w:w="1063" w:type="dxa"/>
          </w:tcPr>
          <w:p w14:paraId="4522ABD1" w14:textId="77777777" w:rsidR="00A577F3" w:rsidRPr="00577606" w:rsidRDefault="00A577F3" w:rsidP="00176592">
            <w:pPr>
              <w:pStyle w:val="Tabela"/>
              <w:numPr>
                <w:ilvl w:val="0"/>
                <w:numId w:val="94"/>
              </w:numPr>
            </w:pPr>
          </w:p>
        </w:tc>
        <w:tc>
          <w:tcPr>
            <w:tcW w:w="1427" w:type="dxa"/>
          </w:tcPr>
          <w:p w14:paraId="5E265601" w14:textId="77777777" w:rsidR="00A577F3" w:rsidRDefault="00A577F3" w:rsidP="00176592">
            <w:pPr>
              <w:pStyle w:val="Tabela"/>
            </w:pPr>
            <w:r>
              <w:t>Horário do Fim</w:t>
            </w:r>
          </w:p>
        </w:tc>
        <w:tc>
          <w:tcPr>
            <w:tcW w:w="1315" w:type="dxa"/>
          </w:tcPr>
          <w:p w14:paraId="7FBE3F79" w14:textId="77777777" w:rsidR="00A577F3" w:rsidRDefault="00A577F3" w:rsidP="00176592">
            <w:pPr>
              <w:pStyle w:val="Tabela"/>
            </w:pPr>
            <w:r>
              <w:t>Horário de fim da aula</w:t>
            </w:r>
          </w:p>
        </w:tc>
        <w:tc>
          <w:tcPr>
            <w:tcW w:w="1134" w:type="dxa"/>
          </w:tcPr>
          <w:p w14:paraId="4096005D" w14:textId="77777777" w:rsidR="00A577F3" w:rsidRDefault="00A577F3" w:rsidP="00176592">
            <w:pPr>
              <w:pStyle w:val="Tabela"/>
            </w:pPr>
            <w:r>
              <w:t>-Apenas números</w:t>
            </w:r>
          </w:p>
        </w:tc>
        <w:tc>
          <w:tcPr>
            <w:tcW w:w="1275" w:type="dxa"/>
          </w:tcPr>
          <w:p w14:paraId="5598CFEB" w14:textId="77777777" w:rsidR="00A577F3" w:rsidRDefault="00A577F3" w:rsidP="00176592">
            <w:pPr>
              <w:pStyle w:val="Tabela"/>
            </w:pPr>
            <w:r>
              <w:t>-HH:MM</w:t>
            </w:r>
          </w:p>
        </w:tc>
        <w:tc>
          <w:tcPr>
            <w:tcW w:w="993" w:type="dxa"/>
          </w:tcPr>
          <w:p w14:paraId="626D45EF" w14:textId="77777777" w:rsidR="00A577F3" w:rsidRDefault="00A577F3" w:rsidP="00176592">
            <w:pPr>
              <w:pStyle w:val="Tabela"/>
            </w:pPr>
            <w:r>
              <w:t>Número</w:t>
            </w:r>
          </w:p>
        </w:tc>
        <w:tc>
          <w:tcPr>
            <w:tcW w:w="1984" w:type="dxa"/>
          </w:tcPr>
          <w:p w14:paraId="23987CC2" w14:textId="5A9E797A" w:rsidR="00A577F3" w:rsidRDefault="00A577F3" w:rsidP="00176592">
            <w:pPr>
              <w:pStyle w:val="Tabela"/>
            </w:pPr>
            <w:r>
              <w:t>Desabilitado.</w:t>
            </w:r>
          </w:p>
        </w:tc>
      </w:tr>
      <w:tr w:rsidR="00A577F3" w:rsidRPr="00577606" w14:paraId="573E3870" w14:textId="77777777" w:rsidTr="00CC3B5C">
        <w:trPr>
          <w:cantSplit/>
        </w:trPr>
        <w:tc>
          <w:tcPr>
            <w:tcW w:w="1063" w:type="dxa"/>
          </w:tcPr>
          <w:p w14:paraId="3C2E1245" w14:textId="77777777" w:rsidR="00A577F3" w:rsidRPr="00577606" w:rsidRDefault="00A577F3" w:rsidP="00176592">
            <w:pPr>
              <w:pStyle w:val="Tabela"/>
              <w:numPr>
                <w:ilvl w:val="0"/>
                <w:numId w:val="94"/>
              </w:numPr>
            </w:pPr>
          </w:p>
        </w:tc>
        <w:tc>
          <w:tcPr>
            <w:tcW w:w="1427" w:type="dxa"/>
          </w:tcPr>
          <w:p w14:paraId="4E7FC5D8" w14:textId="77777777" w:rsidR="00A577F3" w:rsidRDefault="00A577F3" w:rsidP="00176592">
            <w:pPr>
              <w:pStyle w:val="Tabela"/>
            </w:pPr>
            <w:r>
              <w:t>Dia da Semana</w:t>
            </w:r>
          </w:p>
        </w:tc>
        <w:tc>
          <w:tcPr>
            <w:tcW w:w="1315" w:type="dxa"/>
          </w:tcPr>
          <w:p w14:paraId="16D5D513" w14:textId="77777777" w:rsidR="00A577F3" w:rsidRDefault="00A577F3" w:rsidP="00176592">
            <w:pPr>
              <w:pStyle w:val="Tabela"/>
            </w:pPr>
            <w:r>
              <w:t>Dias da programação da aula</w:t>
            </w:r>
          </w:p>
        </w:tc>
        <w:tc>
          <w:tcPr>
            <w:tcW w:w="1134" w:type="dxa"/>
          </w:tcPr>
          <w:p w14:paraId="245BF912" w14:textId="77777777" w:rsidR="00A577F3" w:rsidRDefault="00A577F3" w:rsidP="00176592">
            <w:pPr>
              <w:pStyle w:val="Tabela"/>
            </w:pPr>
            <w:r>
              <w:t>-Domingo</w:t>
            </w:r>
          </w:p>
          <w:p w14:paraId="776EDFBB" w14:textId="77777777" w:rsidR="00A577F3" w:rsidRDefault="00A577F3" w:rsidP="00176592">
            <w:pPr>
              <w:pStyle w:val="Tabela"/>
            </w:pPr>
            <w:r>
              <w:t>-Segunda</w:t>
            </w:r>
          </w:p>
          <w:p w14:paraId="738A11FA" w14:textId="77777777" w:rsidR="00A577F3" w:rsidRDefault="00A577F3" w:rsidP="00176592">
            <w:pPr>
              <w:pStyle w:val="Tabela"/>
            </w:pPr>
            <w:r>
              <w:t>-Terça</w:t>
            </w:r>
          </w:p>
          <w:p w14:paraId="12E08634" w14:textId="77777777" w:rsidR="00A577F3" w:rsidRDefault="00A577F3" w:rsidP="00176592">
            <w:pPr>
              <w:pStyle w:val="Tabela"/>
            </w:pPr>
            <w:r>
              <w:t>-Quarta</w:t>
            </w:r>
          </w:p>
          <w:p w14:paraId="4A893F66" w14:textId="77777777" w:rsidR="00A577F3" w:rsidRDefault="00A577F3" w:rsidP="00176592">
            <w:pPr>
              <w:pStyle w:val="Tabela"/>
            </w:pPr>
            <w:r>
              <w:t>-Quinta</w:t>
            </w:r>
          </w:p>
          <w:p w14:paraId="0E5202FA" w14:textId="77777777" w:rsidR="00A577F3" w:rsidRDefault="00A577F3" w:rsidP="00176592">
            <w:pPr>
              <w:pStyle w:val="Tabela"/>
            </w:pPr>
            <w:r>
              <w:t>-Sexta</w:t>
            </w:r>
          </w:p>
          <w:p w14:paraId="7B48D8E7" w14:textId="77777777" w:rsidR="00A577F3" w:rsidRDefault="00A577F3" w:rsidP="00176592">
            <w:pPr>
              <w:pStyle w:val="Tabela"/>
            </w:pPr>
            <w:r>
              <w:t>-Sábado</w:t>
            </w:r>
          </w:p>
        </w:tc>
        <w:tc>
          <w:tcPr>
            <w:tcW w:w="1275" w:type="dxa"/>
          </w:tcPr>
          <w:p w14:paraId="34B61CF1" w14:textId="77777777" w:rsidR="00A577F3" w:rsidRDefault="00A577F3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9810951" w14:textId="77777777" w:rsidR="00A577F3" w:rsidRDefault="00A577F3" w:rsidP="00176592">
            <w:pPr>
              <w:pStyle w:val="Tabela"/>
            </w:pPr>
            <w:proofErr w:type="spellStart"/>
            <w:r>
              <w:t>Multi-seleção</w:t>
            </w:r>
            <w:proofErr w:type="spellEnd"/>
          </w:p>
        </w:tc>
        <w:tc>
          <w:tcPr>
            <w:tcW w:w="1984" w:type="dxa"/>
          </w:tcPr>
          <w:p w14:paraId="764F3201" w14:textId="1281BE3C" w:rsidR="00A577F3" w:rsidRDefault="00A577F3" w:rsidP="00176592">
            <w:pPr>
              <w:pStyle w:val="Tabela"/>
            </w:pPr>
            <w:r>
              <w:t>Desabilitado.</w:t>
            </w:r>
          </w:p>
        </w:tc>
      </w:tr>
    </w:tbl>
    <w:p w14:paraId="69980228" w14:textId="77777777" w:rsidR="00323E9A" w:rsidRPr="00577606" w:rsidRDefault="00323E9A" w:rsidP="00323E9A">
      <w:pPr>
        <w:pStyle w:val="Ttulo4"/>
        <w:jc w:val="both"/>
      </w:pPr>
      <w:bookmarkStart w:id="122" w:name="_Toc52286266"/>
      <w:r w:rsidRPr="00577606">
        <w:t>Comandos</w:t>
      </w:r>
      <w:bookmarkEnd w:id="122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327AFC47" w14:textId="77777777" w:rsidTr="00CC3B5C">
        <w:trPr>
          <w:cantSplit/>
        </w:trPr>
        <w:tc>
          <w:tcPr>
            <w:tcW w:w="1063" w:type="dxa"/>
          </w:tcPr>
          <w:p w14:paraId="0797A987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04F5038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5DC56CAD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9E71E1B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5321C7" w:rsidRPr="00577606" w14:paraId="055E5721" w14:textId="77777777" w:rsidTr="00CC3B5C">
        <w:trPr>
          <w:cantSplit/>
        </w:trPr>
        <w:tc>
          <w:tcPr>
            <w:tcW w:w="1063" w:type="dxa"/>
          </w:tcPr>
          <w:p w14:paraId="0970EE42" w14:textId="77777777" w:rsidR="005321C7" w:rsidRPr="00577606" w:rsidRDefault="005321C7" w:rsidP="00176592">
            <w:pPr>
              <w:pStyle w:val="Tabela"/>
              <w:numPr>
                <w:ilvl w:val="0"/>
                <w:numId w:val="97"/>
              </w:numPr>
            </w:pPr>
          </w:p>
        </w:tc>
        <w:tc>
          <w:tcPr>
            <w:tcW w:w="1559" w:type="dxa"/>
          </w:tcPr>
          <w:p w14:paraId="4C70FE2B" w14:textId="77777777" w:rsidR="005321C7" w:rsidRPr="00577606" w:rsidRDefault="005321C7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215FB1CD" w14:textId="30341D0E" w:rsidR="008E4E42" w:rsidRDefault="008E4E42" w:rsidP="00176592">
            <w:pPr>
              <w:pStyle w:val="Tabela"/>
            </w:pPr>
            <w:r>
              <w:t>Realiza exclusão dos dados informados.</w:t>
            </w:r>
          </w:p>
          <w:p w14:paraId="3EF65F42" w14:textId="77777777" w:rsidR="005321C7" w:rsidRPr="00577606" w:rsidRDefault="005321C7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0CB13581" w14:textId="77777777" w:rsidR="005321C7" w:rsidRPr="00577606" w:rsidRDefault="005321C7" w:rsidP="00176592">
            <w:pPr>
              <w:pStyle w:val="Tabela"/>
            </w:pPr>
            <w:r>
              <w:t>Não permitir nome aula duplicado.</w:t>
            </w:r>
          </w:p>
        </w:tc>
      </w:tr>
      <w:tr w:rsidR="005321C7" w:rsidRPr="00577606" w14:paraId="0D23D569" w14:textId="77777777" w:rsidTr="00CC3B5C">
        <w:trPr>
          <w:cantSplit/>
        </w:trPr>
        <w:tc>
          <w:tcPr>
            <w:tcW w:w="1063" w:type="dxa"/>
          </w:tcPr>
          <w:p w14:paraId="0F41487C" w14:textId="77777777" w:rsidR="005321C7" w:rsidRPr="00577606" w:rsidRDefault="005321C7" w:rsidP="00176592">
            <w:pPr>
              <w:pStyle w:val="Tabela"/>
              <w:numPr>
                <w:ilvl w:val="0"/>
                <w:numId w:val="97"/>
              </w:numPr>
            </w:pPr>
          </w:p>
        </w:tc>
        <w:tc>
          <w:tcPr>
            <w:tcW w:w="1559" w:type="dxa"/>
          </w:tcPr>
          <w:p w14:paraId="56867910" w14:textId="77777777" w:rsidR="005321C7" w:rsidRPr="00577606" w:rsidRDefault="005321C7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99120B5" w14:textId="77777777" w:rsidR="0078466D" w:rsidRDefault="0078466D" w:rsidP="00176592">
            <w:pPr>
              <w:pStyle w:val="Tabela"/>
            </w:pPr>
            <w:r>
              <w:t>Não realizar ação.</w:t>
            </w:r>
          </w:p>
          <w:p w14:paraId="7FDF479B" w14:textId="180CED9A" w:rsidR="005321C7" w:rsidRPr="00577606" w:rsidRDefault="005321C7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33CAFB9F" w14:textId="77777777" w:rsidR="005321C7" w:rsidRPr="00577606" w:rsidRDefault="005321C7" w:rsidP="00176592">
            <w:pPr>
              <w:pStyle w:val="Tabela"/>
            </w:pPr>
            <w:r>
              <w:t>-</w:t>
            </w:r>
          </w:p>
        </w:tc>
      </w:tr>
      <w:tr w:rsidR="005321C7" w:rsidRPr="00577606" w14:paraId="41E3308F" w14:textId="77777777" w:rsidTr="00CC3B5C">
        <w:trPr>
          <w:cantSplit/>
        </w:trPr>
        <w:tc>
          <w:tcPr>
            <w:tcW w:w="1063" w:type="dxa"/>
          </w:tcPr>
          <w:p w14:paraId="32BEDE09" w14:textId="77777777" w:rsidR="005321C7" w:rsidRPr="00577606" w:rsidRDefault="005321C7" w:rsidP="00176592">
            <w:pPr>
              <w:pStyle w:val="Tabela"/>
              <w:numPr>
                <w:ilvl w:val="0"/>
                <w:numId w:val="97"/>
              </w:numPr>
            </w:pPr>
          </w:p>
        </w:tc>
        <w:tc>
          <w:tcPr>
            <w:tcW w:w="1559" w:type="dxa"/>
          </w:tcPr>
          <w:p w14:paraId="5F58BE48" w14:textId="77777777" w:rsidR="005321C7" w:rsidRDefault="005321C7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6A88C724" w14:textId="77777777" w:rsidR="005321C7" w:rsidRDefault="005321C7" w:rsidP="00176592">
            <w:pPr>
              <w:pStyle w:val="Tabela"/>
            </w:pPr>
            <w:r>
              <w:t>Aciona a Tela de Consultar Cliente.</w:t>
            </w:r>
          </w:p>
        </w:tc>
        <w:tc>
          <w:tcPr>
            <w:tcW w:w="2457" w:type="dxa"/>
          </w:tcPr>
          <w:p w14:paraId="1C4C9B01" w14:textId="77777777" w:rsidR="005321C7" w:rsidRDefault="005321C7" w:rsidP="00176592">
            <w:pPr>
              <w:pStyle w:val="Tabela"/>
            </w:pPr>
            <w:r>
              <w:t>-</w:t>
            </w:r>
          </w:p>
        </w:tc>
      </w:tr>
      <w:tr w:rsidR="005321C7" w:rsidRPr="00577606" w14:paraId="28ED936A" w14:textId="77777777" w:rsidTr="00CC3B5C">
        <w:trPr>
          <w:cantSplit/>
        </w:trPr>
        <w:tc>
          <w:tcPr>
            <w:tcW w:w="1063" w:type="dxa"/>
          </w:tcPr>
          <w:p w14:paraId="43CAA475" w14:textId="77777777" w:rsidR="005321C7" w:rsidRPr="00577606" w:rsidRDefault="005321C7" w:rsidP="00176592">
            <w:pPr>
              <w:pStyle w:val="Tabela"/>
              <w:numPr>
                <w:ilvl w:val="0"/>
                <w:numId w:val="97"/>
              </w:numPr>
            </w:pPr>
          </w:p>
        </w:tc>
        <w:tc>
          <w:tcPr>
            <w:tcW w:w="1559" w:type="dxa"/>
          </w:tcPr>
          <w:p w14:paraId="5013F36C" w14:textId="77777777" w:rsidR="005321C7" w:rsidRDefault="005321C7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286E44B0" w14:textId="77777777" w:rsidR="005321C7" w:rsidRDefault="005321C7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294DCE3C" w14:textId="77777777" w:rsidR="005321C7" w:rsidRDefault="005321C7" w:rsidP="00176592">
            <w:pPr>
              <w:pStyle w:val="Tabela"/>
            </w:pPr>
            <w:r>
              <w:t>-</w:t>
            </w:r>
          </w:p>
        </w:tc>
      </w:tr>
      <w:tr w:rsidR="005321C7" w:rsidRPr="00577606" w14:paraId="38E3EFA7" w14:textId="77777777" w:rsidTr="00CC3B5C">
        <w:trPr>
          <w:cantSplit/>
        </w:trPr>
        <w:tc>
          <w:tcPr>
            <w:tcW w:w="1063" w:type="dxa"/>
          </w:tcPr>
          <w:p w14:paraId="3D3D0527" w14:textId="77777777" w:rsidR="005321C7" w:rsidRPr="00577606" w:rsidRDefault="005321C7" w:rsidP="00176592">
            <w:pPr>
              <w:pStyle w:val="Tabela"/>
              <w:numPr>
                <w:ilvl w:val="0"/>
                <w:numId w:val="97"/>
              </w:numPr>
            </w:pPr>
          </w:p>
        </w:tc>
        <w:tc>
          <w:tcPr>
            <w:tcW w:w="1559" w:type="dxa"/>
          </w:tcPr>
          <w:p w14:paraId="68FB731F" w14:textId="77777777" w:rsidR="005321C7" w:rsidRDefault="005321C7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117C50D2" w14:textId="77777777" w:rsidR="005321C7" w:rsidRDefault="005321C7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6935329F" w14:textId="77777777" w:rsidR="005321C7" w:rsidRDefault="005321C7" w:rsidP="00176592">
            <w:pPr>
              <w:pStyle w:val="Tabela"/>
            </w:pPr>
            <w:r>
              <w:t>-</w:t>
            </w:r>
          </w:p>
        </w:tc>
      </w:tr>
      <w:tr w:rsidR="001E002C" w:rsidRPr="00577606" w14:paraId="47858B8B" w14:textId="77777777" w:rsidTr="00CC3B5C">
        <w:trPr>
          <w:cantSplit/>
        </w:trPr>
        <w:tc>
          <w:tcPr>
            <w:tcW w:w="1063" w:type="dxa"/>
          </w:tcPr>
          <w:p w14:paraId="1B6DB71B" w14:textId="77777777" w:rsidR="001E002C" w:rsidRPr="00577606" w:rsidRDefault="001E002C" w:rsidP="00176592">
            <w:pPr>
              <w:pStyle w:val="Tabela"/>
              <w:numPr>
                <w:ilvl w:val="0"/>
                <w:numId w:val="97"/>
              </w:numPr>
            </w:pPr>
          </w:p>
        </w:tc>
        <w:tc>
          <w:tcPr>
            <w:tcW w:w="1559" w:type="dxa"/>
          </w:tcPr>
          <w:p w14:paraId="5B164DB0" w14:textId="3D55F046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01AF52B3" w14:textId="15E87F70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3E0456DF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1F138E4D" w14:textId="3F3F56B6" w:rsidR="00323E9A" w:rsidRPr="00577606" w:rsidRDefault="00323E9A" w:rsidP="00323E9A">
      <w:pPr>
        <w:pStyle w:val="Ttulo3"/>
        <w:jc w:val="both"/>
      </w:pPr>
      <w:bookmarkStart w:id="123" w:name="_Toc52286267"/>
      <w:r w:rsidRPr="00577606">
        <w:t xml:space="preserve">Interface de usuário </w:t>
      </w:r>
      <w:r>
        <w:t xml:space="preserve">Listar </w:t>
      </w:r>
      <w:r w:rsidR="00296966">
        <w:t>Presença</w:t>
      </w:r>
      <w:r>
        <w:t xml:space="preserve"> (d</w:t>
      </w:r>
      <w:r w:rsidR="00296966">
        <w:t>a</w:t>
      </w:r>
      <w:r>
        <w:t xml:space="preserve"> </w:t>
      </w:r>
      <w:r w:rsidR="00296966">
        <w:t>aula</w:t>
      </w:r>
      <w:r>
        <w:t xml:space="preserve"> selecionado na tela de Listar </w:t>
      </w:r>
      <w:r w:rsidR="00296966">
        <w:t>Aula</w:t>
      </w:r>
      <w:r>
        <w:t>)</w:t>
      </w:r>
      <w:bookmarkEnd w:id="123"/>
    </w:p>
    <w:p w14:paraId="4C46E61B" w14:textId="77777777" w:rsidR="00323E9A" w:rsidRPr="00577606" w:rsidRDefault="00323E9A" w:rsidP="00323E9A">
      <w:pPr>
        <w:pStyle w:val="Ttulo4"/>
        <w:jc w:val="both"/>
      </w:pPr>
      <w:bookmarkStart w:id="124" w:name="_Toc52286268"/>
      <w:r w:rsidRPr="00577606">
        <w:t>Leiaute sugerido</w:t>
      </w:r>
      <w:bookmarkEnd w:id="124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09C43757" w14:textId="77777777" w:rsidTr="00CC3B5C">
        <w:trPr>
          <w:trHeight w:val="645"/>
        </w:trPr>
        <w:tc>
          <w:tcPr>
            <w:tcW w:w="9284" w:type="dxa"/>
          </w:tcPr>
          <w:p w14:paraId="3BE4F889" w14:textId="77777777" w:rsidR="006A3E7E" w:rsidRDefault="00323E9A" w:rsidP="006A3E7E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3DE2D696" wp14:editId="78E24820">
                  <wp:extent cx="5806419" cy="2555873"/>
                  <wp:effectExtent l="0" t="0" r="444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19" cy="255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677F1" w14:textId="58B6397E" w:rsidR="00323E9A" w:rsidRPr="00895071" w:rsidRDefault="006A3E7E" w:rsidP="006A3E7E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4F6AAF">
                <w:rPr>
                  <w:noProof/>
                </w:rPr>
                <w:t>29</w:t>
              </w:r>
            </w:fldSimple>
            <w:r>
              <w:t xml:space="preserve"> - Listar Presença</w:t>
            </w:r>
          </w:p>
        </w:tc>
      </w:tr>
    </w:tbl>
    <w:p w14:paraId="478BAF77" w14:textId="77777777" w:rsidR="00323E9A" w:rsidRPr="00577606" w:rsidRDefault="00323E9A" w:rsidP="00323E9A">
      <w:pPr>
        <w:pStyle w:val="Ttulo4"/>
        <w:jc w:val="both"/>
      </w:pPr>
      <w:bookmarkStart w:id="125" w:name="_Toc52286269"/>
      <w:r w:rsidRPr="00577606">
        <w:t>Campos</w:t>
      </w:r>
      <w:bookmarkEnd w:id="125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68CD06E1" w14:textId="77777777" w:rsidTr="00CC3B5C">
        <w:trPr>
          <w:cantSplit/>
          <w:trHeight w:val="134"/>
        </w:trPr>
        <w:tc>
          <w:tcPr>
            <w:tcW w:w="1063" w:type="dxa"/>
          </w:tcPr>
          <w:p w14:paraId="54D73E2C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607904EF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1DBF34B2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4B554B68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223ABE35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429FC089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05AA13FA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23E9A" w:rsidRPr="00577606" w14:paraId="5A95FF52" w14:textId="77777777" w:rsidTr="00CC3B5C">
        <w:trPr>
          <w:cantSplit/>
        </w:trPr>
        <w:tc>
          <w:tcPr>
            <w:tcW w:w="1063" w:type="dxa"/>
          </w:tcPr>
          <w:p w14:paraId="1C8DD443" w14:textId="77777777" w:rsidR="00323E9A" w:rsidRPr="00577606" w:rsidRDefault="00323E9A" w:rsidP="00176592">
            <w:pPr>
              <w:pStyle w:val="Tabela"/>
              <w:numPr>
                <w:ilvl w:val="0"/>
                <w:numId w:val="98"/>
              </w:numPr>
            </w:pPr>
          </w:p>
        </w:tc>
        <w:tc>
          <w:tcPr>
            <w:tcW w:w="1427" w:type="dxa"/>
          </w:tcPr>
          <w:p w14:paraId="0814BEBF" w14:textId="77777777" w:rsidR="00323E9A" w:rsidRPr="00577606" w:rsidRDefault="00323E9A" w:rsidP="00176592">
            <w:pPr>
              <w:pStyle w:val="Tabela"/>
            </w:pPr>
            <w:r>
              <w:t>Selecionar</w:t>
            </w:r>
          </w:p>
        </w:tc>
        <w:tc>
          <w:tcPr>
            <w:tcW w:w="1315" w:type="dxa"/>
          </w:tcPr>
          <w:p w14:paraId="1EE665E7" w14:textId="77777777" w:rsidR="00323E9A" w:rsidRPr="000E75EB" w:rsidRDefault="00323E9A" w:rsidP="00176592">
            <w:pPr>
              <w:pStyle w:val="Tabela"/>
            </w:pPr>
            <w:r w:rsidRPr="000E75EB">
              <w:rPr>
                <w:snapToGrid w:val="0"/>
              </w:rPr>
              <w:t>Campo de seleção única</w:t>
            </w:r>
          </w:p>
        </w:tc>
        <w:tc>
          <w:tcPr>
            <w:tcW w:w="1134" w:type="dxa"/>
          </w:tcPr>
          <w:p w14:paraId="07E01175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A0A745F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3E1F2333" w14:textId="77777777" w:rsidR="00323E9A" w:rsidRPr="00577606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B962854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264B38DB" w14:textId="77777777" w:rsidTr="00CC3B5C">
        <w:trPr>
          <w:cantSplit/>
        </w:trPr>
        <w:tc>
          <w:tcPr>
            <w:tcW w:w="1063" w:type="dxa"/>
          </w:tcPr>
          <w:p w14:paraId="4770E0B4" w14:textId="77777777" w:rsidR="00323E9A" w:rsidRPr="00577606" w:rsidRDefault="00323E9A" w:rsidP="00176592">
            <w:pPr>
              <w:pStyle w:val="Tabela"/>
              <w:numPr>
                <w:ilvl w:val="0"/>
                <w:numId w:val="98"/>
              </w:numPr>
            </w:pPr>
          </w:p>
        </w:tc>
        <w:tc>
          <w:tcPr>
            <w:tcW w:w="1427" w:type="dxa"/>
          </w:tcPr>
          <w:p w14:paraId="50693327" w14:textId="70CADBD6" w:rsidR="00323E9A" w:rsidRPr="00577606" w:rsidRDefault="00B82271" w:rsidP="00176592">
            <w:pPr>
              <w:pStyle w:val="Tabela"/>
            </w:pPr>
            <w:r>
              <w:t>Nome Aula</w:t>
            </w:r>
          </w:p>
        </w:tc>
        <w:tc>
          <w:tcPr>
            <w:tcW w:w="1315" w:type="dxa"/>
          </w:tcPr>
          <w:p w14:paraId="6EDC503B" w14:textId="00646ECC" w:rsidR="00323E9A" w:rsidRPr="00577606" w:rsidRDefault="00D41930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14FEEB4F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296038E" w14:textId="77777777" w:rsidR="00323E9A" w:rsidRPr="00577606" w:rsidRDefault="00323E9A" w:rsidP="00176592">
            <w:pPr>
              <w:pStyle w:val="Tabela"/>
            </w:pPr>
            <w:r>
              <w:t>DD/MM/AAAA</w:t>
            </w:r>
          </w:p>
        </w:tc>
        <w:tc>
          <w:tcPr>
            <w:tcW w:w="993" w:type="dxa"/>
          </w:tcPr>
          <w:p w14:paraId="20130780" w14:textId="77777777" w:rsidR="00323E9A" w:rsidRPr="00577606" w:rsidRDefault="00323E9A" w:rsidP="00176592">
            <w:pPr>
              <w:pStyle w:val="Tabela"/>
            </w:pPr>
            <w:r>
              <w:t>Data</w:t>
            </w:r>
          </w:p>
        </w:tc>
        <w:tc>
          <w:tcPr>
            <w:tcW w:w="1984" w:type="dxa"/>
          </w:tcPr>
          <w:p w14:paraId="151373B9" w14:textId="77777777" w:rsidR="00323E9A" w:rsidRPr="00577606" w:rsidRDefault="00323E9A" w:rsidP="00176592">
            <w:pPr>
              <w:pStyle w:val="Tabela"/>
            </w:pPr>
            <w:r>
              <w:t>Desabilitado.</w:t>
            </w:r>
          </w:p>
        </w:tc>
      </w:tr>
      <w:tr w:rsidR="002D5897" w:rsidRPr="00577606" w14:paraId="1E213FCB" w14:textId="77777777" w:rsidTr="00CC3B5C">
        <w:trPr>
          <w:cantSplit/>
        </w:trPr>
        <w:tc>
          <w:tcPr>
            <w:tcW w:w="1063" w:type="dxa"/>
          </w:tcPr>
          <w:p w14:paraId="472AED47" w14:textId="77777777" w:rsidR="002D5897" w:rsidRPr="00577606" w:rsidRDefault="002D5897" w:rsidP="00176592">
            <w:pPr>
              <w:pStyle w:val="Tabela"/>
              <w:numPr>
                <w:ilvl w:val="0"/>
                <w:numId w:val="98"/>
              </w:numPr>
            </w:pPr>
          </w:p>
        </w:tc>
        <w:tc>
          <w:tcPr>
            <w:tcW w:w="1427" w:type="dxa"/>
          </w:tcPr>
          <w:p w14:paraId="54DD87F2" w14:textId="1CD0EB51" w:rsidR="002D5897" w:rsidRDefault="002D5897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51B52FDF" w14:textId="42473552" w:rsidR="002D5897" w:rsidRDefault="002D5897" w:rsidP="00176592">
            <w:pPr>
              <w:pStyle w:val="Tabela"/>
            </w:pPr>
            <w:r>
              <w:t>Nome do Instrutor</w:t>
            </w:r>
          </w:p>
        </w:tc>
        <w:tc>
          <w:tcPr>
            <w:tcW w:w="1134" w:type="dxa"/>
          </w:tcPr>
          <w:p w14:paraId="2EFA5980" w14:textId="409A899E" w:rsidR="002D5897" w:rsidRDefault="002D5897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55485505" w14:textId="063BD657" w:rsidR="002D5897" w:rsidRDefault="002D589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2F292A2" w14:textId="4630F9E6" w:rsidR="002D5897" w:rsidRDefault="002D5897" w:rsidP="00176592">
            <w:pPr>
              <w:pStyle w:val="Tabela"/>
            </w:pPr>
            <w:r>
              <w:t>Te</w:t>
            </w:r>
            <w:r w:rsidR="00C56BF6">
              <w:t>x</w:t>
            </w:r>
            <w:r>
              <w:t>to</w:t>
            </w:r>
          </w:p>
        </w:tc>
        <w:tc>
          <w:tcPr>
            <w:tcW w:w="1984" w:type="dxa"/>
          </w:tcPr>
          <w:p w14:paraId="3EF02752" w14:textId="52721D78" w:rsidR="002D5897" w:rsidRDefault="002D5897" w:rsidP="00176592">
            <w:pPr>
              <w:pStyle w:val="Tabela"/>
            </w:pPr>
            <w:r>
              <w:t>Desabilitado.</w:t>
            </w:r>
          </w:p>
        </w:tc>
      </w:tr>
      <w:tr w:rsidR="00323E9A" w:rsidRPr="00577606" w14:paraId="30D2DD9C" w14:textId="77777777" w:rsidTr="00CC3B5C">
        <w:trPr>
          <w:cantSplit/>
        </w:trPr>
        <w:tc>
          <w:tcPr>
            <w:tcW w:w="1063" w:type="dxa"/>
          </w:tcPr>
          <w:p w14:paraId="2ED0E953" w14:textId="77777777" w:rsidR="00323E9A" w:rsidRPr="00577606" w:rsidRDefault="00323E9A" w:rsidP="00176592">
            <w:pPr>
              <w:pStyle w:val="Tabela"/>
              <w:numPr>
                <w:ilvl w:val="0"/>
                <w:numId w:val="98"/>
              </w:numPr>
            </w:pPr>
          </w:p>
        </w:tc>
        <w:tc>
          <w:tcPr>
            <w:tcW w:w="1427" w:type="dxa"/>
          </w:tcPr>
          <w:p w14:paraId="1F93DEBC" w14:textId="620323A7" w:rsidR="00323E9A" w:rsidRDefault="00AD0B26" w:rsidP="00176592">
            <w:pPr>
              <w:pStyle w:val="Tabela"/>
            </w:pPr>
            <w:r>
              <w:t>Cliente Presente</w:t>
            </w:r>
          </w:p>
        </w:tc>
        <w:tc>
          <w:tcPr>
            <w:tcW w:w="1315" w:type="dxa"/>
          </w:tcPr>
          <w:p w14:paraId="06D49403" w14:textId="72D73660" w:rsidR="00323E9A" w:rsidRDefault="00AD0B26" w:rsidP="00176592">
            <w:pPr>
              <w:pStyle w:val="Tabela"/>
            </w:pPr>
            <w:r>
              <w:t xml:space="preserve">Nome </w:t>
            </w:r>
            <w:r w:rsidR="002948ED">
              <w:t>do c</w:t>
            </w:r>
            <w:r>
              <w:t>liente</w:t>
            </w:r>
            <w:r w:rsidR="002948ED">
              <w:t xml:space="preserve"> que irá participar.</w:t>
            </w:r>
          </w:p>
        </w:tc>
        <w:tc>
          <w:tcPr>
            <w:tcW w:w="1134" w:type="dxa"/>
          </w:tcPr>
          <w:p w14:paraId="243EF608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E715A90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DAC0EFD" w14:textId="77777777" w:rsidR="00323E9A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CC80774" w14:textId="77777777" w:rsidR="00323E9A" w:rsidRDefault="00323E9A" w:rsidP="00176592">
            <w:pPr>
              <w:pStyle w:val="Tabela"/>
            </w:pPr>
            <w:r>
              <w:t>Desabilitado.</w:t>
            </w:r>
          </w:p>
        </w:tc>
      </w:tr>
      <w:tr w:rsidR="00323E9A" w:rsidRPr="00577606" w14:paraId="4C0F9370" w14:textId="77777777" w:rsidTr="00CC3B5C">
        <w:trPr>
          <w:cantSplit/>
        </w:trPr>
        <w:tc>
          <w:tcPr>
            <w:tcW w:w="1063" w:type="dxa"/>
          </w:tcPr>
          <w:p w14:paraId="248C75CD" w14:textId="77777777" w:rsidR="00323E9A" w:rsidRPr="00577606" w:rsidRDefault="00323E9A" w:rsidP="00176592">
            <w:pPr>
              <w:pStyle w:val="Tabela"/>
              <w:numPr>
                <w:ilvl w:val="0"/>
                <w:numId w:val="98"/>
              </w:numPr>
            </w:pPr>
          </w:p>
        </w:tc>
        <w:tc>
          <w:tcPr>
            <w:tcW w:w="1427" w:type="dxa"/>
          </w:tcPr>
          <w:p w14:paraId="3B9001EE" w14:textId="443A5F71" w:rsidR="00323E9A" w:rsidRDefault="002948ED" w:rsidP="00176592">
            <w:pPr>
              <w:pStyle w:val="Tabela"/>
            </w:pPr>
            <w:r>
              <w:t>Data da Aula</w:t>
            </w:r>
          </w:p>
        </w:tc>
        <w:tc>
          <w:tcPr>
            <w:tcW w:w="1315" w:type="dxa"/>
          </w:tcPr>
          <w:p w14:paraId="1EA6D3BE" w14:textId="7C9BA88E" w:rsidR="00323E9A" w:rsidRDefault="002948ED" w:rsidP="00176592">
            <w:pPr>
              <w:pStyle w:val="Tabela"/>
            </w:pPr>
            <w:r>
              <w:t>Data da Aula</w:t>
            </w:r>
          </w:p>
        </w:tc>
        <w:tc>
          <w:tcPr>
            <w:tcW w:w="1134" w:type="dxa"/>
          </w:tcPr>
          <w:p w14:paraId="0115D00F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CDB6D1F" w14:textId="77777777" w:rsidR="00323E9A" w:rsidRDefault="00323E9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8F61567" w14:textId="77777777" w:rsidR="00323E9A" w:rsidRDefault="00323E9A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239FFF3D" w14:textId="77777777" w:rsidR="00323E9A" w:rsidRDefault="00323E9A" w:rsidP="00176592">
            <w:pPr>
              <w:pStyle w:val="Tabela"/>
            </w:pPr>
            <w:r>
              <w:t>Desabilitado.</w:t>
            </w:r>
          </w:p>
        </w:tc>
      </w:tr>
    </w:tbl>
    <w:p w14:paraId="0C980615" w14:textId="77777777" w:rsidR="00323E9A" w:rsidRPr="00577606" w:rsidRDefault="00323E9A" w:rsidP="00323E9A">
      <w:pPr>
        <w:pStyle w:val="Ttulo4"/>
        <w:jc w:val="both"/>
      </w:pPr>
      <w:bookmarkStart w:id="126" w:name="_Toc52286270"/>
      <w:r w:rsidRPr="00577606">
        <w:t>Comandos</w:t>
      </w:r>
      <w:bookmarkEnd w:id="126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6B7DE55D" w14:textId="77777777" w:rsidTr="00CC3B5C">
        <w:trPr>
          <w:cantSplit/>
        </w:trPr>
        <w:tc>
          <w:tcPr>
            <w:tcW w:w="1063" w:type="dxa"/>
          </w:tcPr>
          <w:p w14:paraId="3F2E17AA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64EABE6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732579E8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FC2B3EF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323E9A" w:rsidRPr="00577606" w14:paraId="1DBA86B3" w14:textId="77777777" w:rsidTr="00CC3B5C">
        <w:trPr>
          <w:cantSplit/>
        </w:trPr>
        <w:tc>
          <w:tcPr>
            <w:tcW w:w="1063" w:type="dxa"/>
          </w:tcPr>
          <w:p w14:paraId="57D4FF45" w14:textId="77777777" w:rsidR="00323E9A" w:rsidRPr="00577606" w:rsidRDefault="00323E9A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2151D5DB" w14:textId="77777777" w:rsidR="00323E9A" w:rsidRPr="00577606" w:rsidRDefault="00323E9A" w:rsidP="00176592">
            <w:pPr>
              <w:pStyle w:val="Tabela"/>
            </w:pPr>
            <w:r>
              <w:t>Cadastrar</w:t>
            </w:r>
          </w:p>
        </w:tc>
        <w:tc>
          <w:tcPr>
            <w:tcW w:w="4111" w:type="dxa"/>
          </w:tcPr>
          <w:p w14:paraId="5B85F997" w14:textId="56A42B3A" w:rsidR="00323E9A" w:rsidRDefault="00323E9A" w:rsidP="00176592">
            <w:pPr>
              <w:pStyle w:val="Tabela"/>
            </w:pPr>
            <w:r>
              <w:t>Solicita a inclusão d</w:t>
            </w:r>
            <w:r w:rsidR="00B071FF">
              <w:t>a presença de</w:t>
            </w:r>
            <w:r>
              <w:t xml:space="preserve"> um</w:t>
            </w:r>
            <w:r w:rsidR="00B071FF">
              <w:t xml:space="preserve"> cliente</w:t>
            </w:r>
            <w:r w:rsidR="000234C4">
              <w:t xml:space="preserve"> </w:t>
            </w:r>
            <w:r w:rsidR="00B071FF">
              <w:t>na aula</w:t>
            </w:r>
            <w:r>
              <w:t>.</w:t>
            </w:r>
          </w:p>
          <w:p w14:paraId="3DC4F730" w14:textId="7E20D40F" w:rsidR="00323E9A" w:rsidRPr="00577606" w:rsidRDefault="00323E9A" w:rsidP="00176592">
            <w:pPr>
              <w:pStyle w:val="Tabela"/>
            </w:pPr>
            <w:r>
              <w:t xml:space="preserve">Aciona a Tela de Cadastrar </w:t>
            </w:r>
            <w:r w:rsidR="00B071FF">
              <w:t>Presença</w:t>
            </w:r>
            <w:r>
              <w:t>.</w:t>
            </w:r>
          </w:p>
        </w:tc>
        <w:tc>
          <w:tcPr>
            <w:tcW w:w="2457" w:type="dxa"/>
          </w:tcPr>
          <w:p w14:paraId="484BC467" w14:textId="3CDB7202" w:rsidR="00323E9A" w:rsidRPr="00577606" w:rsidRDefault="00323E9A" w:rsidP="00176592">
            <w:pPr>
              <w:pStyle w:val="Tabela"/>
            </w:pPr>
            <w:r>
              <w:t xml:space="preserve">Ignora qualquer </w:t>
            </w:r>
            <w:r w:rsidR="00F92077">
              <w:t>item</w:t>
            </w:r>
            <w:r>
              <w:t xml:space="preserve"> marcado na tabela Listar </w:t>
            </w:r>
            <w:r w:rsidR="00B071FF">
              <w:t>Presença</w:t>
            </w:r>
            <w:r>
              <w:t>.</w:t>
            </w:r>
          </w:p>
        </w:tc>
      </w:tr>
      <w:tr w:rsidR="00323E9A" w:rsidRPr="00577606" w14:paraId="584F7727" w14:textId="77777777" w:rsidTr="00CC3B5C">
        <w:trPr>
          <w:cantSplit/>
        </w:trPr>
        <w:tc>
          <w:tcPr>
            <w:tcW w:w="1063" w:type="dxa"/>
          </w:tcPr>
          <w:p w14:paraId="17CE4E5B" w14:textId="77777777" w:rsidR="00323E9A" w:rsidRPr="00577606" w:rsidRDefault="00323E9A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60A0BDEB" w14:textId="77777777" w:rsidR="00323E9A" w:rsidRPr="00577606" w:rsidRDefault="00323E9A" w:rsidP="00176592">
            <w:pPr>
              <w:pStyle w:val="Tabela"/>
            </w:pPr>
            <w:r>
              <w:t>Editar</w:t>
            </w:r>
          </w:p>
        </w:tc>
        <w:tc>
          <w:tcPr>
            <w:tcW w:w="4111" w:type="dxa"/>
          </w:tcPr>
          <w:p w14:paraId="11A2B771" w14:textId="7FECA739" w:rsidR="00323E9A" w:rsidRDefault="00323E9A" w:rsidP="00176592">
            <w:pPr>
              <w:pStyle w:val="Tabela"/>
            </w:pPr>
            <w:r>
              <w:t>Solicita a edição</w:t>
            </w:r>
            <w:r w:rsidR="00B071FF">
              <w:t xml:space="preserve"> da presença de um cliente na aula.</w:t>
            </w:r>
          </w:p>
          <w:p w14:paraId="2A642013" w14:textId="4B274F1E" w:rsidR="00323E9A" w:rsidRPr="00577606" w:rsidRDefault="00323E9A" w:rsidP="00176592">
            <w:pPr>
              <w:pStyle w:val="Tabela"/>
            </w:pPr>
            <w:r>
              <w:t xml:space="preserve">Aciona a Tela de Editar </w:t>
            </w:r>
            <w:r w:rsidR="00191D2C">
              <w:t>Presença</w:t>
            </w:r>
            <w:r>
              <w:t>.</w:t>
            </w:r>
          </w:p>
        </w:tc>
        <w:tc>
          <w:tcPr>
            <w:tcW w:w="2457" w:type="dxa"/>
          </w:tcPr>
          <w:p w14:paraId="5E2F5151" w14:textId="356BD5DA" w:rsidR="00323E9A" w:rsidRPr="00577606" w:rsidRDefault="00323E9A" w:rsidP="00176592">
            <w:pPr>
              <w:pStyle w:val="Tabela"/>
            </w:pPr>
            <w:r>
              <w:t xml:space="preserve">Ter selecionado apenas um item da tabela Listar </w:t>
            </w:r>
            <w:r w:rsidR="00B071FF">
              <w:t>Presença</w:t>
            </w:r>
            <w:r>
              <w:t>.</w:t>
            </w:r>
          </w:p>
        </w:tc>
      </w:tr>
      <w:tr w:rsidR="00323E9A" w:rsidRPr="00577606" w14:paraId="6FEF8C1A" w14:textId="77777777" w:rsidTr="00CC3B5C">
        <w:trPr>
          <w:cantSplit/>
        </w:trPr>
        <w:tc>
          <w:tcPr>
            <w:tcW w:w="1063" w:type="dxa"/>
          </w:tcPr>
          <w:p w14:paraId="7B9AEE21" w14:textId="77777777" w:rsidR="00323E9A" w:rsidRPr="00577606" w:rsidRDefault="00323E9A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01AE5576" w14:textId="77777777" w:rsidR="00323E9A" w:rsidRPr="00577606" w:rsidRDefault="00323E9A" w:rsidP="00176592">
            <w:pPr>
              <w:pStyle w:val="Tabela"/>
            </w:pPr>
            <w:r>
              <w:t>Deletar</w:t>
            </w:r>
          </w:p>
        </w:tc>
        <w:tc>
          <w:tcPr>
            <w:tcW w:w="4111" w:type="dxa"/>
          </w:tcPr>
          <w:p w14:paraId="181151E2" w14:textId="4419DEA8" w:rsidR="00323E9A" w:rsidRDefault="00323E9A" w:rsidP="00176592">
            <w:pPr>
              <w:pStyle w:val="Tabela"/>
            </w:pPr>
            <w:r>
              <w:t>Solicita a exclusão</w:t>
            </w:r>
            <w:r w:rsidR="00B071FF">
              <w:t xml:space="preserve"> da presença de um cliente na aula.</w:t>
            </w:r>
          </w:p>
          <w:p w14:paraId="6B7EFF8D" w14:textId="75775517" w:rsidR="00323E9A" w:rsidRPr="00577606" w:rsidRDefault="00323E9A" w:rsidP="00176592">
            <w:pPr>
              <w:pStyle w:val="Tabela"/>
            </w:pPr>
            <w:r>
              <w:t xml:space="preserve">Aciona a Tela de Deletar </w:t>
            </w:r>
            <w:r w:rsidR="00191D2C">
              <w:t>Presença</w:t>
            </w:r>
            <w:r>
              <w:t>.</w:t>
            </w:r>
          </w:p>
        </w:tc>
        <w:tc>
          <w:tcPr>
            <w:tcW w:w="2457" w:type="dxa"/>
          </w:tcPr>
          <w:p w14:paraId="021EBAC3" w14:textId="787C12C1" w:rsidR="00323E9A" w:rsidRPr="00577606" w:rsidRDefault="00CD1E7A" w:rsidP="00176592">
            <w:pPr>
              <w:pStyle w:val="Tabela"/>
            </w:pPr>
            <w:r>
              <w:t>Ter selecionado apenas um item da tabela Listar Presença.</w:t>
            </w:r>
          </w:p>
        </w:tc>
      </w:tr>
      <w:tr w:rsidR="00323E9A" w:rsidRPr="00577606" w14:paraId="4D5D4819" w14:textId="77777777" w:rsidTr="00CC3B5C">
        <w:trPr>
          <w:cantSplit/>
        </w:trPr>
        <w:tc>
          <w:tcPr>
            <w:tcW w:w="1063" w:type="dxa"/>
          </w:tcPr>
          <w:p w14:paraId="53DEA34E" w14:textId="77777777" w:rsidR="00323E9A" w:rsidRPr="00577606" w:rsidRDefault="00323E9A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1F2BBA6F" w14:textId="77777777" w:rsidR="00323E9A" w:rsidRDefault="00323E9A" w:rsidP="00176592">
            <w:pPr>
              <w:pStyle w:val="Tabela"/>
            </w:pPr>
            <w:r>
              <w:t>Selecionar</w:t>
            </w:r>
          </w:p>
        </w:tc>
        <w:tc>
          <w:tcPr>
            <w:tcW w:w="4111" w:type="dxa"/>
          </w:tcPr>
          <w:p w14:paraId="6B9BF8A8" w14:textId="77777777" w:rsidR="00323E9A" w:rsidRDefault="00323E9A" w:rsidP="00176592">
            <w:pPr>
              <w:pStyle w:val="Tabela"/>
            </w:pPr>
            <w:r>
              <w:t>Define um pagamento do cliente.</w:t>
            </w:r>
          </w:p>
          <w:p w14:paraId="599F380C" w14:textId="77777777" w:rsidR="00323E9A" w:rsidRDefault="00323E9A" w:rsidP="00176592">
            <w:pPr>
              <w:pStyle w:val="Tabela"/>
            </w:pPr>
            <w:r>
              <w:t>Aguardar comando Editar ou Deletar.</w:t>
            </w:r>
          </w:p>
        </w:tc>
        <w:tc>
          <w:tcPr>
            <w:tcW w:w="2457" w:type="dxa"/>
          </w:tcPr>
          <w:p w14:paraId="4C35F74E" w14:textId="77777777" w:rsidR="00323E9A" w:rsidRDefault="00323E9A" w:rsidP="00176592">
            <w:pPr>
              <w:pStyle w:val="Tabela"/>
            </w:pPr>
            <w:r>
              <w:t>Marcar apenas um item da tabela.</w:t>
            </w:r>
          </w:p>
        </w:tc>
      </w:tr>
      <w:tr w:rsidR="00323E9A" w:rsidRPr="00577606" w14:paraId="74AC3D03" w14:textId="77777777" w:rsidTr="00CC3B5C">
        <w:trPr>
          <w:cantSplit/>
        </w:trPr>
        <w:tc>
          <w:tcPr>
            <w:tcW w:w="1063" w:type="dxa"/>
          </w:tcPr>
          <w:p w14:paraId="0EA3BBFB" w14:textId="77777777" w:rsidR="00323E9A" w:rsidRPr="00577606" w:rsidRDefault="00323E9A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3A6F37F1" w14:textId="77777777" w:rsidR="00323E9A" w:rsidRDefault="00323E9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57C1F563" w14:textId="77777777" w:rsidR="00323E9A" w:rsidRDefault="00323E9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46EFB2D4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5718F09B" w14:textId="77777777" w:rsidTr="00CC3B5C">
        <w:trPr>
          <w:cantSplit/>
        </w:trPr>
        <w:tc>
          <w:tcPr>
            <w:tcW w:w="1063" w:type="dxa"/>
          </w:tcPr>
          <w:p w14:paraId="0EAD9FAB" w14:textId="77777777" w:rsidR="00323E9A" w:rsidRPr="00577606" w:rsidRDefault="00323E9A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35D31519" w14:textId="77777777" w:rsidR="00323E9A" w:rsidRDefault="00323E9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7DDD3FD6" w14:textId="77777777" w:rsidR="00323E9A" w:rsidRDefault="00323E9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2BE6FA31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1478CBA4" w14:textId="77777777" w:rsidTr="00CC3B5C">
        <w:trPr>
          <w:cantSplit/>
        </w:trPr>
        <w:tc>
          <w:tcPr>
            <w:tcW w:w="1063" w:type="dxa"/>
          </w:tcPr>
          <w:p w14:paraId="72D35D19" w14:textId="77777777" w:rsidR="00323E9A" w:rsidRPr="00577606" w:rsidRDefault="00323E9A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31A76C6A" w14:textId="77777777" w:rsidR="00323E9A" w:rsidRDefault="00323E9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7EF6DA5F" w14:textId="77777777" w:rsidR="00323E9A" w:rsidRDefault="00323E9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5F2473BC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1EEAC22C" w14:textId="77777777" w:rsidTr="00CC3B5C">
        <w:trPr>
          <w:cantSplit/>
        </w:trPr>
        <w:tc>
          <w:tcPr>
            <w:tcW w:w="1063" w:type="dxa"/>
          </w:tcPr>
          <w:p w14:paraId="79290BF8" w14:textId="77777777" w:rsidR="001E002C" w:rsidRPr="00577606" w:rsidRDefault="001E002C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36BD2E8B" w14:textId="1750ED73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12AF514E" w14:textId="45DF83B3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6ACEE9C3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  <w:tr w:rsidR="002A5866" w:rsidRPr="00577606" w14:paraId="4E6A8D0D" w14:textId="77777777" w:rsidTr="001B6164">
        <w:trPr>
          <w:cantSplit/>
        </w:trPr>
        <w:tc>
          <w:tcPr>
            <w:tcW w:w="1063" w:type="dxa"/>
          </w:tcPr>
          <w:p w14:paraId="71D5EE30" w14:textId="77777777" w:rsidR="002A5866" w:rsidRPr="00577606" w:rsidRDefault="002A5866" w:rsidP="00176592">
            <w:pPr>
              <w:pStyle w:val="Tabela"/>
              <w:numPr>
                <w:ilvl w:val="0"/>
                <w:numId w:val="102"/>
              </w:numPr>
            </w:pPr>
          </w:p>
        </w:tc>
        <w:tc>
          <w:tcPr>
            <w:tcW w:w="1559" w:type="dxa"/>
          </w:tcPr>
          <w:p w14:paraId="371F9E93" w14:textId="77777777" w:rsidR="002A5866" w:rsidRPr="00577606" w:rsidRDefault="002A5866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5313400C" w14:textId="06BDB1A1" w:rsidR="002A5866" w:rsidRPr="00577606" w:rsidRDefault="002A5866" w:rsidP="00176592">
            <w:pPr>
              <w:pStyle w:val="Tabela"/>
            </w:pPr>
            <w:r>
              <w:t>Aciona a Tela de Listar Aula.</w:t>
            </w:r>
          </w:p>
        </w:tc>
        <w:tc>
          <w:tcPr>
            <w:tcW w:w="2457" w:type="dxa"/>
          </w:tcPr>
          <w:p w14:paraId="248CF39D" w14:textId="77777777" w:rsidR="002A5866" w:rsidRPr="00577606" w:rsidRDefault="002A5866" w:rsidP="00176592">
            <w:pPr>
              <w:pStyle w:val="Tabela"/>
            </w:pPr>
            <w:r>
              <w:t>-</w:t>
            </w:r>
          </w:p>
        </w:tc>
      </w:tr>
    </w:tbl>
    <w:p w14:paraId="2F27CDDA" w14:textId="484E4608" w:rsidR="00323E9A" w:rsidRPr="00577606" w:rsidRDefault="00323E9A" w:rsidP="00323E9A">
      <w:pPr>
        <w:pStyle w:val="Ttulo3"/>
        <w:jc w:val="both"/>
      </w:pPr>
      <w:bookmarkStart w:id="127" w:name="_Toc52286271"/>
      <w:r w:rsidRPr="00577606">
        <w:t xml:space="preserve">Interface de usuário </w:t>
      </w:r>
      <w:r>
        <w:t xml:space="preserve">Cadastrar </w:t>
      </w:r>
      <w:r w:rsidR="009E56CC">
        <w:t>Presença</w:t>
      </w:r>
      <w:bookmarkEnd w:id="127"/>
    </w:p>
    <w:p w14:paraId="2511030E" w14:textId="77777777" w:rsidR="00323E9A" w:rsidRPr="00577606" w:rsidRDefault="00323E9A" w:rsidP="00323E9A">
      <w:pPr>
        <w:pStyle w:val="Ttulo4"/>
        <w:jc w:val="both"/>
      </w:pPr>
      <w:bookmarkStart w:id="128" w:name="_Toc52286272"/>
      <w:r w:rsidRPr="00577606">
        <w:t>Leiaute sugerido</w:t>
      </w:r>
      <w:bookmarkEnd w:id="128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005D375E" w14:textId="77777777" w:rsidTr="00CC3B5C">
        <w:trPr>
          <w:trHeight w:val="645"/>
        </w:trPr>
        <w:tc>
          <w:tcPr>
            <w:tcW w:w="9284" w:type="dxa"/>
          </w:tcPr>
          <w:p w14:paraId="0846BF10" w14:textId="77777777" w:rsidR="006A3E7E" w:rsidRDefault="00323E9A" w:rsidP="006A3E7E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F1491D3" wp14:editId="223D7C78">
                  <wp:extent cx="5806421" cy="2555873"/>
                  <wp:effectExtent l="0" t="0" r="444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D5D9E" w14:textId="6352BBF9" w:rsidR="00323E9A" w:rsidRPr="00895071" w:rsidRDefault="006A3E7E" w:rsidP="006A3E7E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4F6AAF">
                <w:rPr>
                  <w:noProof/>
                </w:rPr>
                <w:t>30</w:t>
              </w:r>
            </w:fldSimple>
            <w:r>
              <w:t xml:space="preserve"> - Cadastrar Presença</w:t>
            </w:r>
          </w:p>
        </w:tc>
      </w:tr>
    </w:tbl>
    <w:p w14:paraId="1321B0C5" w14:textId="77777777" w:rsidR="00323E9A" w:rsidRPr="00577606" w:rsidRDefault="00323E9A" w:rsidP="00323E9A">
      <w:pPr>
        <w:pStyle w:val="Ttulo4"/>
        <w:jc w:val="both"/>
      </w:pPr>
      <w:bookmarkStart w:id="129" w:name="_Toc52286273"/>
      <w:r w:rsidRPr="00577606">
        <w:t>Campos</w:t>
      </w:r>
      <w:bookmarkEnd w:id="12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70B8879A" w14:textId="77777777" w:rsidTr="00CC3B5C">
        <w:trPr>
          <w:cantSplit/>
          <w:trHeight w:val="134"/>
        </w:trPr>
        <w:tc>
          <w:tcPr>
            <w:tcW w:w="1063" w:type="dxa"/>
          </w:tcPr>
          <w:p w14:paraId="0E874213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75FE7FD6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F7B3C32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75C1152A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0B55E5A5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957A84E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32E0AF79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CD1E7A" w:rsidRPr="00577606" w14:paraId="44D808ED" w14:textId="77777777" w:rsidTr="00CC3B5C">
        <w:trPr>
          <w:cantSplit/>
        </w:trPr>
        <w:tc>
          <w:tcPr>
            <w:tcW w:w="1063" w:type="dxa"/>
          </w:tcPr>
          <w:p w14:paraId="30C81CFE" w14:textId="77777777" w:rsidR="00CD1E7A" w:rsidRPr="00577606" w:rsidRDefault="00CD1E7A" w:rsidP="00176592">
            <w:pPr>
              <w:pStyle w:val="Tabela"/>
              <w:numPr>
                <w:ilvl w:val="0"/>
                <w:numId w:val="99"/>
              </w:numPr>
            </w:pPr>
          </w:p>
        </w:tc>
        <w:tc>
          <w:tcPr>
            <w:tcW w:w="1427" w:type="dxa"/>
          </w:tcPr>
          <w:p w14:paraId="080D0A34" w14:textId="77777777" w:rsidR="00CD1E7A" w:rsidRPr="00577606" w:rsidRDefault="00CD1E7A" w:rsidP="00176592">
            <w:pPr>
              <w:pStyle w:val="Tabela"/>
            </w:pPr>
            <w:r>
              <w:t>Nome Aula</w:t>
            </w:r>
          </w:p>
        </w:tc>
        <w:tc>
          <w:tcPr>
            <w:tcW w:w="1315" w:type="dxa"/>
          </w:tcPr>
          <w:p w14:paraId="774D1CC4" w14:textId="77777777" w:rsidR="00CD1E7A" w:rsidRPr="00577606" w:rsidRDefault="00CD1E7A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64558E07" w14:textId="77777777" w:rsidR="00CD1E7A" w:rsidRPr="00577606" w:rsidRDefault="00CD1E7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1368214" w14:textId="3C3D79B9" w:rsidR="00CD1E7A" w:rsidRPr="00577606" w:rsidRDefault="00C56BF6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3290371" w14:textId="13C71733" w:rsidR="00CD1E7A" w:rsidRPr="00577606" w:rsidRDefault="00C56BF6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775FF83" w14:textId="77777777" w:rsidR="00CD1E7A" w:rsidRPr="00577606" w:rsidRDefault="00CD1E7A" w:rsidP="00176592">
            <w:pPr>
              <w:pStyle w:val="Tabela"/>
            </w:pPr>
            <w:r>
              <w:t>Desabilitado.</w:t>
            </w:r>
          </w:p>
        </w:tc>
      </w:tr>
      <w:tr w:rsidR="00CD1E7A" w:rsidRPr="00577606" w14:paraId="29BB17B4" w14:textId="77777777" w:rsidTr="00CC3B5C">
        <w:trPr>
          <w:cantSplit/>
        </w:trPr>
        <w:tc>
          <w:tcPr>
            <w:tcW w:w="1063" w:type="dxa"/>
          </w:tcPr>
          <w:p w14:paraId="2EDB38C0" w14:textId="77777777" w:rsidR="00CD1E7A" w:rsidRPr="00577606" w:rsidRDefault="00CD1E7A" w:rsidP="00176592">
            <w:pPr>
              <w:pStyle w:val="Tabela"/>
              <w:numPr>
                <w:ilvl w:val="0"/>
                <w:numId w:val="99"/>
              </w:numPr>
            </w:pPr>
          </w:p>
        </w:tc>
        <w:tc>
          <w:tcPr>
            <w:tcW w:w="1427" w:type="dxa"/>
          </w:tcPr>
          <w:p w14:paraId="2B1CF09F" w14:textId="77777777" w:rsidR="00CD1E7A" w:rsidRDefault="00CD1E7A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1047D98F" w14:textId="77777777" w:rsidR="00CD1E7A" w:rsidRDefault="00CD1E7A" w:rsidP="00176592">
            <w:pPr>
              <w:pStyle w:val="Tabela"/>
            </w:pPr>
            <w:r>
              <w:t>Nome do Instrutor</w:t>
            </w:r>
          </w:p>
        </w:tc>
        <w:tc>
          <w:tcPr>
            <w:tcW w:w="1134" w:type="dxa"/>
          </w:tcPr>
          <w:p w14:paraId="2F71F59A" w14:textId="77777777" w:rsidR="00CD1E7A" w:rsidRDefault="00CD1E7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1E7E6B1" w14:textId="77777777" w:rsidR="00CD1E7A" w:rsidRDefault="00CD1E7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889F4A8" w14:textId="141008DE" w:rsidR="00CD1E7A" w:rsidRDefault="00CD1E7A" w:rsidP="00176592">
            <w:pPr>
              <w:pStyle w:val="Tabela"/>
            </w:pPr>
            <w:r>
              <w:t>Te</w:t>
            </w:r>
            <w:r w:rsidR="00C56BF6">
              <w:t>x</w:t>
            </w:r>
            <w:r>
              <w:t>to</w:t>
            </w:r>
          </w:p>
        </w:tc>
        <w:tc>
          <w:tcPr>
            <w:tcW w:w="1984" w:type="dxa"/>
          </w:tcPr>
          <w:p w14:paraId="5F7BC17F" w14:textId="77777777" w:rsidR="00CD1E7A" w:rsidRDefault="00CD1E7A" w:rsidP="00176592">
            <w:pPr>
              <w:pStyle w:val="Tabela"/>
            </w:pPr>
            <w:r>
              <w:t>Desabilitado.</w:t>
            </w:r>
          </w:p>
        </w:tc>
      </w:tr>
      <w:tr w:rsidR="00CD1E7A" w:rsidRPr="00577606" w14:paraId="53B6D78B" w14:textId="77777777" w:rsidTr="00CC3B5C">
        <w:trPr>
          <w:cantSplit/>
        </w:trPr>
        <w:tc>
          <w:tcPr>
            <w:tcW w:w="1063" w:type="dxa"/>
          </w:tcPr>
          <w:p w14:paraId="098923D1" w14:textId="77777777" w:rsidR="00CD1E7A" w:rsidRPr="00577606" w:rsidRDefault="00CD1E7A" w:rsidP="00176592">
            <w:pPr>
              <w:pStyle w:val="Tabela"/>
              <w:numPr>
                <w:ilvl w:val="0"/>
                <w:numId w:val="99"/>
              </w:numPr>
            </w:pPr>
          </w:p>
        </w:tc>
        <w:tc>
          <w:tcPr>
            <w:tcW w:w="1427" w:type="dxa"/>
          </w:tcPr>
          <w:p w14:paraId="6D2FD114" w14:textId="0E2A7064" w:rsidR="00CD1E7A" w:rsidRDefault="00CD1E7A" w:rsidP="00176592">
            <w:pPr>
              <w:pStyle w:val="Tabela"/>
            </w:pPr>
            <w:r>
              <w:t>Cliente</w:t>
            </w:r>
          </w:p>
        </w:tc>
        <w:tc>
          <w:tcPr>
            <w:tcW w:w="1315" w:type="dxa"/>
          </w:tcPr>
          <w:p w14:paraId="5E74E965" w14:textId="77777777" w:rsidR="00CD1E7A" w:rsidRDefault="00CD1E7A" w:rsidP="00176592">
            <w:pPr>
              <w:pStyle w:val="Tabela"/>
            </w:pPr>
            <w:r>
              <w:t>Nome do cliente que irá participar.</w:t>
            </w:r>
          </w:p>
        </w:tc>
        <w:tc>
          <w:tcPr>
            <w:tcW w:w="1134" w:type="dxa"/>
          </w:tcPr>
          <w:p w14:paraId="462AAEB8" w14:textId="77777777" w:rsidR="00CD1E7A" w:rsidRDefault="00CD1E7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E7D9950" w14:textId="77777777" w:rsidR="00CD1E7A" w:rsidRDefault="00CD1E7A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36F9569" w14:textId="57DA62DF" w:rsidR="00CD1E7A" w:rsidRDefault="00C56BF6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3D899F0D" w14:textId="77777777" w:rsidR="00CD1E7A" w:rsidRDefault="00E931E7" w:rsidP="00176592">
            <w:pPr>
              <w:pStyle w:val="Tabela"/>
            </w:pPr>
            <w:r w:rsidRPr="00E931E7">
              <w:t>Permitir selecionar apenas um item.</w:t>
            </w:r>
          </w:p>
          <w:p w14:paraId="4AC3C705" w14:textId="63A77D94" w:rsidR="008606A4" w:rsidRDefault="008606A4" w:rsidP="00176592">
            <w:pPr>
              <w:pStyle w:val="Tabela"/>
            </w:pPr>
            <w:r>
              <w:t>Seleção obrigatória.</w:t>
            </w:r>
          </w:p>
        </w:tc>
      </w:tr>
      <w:tr w:rsidR="00CD1E7A" w:rsidRPr="00577606" w14:paraId="13E53B8A" w14:textId="77777777" w:rsidTr="00CC3B5C">
        <w:trPr>
          <w:cantSplit/>
        </w:trPr>
        <w:tc>
          <w:tcPr>
            <w:tcW w:w="1063" w:type="dxa"/>
          </w:tcPr>
          <w:p w14:paraId="2877C956" w14:textId="77777777" w:rsidR="00CD1E7A" w:rsidRPr="00577606" w:rsidRDefault="00CD1E7A" w:rsidP="00176592">
            <w:pPr>
              <w:pStyle w:val="Tabela"/>
              <w:numPr>
                <w:ilvl w:val="0"/>
                <w:numId w:val="99"/>
              </w:numPr>
            </w:pPr>
          </w:p>
        </w:tc>
        <w:tc>
          <w:tcPr>
            <w:tcW w:w="1427" w:type="dxa"/>
          </w:tcPr>
          <w:p w14:paraId="1673B9EB" w14:textId="5F3BA07E" w:rsidR="00CD1E7A" w:rsidRDefault="00CD1E7A" w:rsidP="00176592">
            <w:pPr>
              <w:pStyle w:val="Tabela"/>
            </w:pPr>
            <w:r>
              <w:t>D</w:t>
            </w:r>
            <w:r w:rsidR="00A1721E">
              <w:t>i</w:t>
            </w:r>
            <w:r>
              <w:t>a da Aula</w:t>
            </w:r>
          </w:p>
        </w:tc>
        <w:tc>
          <w:tcPr>
            <w:tcW w:w="1315" w:type="dxa"/>
          </w:tcPr>
          <w:p w14:paraId="70B01F65" w14:textId="59ABD1D6" w:rsidR="00CD1E7A" w:rsidRDefault="00CD1E7A" w:rsidP="00176592">
            <w:pPr>
              <w:pStyle w:val="Tabela"/>
            </w:pPr>
            <w:r>
              <w:t>D</w:t>
            </w:r>
            <w:r w:rsidR="00A557E7">
              <w:t>i</w:t>
            </w:r>
            <w:r>
              <w:t>a da Aula</w:t>
            </w:r>
          </w:p>
        </w:tc>
        <w:tc>
          <w:tcPr>
            <w:tcW w:w="1134" w:type="dxa"/>
          </w:tcPr>
          <w:p w14:paraId="2FB15A48" w14:textId="77777777" w:rsidR="00CD1E7A" w:rsidRDefault="00CD1E7A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1E147E9" w14:textId="5662341A" w:rsidR="00CD1E7A" w:rsidRDefault="00A557E7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7A90819E" w14:textId="45B710A5" w:rsidR="00CD1E7A" w:rsidRDefault="00317231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0847BF85" w14:textId="77777777" w:rsidR="00317231" w:rsidRDefault="00317231" w:rsidP="00176592">
            <w:pPr>
              <w:pStyle w:val="Tabela"/>
            </w:pPr>
            <w:r w:rsidRPr="00E931E7">
              <w:t>Permitir selecionar apenas um item.</w:t>
            </w:r>
          </w:p>
          <w:p w14:paraId="14C991A6" w14:textId="438B11D4" w:rsidR="00CD1E7A" w:rsidRDefault="00317231" w:rsidP="00176592">
            <w:pPr>
              <w:pStyle w:val="Tabela"/>
            </w:pPr>
            <w:r>
              <w:t>Seleção obrigatória.</w:t>
            </w:r>
          </w:p>
        </w:tc>
      </w:tr>
    </w:tbl>
    <w:p w14:paraId="34060192" w14:textId="77777777" w:rsidR="00323E9A" w:rsidRPr="00577606" w:rsidRDefault="00323E9A" w:rsidP="00323E9A">
      <w:pPr>
        <w:pStyle w:val="Ttulo4"/>
        <w:jc w:val="both"/>
      </w:pPr>
      <w:bookmarkStart w:id="130" w:name="_Toc52286274"/>
      <w:r w:rsidRPr="00577606">
        <w:t>Comandos</w:t>
      </w:r>
      <w:bookmarkEnd w:id="13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088DC1D3" w14:textId="77777777" w:rsidTr="00CC3B5C">
        <w:trPr>
          <w:cantSplit/>
        </w:trPr>
        <w:tc>
          <w:tcPr>
            <w:tcW w:w="1063" w:type="dxa"/>
          </w:tcPr>
          <w:p w14:paraId="6577127B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240CEDB9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1F08A169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924EC66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323E9A" w:rsidRPr="00577606" w14:paraId="6FCF0029" w14:textId="77777777" w:rsidTr="00CC3B5C">
        <w:trPr>
          <w:cantSplit/>
        </w:trPr>
        <w:tc>
          <w:tcPr>
            <w:tcW w:w="1063" w:type="dxa"/>
          </w:tcPr>
          <w:p w14:paraId="41517B0B" w14:textId="77777777" w:rsidR="00323E9A" w:rsidRPr="00577606" w:rsidRDefault="00323E9A" w:rsidP="00176592">
            <w:pPr>
              <w:pStyle w:val="Tabela"/>
              <w:numPr>
                <w:ilvl w:val="0"/>
                <w:numId w:val="103"/>
              </w:numPr>
            </w:pPr>
          </w:p>
        </w:tc>
        <w:tc>
          <w:tcPr>
            <w:tcW w:w="1559" w:type="dxa"/>
          </w:tcPr>
          <w:p w14:paraId="6DEA2218" w14:textId="77777777" w:rsidR="00323E9A" w:rsidRPr="00577606" w:rsidRDefault="00323E9A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6303C054" w14:textId="77777777" w:rsidR="008E4E42" w:rsidRDefault="008E4E42" w:rsidP="00176592">
            <w:pPr>
              <w:pStyle w:val="Tabela"/>
            </w:pPr>
            <w:r>
              <w:t>Realiza cadastro dos dados informados.</w:t>
            </w:r>
          </w:p>
          <w:p w14:paraId="6C2EFF7B" w14:textId="2FC228DB" w:rsidR="00323E9A" w:rsidRPr="00577606" w:rsidRDefault="00323E9A" w:rsidP="00176592">
            <w:pPr>
              <w:pStyle w:val="Tabela"/>
            </w:pPr>
            <w:r>
              <w:t>Aciona a Tela de Listar P</w:t>
            </w:r>
            <w:r w:rsidR="008F45DA">
              <w:t>resença</w:t>
            </w:r>
            <w:r>
              <w:t>.</w:t>
            </w:r>
          </w:p>
        </w:tc>
        <w:tc>
          <w:tcPr>
            <w:tcW w:w="2457" w:type="dxa"/>
          </w:tcPr>
          <w:p w14:paraId="37CDDE1E" w14:textId="24478ABC" w:rsidR="00323E9A" w:rsidRPr="00577606" w:rsidRDefault="00703273" w:rsidP="00176592">
            <w:pPr>
              <w:pStyle w:val="Tabela"/>
            </w:pPr>
            <w:r>
              <w:t>-</w:t>
            </w:r>
          </w:p>
        </w:tc>
      </w:tr>
      <w:tr w:rsidR="00323E9A" w:rsidRPr="00577606" w14:paraId="32AD481E" w14:textId="77777777" w:rsidTr="00CC3B5C">
        <w:trPr>
          <w:cantSplit/>
        </w:trPr>
        <w:tc>
          <w:tcPr>
            <w:tcW w:w="1063" w:type="dxa"/>
          </w:tcPr>
          <w:p w14:paraId="73461EE0" w14:textId="77777777" w:rsidR="00323E9A" w:rsidRPr="00577606" w:rsidRDefault="00323E9A" w:rsidP="00176592">
            <w:pPr>
              <w:pStyle w:val="Tabela"/>
              <w:numPr>
                <w:ilvl w:val="0"/>
                <w:numId w:val="103"/>
              </w:numPr>
            </w:pPr>
          </w:p>
        </w:tc>
        <w:tc>
          <w:tcPr>
            <w:tcW w:w="1559" w:type="dxa"/>
          </w:tcPr>
          <w:p w14:paraId="641B6C7C" w14:textId="77777777" w:rsidR="00323E9A" w:rsidRPr="00577606" w:rsidRDefault="00323E9A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B1DCDA8" w14:textId="224A50DD" w:rsidR="00323E9A" w:rsidRDefault="00323E9A" w:rsidP="00176592">
            <w:pPr>
              <w:pStyle w:val="Tabela"/>
            </w:pPr>
            <w:r>
              <w:t>Não realizar ação.</w:t>
            </w:r>
          </w:p>
          <w:p w14:paraId="11675C22" w14:textId="4E9B8183" w:rsidR="00323E9A" w:rsidRPr="00577606" w:rsidRDefault="00323E9A" w:rsidP="00176592">
            <w:pPr>
              <w:pStyle w:val="Tabela"/>
            </w:pPr>
            <w:r>
              <w:t xml:space="preserve">Aciona a Tela de Listar </w:t>
            </w:r>
            <w:r w:rsidR="00703273">
              <w:t>Presença</w:t>
            </w:r>
            <w:r>
              <w:t>.</w:t>
            </w:r>
          </w:p>
        </w:tc>
        <w:tc>
          <w:tcPr>
            <w:tcW w:w="2457" w:type="dxa"/>
          </w:tcPr>
          <w:p w14:paraId="45463D5F" w14:textId="77777777" w:rsidR="00323E9A" w:rsidRPr="00577606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02312741" w14:textId="77777777" w:rsidTr="00CC3B5C">
        <w:trPr>
          <w:cantSplit/>
        </w:trPr>
        <w:tc>
          <w:tcPr>
            <w:tcW w:w="1063" w:type="dxa"/>
          </w:tcPr>
          <w:p w14:paraId="3CB4823D" w14:textId="77777777" w:rsidR="00323E9A" w:rsidRPr="00577606" w:rsidRDefault="00323E9A" w:rsidP="00176592">
            <w:pPr>
              <w:pStyle w:val="Tabela"/>
              <w:numPr>
                <w:ilvl w:val="0"/>
                <w:numId w:val="103"/>
              </w:numPr>
            </w:pPr>
          </w:p>
        </w:tc>
        <w:tc>
          <w:tcPr>
            <w:tcW w:w="1559" w:type="dxa"/>
          </w:tcPr>
          <w:p w14:paraId="73F521BE" w14:textId="77777777" w:rsidR="00323E9A" w:rsidRDefault="00323E9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1E1C7016" w14:textId="77777777" w:rsidR="00323E9A" w:rsidRDefault="00323E9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4404AB6C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30421F0F" w14:textId="77777777" w:rsidTr="00CC3B5C">
        <w:trPr>
          <w:cantSplit/>
        </w:trPr>
        <w:tc>
          <w:tcPr>
            <w:tcW w:w="1063" w:type="dxa"/>
          </w:tcPr>
          <w:p w14:paraId="32BB93FF" w14:textId="77777777" w:rsidR="00323E9A" w:rsidRPr="00577606" w:rsidRDefault="00323E9A" w:rsidP="00176592">
            <w:pPr>
              <w:pStyle w:val="Tabela"/>
              <w:numPr>
                <w:ilvl w:val="0"/>
                <w:numId w:val="103"/>
              </w:numPr>
            </w:pPr>
          </w:p>
        </w:tc>
        <w:tc>
          <w:tcPr>
            <w:tcW w:w="1559" w:type="dxa"/>
          </w:tcPr>
          <w:p w14:paraId="61297DFF" w14:textId="77777777" w:rsidR="00323E9A" w:rsidRDefault="00323E9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0FD380BF" w14:textId="77777777" w:rsidR="00323E9A" w:rsidRDefault="00323E9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3FFEE273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20B65B6C" w14:textId="77777777" w:rsidTr="00CC3B5C">
        <w:trPr>
          <w:cantSplit/>
        </w:trPr>
        <w:tc>
          <w:tcPr>
            <w:tcW w:w="1063" w:type="dxa"/>
          </w:tcPr>
          <w:p w14:paraId="73AE4EA6" w14:textId="77777777" w:rsidR="00323E9A" w:rsidRPr="00577606" w:rsidRDefault="00323E9A" w:rsidP="00176592">
            <w:pPr>
              <w:pStyle w:val="Tabela"/>
              <w:numPr>
                <w:ilvl w:val="0"/>
                <w:numId w:val="103"/>
              </w:numPr>
            </w:pPr>
          </w:p>
        </w:tc>
        <w:tc>
          <w:tcPr>
            <w:tcW w:w="1559" w:type="dxa"/>
          </w:tcPr>
          <w:p w14:paraId="010C2C19" w14:textId="77777777" w:rsidR="00323E9A" w:rsidRDefault="00323E9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4B045CE0" w14:textId="77777777" w:rsidR="00323E9A" w:rsidRDefault="00323E9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016BD426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5ADC59E6" w14:textId="77777777" w:rsidTr="00CC3B5C">
        <w:trPr>
          <w:cantSplit/>
        </w:trPr>
        <w:tc>
          <w:tcPr>
            <w:tcW w:w="1063" w:type="dxa"/>
          </w:tcPr>
          <w:p w14:paraId="0EDDF8C2" w14:textId="77777777" w:rsidR="001E002C" w:rsidRPr="00577606" w:rsidRDefault="001E002C" w:rsidP="00176592">
            <w:pPr>
              <w:pStyle w:val="Tabela"/>
              <w:numPr>
                <w:ilvl w:val="0"/>
                <w:numId w:val="103"/>
              </w:numPr>
            </w:pPr>
          </w:p>
        </w:tc>
        <w:tc>
          <w:tcPr>
            <w:tcW w:w="1559" w:type="dxa"/>
          </w:tcPr>
          <w:p w14:paraId="749CE422" w14:textId="346B3B3A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41E8D0A5" w14:textId="7BBAF743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1B99158C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5271B5AE" w14:textId="04A7B2CE" w:rsidR="00323E9A" w:rsidRPr="00577606" w:rsidRDefault="00323E9A" w:rsidP="00323E9A">
      <w:pPr>
        <w:pStyle w:val="Ttulo3"/>
        <w:jc w:val="both"/>
      </w:pPr>
      <w:bookmarkStart w:id="131" w:name="_Toc52286275"/>
      <w:r w:rsidRPr="00577606">
        <w:t xml:space="preserve">Interface de usuário </w:t>
      </w:r>
      <w:r>
        <w:t xml:space="preserve">Editar </w:t>
      </w:r>
      <w:r w:rsidR="00DE3045">
        <w:t>Presença</w:t>
      </w:r>
      <w:bookmarkEnd w:id="131"/>
    </w:p>
    <w:p w14:paraId="6F53A7FA" w14:textId="77777777" w:rsidR="00323E9A" w:rsidRPr="00577606" w:rsidRDefault="00323E9A" w:rsidP="00323E9A">
      <w:pPr>
        <w:pStyle w:val="Ttulo4"/>
        <w:jc w:val="both"/>
      </w:pPr>
      <w:bookmarkStart w:id="132" w:name="_Toc52286276"/>
      <w:r w:rsidRPr="00577606">
        <w:t>Leiaute sugerido</w:t>
      </w:r>
      <w:bookmarkEnd w:id="132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685E4960" w14:textId="77777777" w:rsidTr="00CC3B5C">
        <w:trPr>
          <w:trHeight w:val="645"/>
        </w:trPr>
        <w:tc>
          <w:tcPr>
            <w:tcW w:w="9284" w:type="dxa"/>
          </w:tcPr>
          <w:p w14:paraId="4AAB8752" w14:textId="77777777" w:rsidR="006A3E7E" w:rsidRDefault="00323E9A" w:rsidP="006A3E7E">
            <w:pPr>
              <w:pStyle w:val="Legenda"/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2B9A49E1" wp14:editId="36A40FDF">
                  <wp:extent cx="5806421" cy="2555874"/>
                  <wp:effectExtent l="0" t="0" r="444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34D03" w14:textId="20EBE6E1" w:rsidR="00323E9A" w:rsidRPr="00895071" w:rsidRDefault="006A3E7E" w:rsidP="006A3E7E">
            <w:pPr>
              <w:pStyle w:val="Legenda"/>
              <w:jc w:val="left"/>
            </w:pPr>
            <w:r>
              <w:t xml:space="preserve">Figura </w:t>
            </w:r>
            <w:fldSimple w:instr=" SEQ Figura \* ARABIC ">
              <w:r w:rsidR="004F6AAF">
                <w:rPr>
                  <w:noProof/>
                </w:rPr>
                <w:t>31</w:t>
              </w:r>
            </w:fldSimple>
            <w:r>
              <w:t xml:space="preserve"> - Editar Presença</w:t>
            </w:r>
          </w:p>
        </w:tc>
      </w:tr>
    </w:tbl>
    <w:p w14:paraId="0431C730" w14:textId="77777777" w:rsidR="00323E9A" w:rsidRPr="00577606" w:rsidRDefault="00323E9A" w:rsidP="00323E9A">
      <w:pPr>
        <w:pStyle w:val="Ttulo4"/>
        <w:jc w:val="both"/>
      </w:pPr>
      <w:bookmarkStart w:id="133" w:name="_Toc52286277"/>
      <w:r w:rsidRPr="00577606">
        <w:t>Campos</w:t>
      </w:r>
      <w:bookmarkEnd w:id="133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00E487C3" w14:textId="77777777" w:rsidTr="00CC3B5C">
        <w:trPr>
          <w:cantSplit/>
          <w:trHeight w:val="134"/>
        </w:trPr>
        <w:tc>
          <w:tcPr>
            <w:tcW w:w="1063" w:type="dxa"/>
          </w:tcPr>
          <w:p w14:paraId="04B331B7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6986F293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7914DAF9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3021800A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1039C399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13116E65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1EC4D9CE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9F6630" w:rsidRPr="00577606" w14:paraId="179E8A0E" w14:textId="77777777" w:rsidTr="00CC3B5C">
        <w:trPr>
          <w:cantSplit/>
        </w:trPr>
        <w:tc>
          <w:tcPr>
            <w:tcW w:w="1063" w:type="dxa"/>
          </w:tcPr>
          <w:p w14:paraId="5146FF8C" w14:textId="77777777" w:rsidR="009F6630" w:rsidRPr="00577606" w:rsidRDefault="009F6630" w:rsidP="00176592">
            <w:pPr>
              <w:pStyle w:val="Tabela"/>
              <w:numPr>
                <w:ilvl w:val="0"/>
                <w:numId w:val="100"/>
              </w:numPr>
            </w:pPr>
          </w:p>
        </w:tc>
        <w:tc>
          <w:tcPr>
            <w:tcW w:w="1427" w:type="dxa"/>
          </w:tcPr>
          <w:p w14:paraId="2BC68ABB" w14:textId="77777777" w:rsidR="009F6630" w:rsidRPr="00577606" w:rsidRDefault="009F6630" w:rsidP="00176592">
            <w:pPr>
              <w:pStyle w:val="Tabela"/>
            </w:pPr>
            <w:r>
              <w:t>Nome Aula</w:t>
            </w:r>
          </w:p>
        </w:tc>
        <w:tc>
          <w:tcPr>
            <w:tcW w:w="1315" w:type="dxa"/>
          </w:tcPr>
          <w:p w14:paraId="7AC4FED9" w14:textId="77777777" w:rsidR="009F6630" w:rsidRPr="00577606" w:rsidRDefault="009F6630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7271BFA4" w14:textId="77777777" w:rsidR="009F6630" w:rsidRPr="00577606" w:rsidRDefault="009F6630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0D1FDAD" w14:textId="77777777" w:rsidR="009F6630" w:rsidRPr="00577606" w:rsidRDefault="009F6630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2FD9C81" w14:textId="77777777" w:rsidR="009F6630" w:rsidRPr="00577606" w:rsidRDefault="009F6630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3669E5B8" w14:textId="77777777" w:rsidR="009F6630" w:rsidRPr="00577606" w:rsidRDefault="009F6630" w:rsidP="00176592">
            <w:pPr>
              <w:pStyle w:val="Tabela"/>
            </w:pPr>
            <w:r>
              <w:t>Desabilitado.</w:t>
            </w:r>
          </w:p>
        </w:tc>
      </w:tr>
      <w:tr w:rsidR="009F6630" w:rsidRPr="00577606" w14:paraId="700C64E2" w14:textId="77777777" w:rsidTr="00CC3B5C">
        <w:trPr>
          <w:cantSplit/>
        </w:trPr>
        <w:tc>
          <w:tcPr>
            <w:tcW w:w="1063" w:type="dxa"/>
          </w:tcPr>
          <w:p w14:paraId="3822F621" w14:textId="77777777" w:rsidR="009F6630" w:rsidRPr="00577606" w:rsidRDefault="009F6630" w:rsidP="00176592">
            <w:pPr>
              <w:pStyle w:val="Tabela"/>
              <w:numPr>
                <w:ilvl w:val="0"/>
                <w:numId w:val="100"/>
              </w:numPr>
            </w:pPr>
          </w:p>
        </w:tc>
        <w:tc>
          <w:tcPr>
            <w:tcW w:w="1427" w:type="dxa"/>
          </w:tcPr>
          <w:p w14:paraId="30492EEC" w14:textId="77777777" w:rsidR="009F6630" w:rsidRDefault="009F6630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0299F2E6" w14:textId="77777777" w:rsidR="009F6630" w:rsidRDefault="009F6630" w:rsidP="00176592">
            <w:pPr>
              <w:pStyle w:val="Tabela"/>
            </w:pPr>
            <w:r>
              <w:t>Nome do Instrutor</w:t>
            </w:r>
          </w:p>
        </w:tc>
        <w:tc>
          <w:tcPr>
            <w:tcW w:w="1134" w:type="dxa"/>
          </w:tcPr>
          <w:p w14:paraId="670808E4" w14:textId="77777777" w:rsidR="009F6630" w:rsidRDefault="009F6630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3A49FA88" w14:textId="77777777" w:rsidR="009F6630" w:rsidRDefault="009F6630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31D0CDF" w14:textId="77777777" w:rsidR="009F6630" w:rsidRDefault="009F6630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4C839C34" w14:textId="77777777" w:rsidR="009F6630" w:rsidRDefault="009F6630" w:rsidP="00176592">
            <w:pPr>
              <w:pStyle w:val="Tabela"/>
            </w:pPr>
            <w:r>
              <w:t>Desabilitado.</w:t>
            </w:r>
          </w:p>
        </w:tc>
      </w:tr>
      <w:tr w:rsidR="00317231" w:rsidRPr="00577606" w14:paraId="062F43E6" w14:textId="77777777" w:rsidTr="00CC3B5C">
        <w:trPr>
          <w:cantSplit/>
        </w:trPr>
        <w:tc>
          <w:tcPr>
            <w:tcW w:w="1063" w:type="dxa"/>
          </w:tcPr>
          <w:p w14:paraId="268724D2" w14:textId="77777777" w:rsidR="00317231" w:rsidRPr="00577606" w:rsidRDefault="00317231" w:rsidP="00176592">
            <w:pPr>
              <w:pStyle w:val="Tabela"/>
              <w:numPr>
                <w:ilvl w:val="0"/>
                <w:numId w:val="100"/>
              </w:numPr>
            </w:pPr>
          </w:p>
        </w:tc>
        <w:tc>
          <w:tcPr>
            <w:tcW w:w="1427" w:type="dxa"/>
          </w:tcPr>
          <w:p w14:paraId="299C435D" w14:textId="77777777" w:rsidR="00317231" w:rsidRDefault="00317231" w:rsidP="00176592">
            <w:pPr>
              <w:pStyle w:val="Tabela"/>
            </w:pPr>
            <w:r>
              <w:t>Cliente</w:t>
            </w:r>
          </w:p>
        </w:tc>
        <w:tc>
          <w:tcPr>
            <w:tcW w:w="1315" w:type="dxa"/>
          </w:tcPr>
          <w:p w14:paraId="6AD10DAA" w14:textId="77777777" w:rsidR="00317231" w:rsidRDefault="00317231" w:rsidP="00176592">
            <w:pPr>
              <w:pStyle w:val="Tabela"/>
            </w:pPr>
            <w:r>
              <w:t>Nome do cliente que irá participar.</w:t>
            </w:r>
          </w:p>
        </w:tc>
        <w:tc>
          <w:tcPr>
            <w:tcW w:w="1134" w:type="dxa"/>
          </w:tcPr>
          <w:p w14:paraId="71062C83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4E6A43D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F377B5E" w14:textId="2A38438E" w:rsidR="00317231" w:rsidRDefault="00317231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33044B2B" w14:textId="77777777" w:rsidR="00317231" w:rsidRDefault="00317231" w:rsidP="00176592">
            <w:pPr>
              <w:pStyle w:val="Tabela"/>
            </w:pPr>
            <w:r w:rsidRPr="00E931E7">
              <w:t>Permitir selecionar apenas um item.</w:t>
            </w:r>
          </w:p>
          <w:p w14:paraId="3E84C2BB" w14:textId="46C48584" w:rsidR="00317231" w:rsidRDefault="00317231" w:rsidP="00176592">
            <w:pPr>
              <w:pStyle w:val="Tabela"/>
            </w:pPr>
            <w:r>
              <w:t>Seleção obrigatória.</w:t>
            </w:r>
          </w:p>
        </w:tc>
      </w:tr>
      <w:tr w:rsidR="00317231" w:rsidRPr="00577606" w14:paraId="2EBD7D30" w14:textId="77777777" w:rsidTr="00CC3B5C">
        <w:trPr>
          <w:cantSplit/>
        </w:trPr>
        <w:tc>
          <w:tcPr>
            <w:tcW w:w="1063" w:type="dxa"/>
          </w:tcPr>
          <w:p w14:paraId="5E4C785D" w14:textId="77777777" w:rsidR="00317231" w:rsidRPr="00577606" w:rsidRDefault="00317231" w:rsidP="00176592">
            <w:pPr>
              <w:pStyle w:val="Tabela"/>
              <w:numPr>
                <w:ilvl w:val="0"/>
                <w:numId w:val="100"/>
              </w:numPr>
            </w:pPr>
          </w:p>
        </w:tc>
        <w:tc>
          <w:tcPr>
            <w:tcW w:w="1427" w:type="dxa"/>
          </w:tcPr>
          <w:p w14:paraId="36B26F43" w14:textId="1C3483BB" w:rsidR="00317231" w:rsidRDefault="00317231" w:rsidP="00176592">
            <w:pPr>
              <w:pStyle w:val="Tabela"/>
            </w:pPr>
            <w:r>
              <w:t>D</w:t>
            </w:r>
            <w:r w:rsidR="00A1721E">
              <w:t>i</w:t>
            </w:r>
            <w:r>
              <w:t>a da Aula</w:t>
            </w:r>
          </w:p>
        </w:tc>
        <w:tc>
          <w:tcPr>
            <w:tcW w:w="1315" w:type="dxa"/>
          </w:tcPr>
          <w:p w14:paraId="76633142" w14:textId="4CB5DA93" w:rsidR="00317231" w:rsidRDefault="00317231" w:rsidP="00176592">
            <w:pPr>
              <w:pStyle w:val="Tabela"/>
            </w:pPr>
            <w:r>
              <w:t>Dia da Aula</w:t>
            </w:r>
          </w:p>
        </w:tc>
        <w:tc>
          <w:tcPr>
            <w:tcW w:w="1134" w:type="dxa"/>
          </w:tcPr>
          <w:p w14:paraId="56659B99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30F28B5" w14:textId="3079BBAF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47995F5A" w14:textId="778F0B72" w:rsidR="00317231" w:rsidRDefault="00317231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5ECA2C8D" w14:textId="77777777" w:rsidR="00317231" w:rsidRDefault="00317231" w:rsidP="00176592">
            <w:pPr>
              <w:pStyle w:val="Tabela"/>
            </w:pPr>
            <w:r w:rsidRPr="00E931E7">
              <w:t>Permitir selecionar apenas um item.</w:t>
            </w:r>
          </w:p>
          <w:p w14:paraId="61EBD0FE" w14:textId="0D1BF651" w:rsidR="00317231" w:rsidRDefault="00317231" w:rsidP="00176592">
            <w:pPr>
              <w:pStyle w:val="Tabela"/>
            </w:pPr>
            <w:r>
              <w:t>Seleção obrigatória.</w:t>
            </w:r>
          </w:p>
        </w:tc>
      </w:tr>
    </w:tbl>
    <w:p w14:paraId="59A87C50" w14:textId="77777777" w:rsidR="00323E9A" w:rsidRPr="00577606" w:rsidRDefault="00323E9A" w:rsidP="00323E9A">
      <w:pPr>
        <w:pStyle w:val="Ttulo4"/>
        <w:jc w:val="both"/>
      </w:pPr>
      <w:bookmarkStart w:id="134" w:name="_Toc52286278"/>
      <w:r w:rsidRPr="00577606">
        <w:t>Comandos</w:t>
      </w:r>
      <w:bookmarkEnd w:id="13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39051A97" w14:textId="77777777" w:rsidTr="00CC3B5C">
        <w:trPr>
          <w:cantSplit/>
        </w:trPr>
        <w:tc>
          <w:tcPr>
            <w:tcW w:w="1063" w:type="dxa"/>
          </w:tcPr>
          <w:p w14:paraId="2FB5FFD3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42417AB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7ACE90B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F751075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703273" w:rsidRPr="00577606" w14:paraId="392C6DC9" w14:textId="77777777" w:rsidTr="001B6164">
        <w:trPr>
          <w:cantSplit/>
        </w:trPr>
        <w:tc>
          <w:tcPr>
            <w:tcW w:w="1063" w:type="dxa"/>
          </w:tcPr>
          <w:p w14:paraId="1093A826" w14:textId="77777777" w:rsidR="00703273" w:rsidRPr="00577606" w:rsidRDefault="00703273" w:rsidP="00176592">
            <w:pPr>
              <w:pStyle w:val="Tabela"/>
              <w:numPr>
                <w:ilvl w:val="0"/>
                <w:numId w:val="104"/>
              </w:numPr>
            </w:pPr>
          </w:p>
        </w:tc>
        <w:tc>
          <w:tcPr>
            <w:tcW w:w="1559" w:type="dxa"/>
          </w:tcPr>
          <w:p w14:paraId="0BA664D1" w14:textId="77777777" w:rsidR="00703273" w:rsidRPr="00577606" w:rsidRDefault="00703273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0257C802" w14:textId="0A5751BA" w:rsidR="008E4E42" w:rsidRDefault="008E4E42" w:rsidP="00176592">
            <w:pPr>
              <w:pStyle w:val="Tabela"/>
            </w:pPr>
            <w:r>
              <w:t>Realiza edição dos dados informados.</w:t>
            </w:r>
          </w:p>
          <w:p w14:paraId="1DD1C4C3" w14:textId="77777777" w:rsidR="00703273" w:rsidRPr="00577606" w:rsidRDefault="00703273" w:rsidP="00176592">
            <w:pPr>
              <w:pStyle w:val="Tabela"/>
            </w:pPr>
            <w:r>
              <w:t>Aciona a Tela de Listar Presença.</w:t>
            </w:r>
          </w:p>
        </w:tc>
        <w:tc>
          <w:tcPr>
            <w:tcW w:w="2457" w:type="dxa"/>
          </w:tcPr>
          <w:p w14:paraId="13763719" w14:textId="77777777" w:rsidR="00703273" w:rsidRPr="00577606" w:rsidRDefault="00703273" w:rsidP="00176592">
            <w:pPr>
              <w:pStyle w:val="Tabela"/>
            </w:pPr>
            <w:r>
              <w:t>-</w:t>
            </w:r>
          </w:p>
        </w:tc>
      </w:tr>
      <w:tr w:rsidR="00703273" w:rsidRPr="00577606" w14:paraId="2AB72BAD" w14:textId="77777777" w:rsidTr="001B6164">
        <w:trPr>
          <w:cantSplit/>
        </w:trPr>
        <w:tc>
          <w:tcPr>
            <w:tcW w:w="1063" w:type="dxa"/>
          </w:tcPr>
          <w:p w14:paraId="787C783B" w14:textId="77777777" w:rsidR="00703273" w:rsidRPr="00577606" w:rsidRDefault="00703273" w:rsidP="00176592">
            <w:pPr>
              <w:pStyle w:val="Tabela"/>
              <w:numPr>
                <w:ilvl w:val="0"/>
                <w:numId w:val="104"/>
              </w:numPr>
            </w:pPr>
          </w:p>
        </w:tc>
        <w:tc>
          <w:tcPr>
            <w:tcW w:w="1559" w:type="dxa"/>
          </w:tcPr>
          <w:p w14:paraId="5A1D62D2" w14:textId="77777777" w:rsidR="00703273" w:rsidRPr="00577606" w:rsidRDefault="00703273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34650801" w14:textId="77777777" w:rsidR="00703273" w:rsidRDefault="00703273" w:rsidP="00176592">
            <w:pPr>
              <w:pStyle w:val="Tabela"/>
            </w:pPr>
            <w:r>
              <w:t>Não realizar ação.</w:t>
            </w:r>
          </w:p>
          <w:p w14:paraId="22F0CF8E" w14:textId="77777777" w:rsidR="00703273" w:rsidRPr="00577606" w:rsidRDefault="00703273" w:rsidP="00176592">
            <w:pPr>
              <w:pStyle w:val="Tabela"/>
            </w:pPr>
            <w:r>
              <w:t>Aciona a Tela de Listar Presença.</w:t>
            </w:r>
          </w:p>
        </w:tc>
        <w:tc>
          <w:tcPr>
            <w:tcW w:w="2457" w:type="dxa"/>
          </w:tcPr>
          <w:p w14:paraId="0B572F1D" w14:textId="77777777" w:rsidR="00703273" w:rsidRPr="00577606" w:rsidRDefault="00703273" w:rsidP="00176592">
            <w:pPr>
              <w:pStyle w:val="Tabela"/>
            </w:pPr>
            <w:r>
              <w:t>-</w:t>
            </w:r>
          </w:p>
        </w:tc>
      </w:tr>
      <w:tr w:rsidR="00323E9A" w:rsidRPr="00577606" w14:paraId="150995F6" w14:textId="77777777" w:rsidTr="00CC3B5C">
        <w:trPr>
          <w:cantSplit/>
        </w:trPr>
        <w:tc>
          <w:tcPr>
            <w:tcW w:w="1063" w:type="dxa"/>
          </w:tcPr>
          <w:p w14:paraId="4AB9B3C8" w14:textId="77777777" w:rsidR="00323E9A" w:rsidRPr="00577606" w:rsidRDefault="00323E9A" w:rsidP="00176592">
            <w:pPr>
              <w:pStyle w:val="Tabela"/>
              <w:numPr>
                <w:ilvl w:val="0"/>
                <w:numId w:val="104"/>
              </w:numPr>
            </w:pPr>
          </w:p>
        </w:tc>
        <w:tc>
          <w:tcPr>
            <w:tcW w:w="1559" w:type="dxa"/>
          </w:tcPr>
          <w:p w14:paraId="5132E662" w14:textId="77777777" w:rsidR="00323E9A" w:rsidRDefault="00323E9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28BD1891" w14:textId="77777777" w:rsidR="00323E9A" w:rsidRDefault="00323E9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796439C8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431A1A86" w14:textId="77777777" w:rsidTr="00CC3B5C">
        <w:trPr>
          <w:cantSplit/>
        </w:trPr>
        <w:tc>
          <w:tcPr>
            <w:tcW w:w="1063" w:type="dxa"/>
          </w:tcPr>
          <w:p w14:paraId="2BCAABDA" w14:textId="77777777" w:rsidR="00323E9A" w:rsidRPr="00577606" w:rsidRDefault="00323E9A" w:rsidP="00176592">
            <w:pPr>
              <w:pStyle w:val="Tabela"/>
              <w:numPr>
                <w:ilvl w:val="0"/>
                <w:numId w:val="104"/>
              </w:numPr>
            </w:pPr>
          </w:p>
        </w:tc>
        <w:tc>
          <w:tcPr>
            <w:tcW w:w="1559" w:type="dxa"/>
          </w:tcPr>
          <w:p w14:paraId="192F877D" w14:textId="77777777" w:rsidR="00323E9A" w:rsidRDefault="00323E9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4F6D9037" w14:textId="77777777" w:rsidR="00323E9A" w:rsidRDefault="00323E9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39426499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5347851C" w14:textId="77777777" w:rsidTr="00CC3B5C">
        <w:trPr>
          <w:cantSplit/>
        </w:trPr>
        <w:tc>
          <w:tcPr>
            <w:tcW w:w="1063" w:type="dxa"/>
          </w:tcPr>
          <w:p w14:paraId="5B785175" w14:textId="77777777" w:rsidR="00323E9A" w:rsidRPr="00577606" w:rsidRDefault="00323E9A" w:rsidP="00176592">
            <w:pPr>
              <w:pStyle w:val="Tabela"/>
              <w:numPr>
                <w:ilvl w:val="0"/>
                <w:numId w:val="104"/>
              </w:numPr>
            </w:pPr>
          </w:p>
        </w:tc>
        <w:tc>
          <w:tcPr>
            <w:tcW w:w="1559" w:type="dxa"/>
          </w:tcPr>
          <w:p w14:paraId="31D9D9FC" w14:textId="77777777" w:rsidR="00323E9A" w:rsidRDefault="00323E9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0D8C6248" w14:textId="77777777" w:rsidR="00323E9A" w:rsidRDefault="00323E9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5DA30D71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1E002C" w:rsidRPr="00577606" w14:paraId="5017E20F" w14:textId="77777777" w:rsidTr="00CC3B5C">
        <w:trPr>
          <w:cantSplit/>
        </w:trPr>
        <w:tc>
          <w:tcPr>
            <w:tcW w:w="1063" w:type="dxa"/>
          </w:tcPr>
          <w:p w14:paraId="79CA73F0" w14:textId="77777777" w:rsidR="001E002C" w:rsidRPr="00577606" w:rsidRDefault="001E002C" w:rsidP="00176592">
            <w:pPr>
              <w:pStyle w:val="Tabela"/>
              <w:numPr>
                <w:ilvl w:val="0"/>
                <w:numId w:val="104"/>
              </w:numPr>
            </w:pPr>
          </w:p>
        </w:tc>
        <w:tc>
          <w:tcPr>
            <w:tcW w:w="1559" w:type="dxa"/>
          </w:tcPr>
          <w:p w14:paraId="66CEA630" w14:textId="08DB280A" w:rsidR="001E002C" w:rsidRDefault="001E002C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20CA5DC6" w14:textId="24C1C333" w:rsidR="001E002C" w:rsidRDefault="001E002C" w:rsidP="00176592">
            <w:pPr>
              <w:pStyle w:val="Tabela"/>
            </w:pPr>
            <w:r>
              <w:t>Aciona a Tela de Seleção de Perfil de Acesso</w:t>
            </w:r>
          </w:p>
        </w:tc>
        <w:tc>
          <w:tcPr>
            <w:tcW w:w="2457" w:type="dxa"/>
          </w:tcPr>
          <w:p w14:paraId="0E7C42B5" w14:textId="77777777" w:rsidR="001E002C" w:rsidRDefault="001E002C" w:rsidP="00176592">
            <w:pPr>
              <w:pStyle w:val="Tabela"/>
            </w:pPr>
            <w:r>
              <w:t>-</w:t>
            </w:r>
          </w:p>
        </w:tc>
      </w:tr>
    </w:tbl>
    <w:p w14:paraId="3F483E27" w14:textId="676A82DD" w:rsidR="00323E9A" w:rsidRPr="00577606" w:rsidRDefault="00323E9A" w:rsidP="00323E9A">
      <w:pPr>
        <w:pStyle w:val="Ttulo3"/>
        <w:jc w:val="both"/>
      </w:pPr>
      <w:bookmarkStart w:id="135" w:name="_Toc52286279"/>
      <w:r w:rsidRPr="00577606">
        <w:t xml:space="preserve">Interface de usuário </w:t>
      </w:r>
      <w:r>
        <w:t xml:space="preserve">Deletar </w:t>
      </w:r>
      <w:r w:rsidR="00DE3045">
        <w:t>Presença</w:t>
      </w:r>
      <w:bookmarkEnd w:id="135"/>
    </w:p>
    <w:p w14:paraId="51853CCD" w14:textId="77777777" w:rsidR="00323E9A" w:rsidRPr="00577606" w:rsidRDefault="00323E9A" w:rsidP="00323E9A">
      <w:pPr>
        <w:pStyle w:val="Ttulo4"/>
        <w:jc w:val="both"/>
      </w:pPr>
      <w:bookmarkStart w:id="136" w:name="_Toc52286280"/>
      <w:r w:rsidRPr="00577606">
        <w:t>Leiaute sugerido</w:t>
      </w:r>
      <w:bookmarkEnd w:id="136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323E9A" w:rsidRPr="00577606" w14:paraId="1642F0B2" w14:textId="77777777" w:rsidTr="00CC3B5C">
        <w:trPr>
          <w:trHeight w:val="645"/>
        </w:trPr>
        <w:tc>
          <w:tcPr>
            <w:tcW w:w="9284" w:type="dxa"/>
          </w:tcPr>
          <w:p w14:paraId="2E84DDD3" w14:textId="77777777" w:rsidR="006A3E7E" w:rsidRDefault="00323E9A" w:rsidP="006A3E7E">
            <w:pPr>
              <w:pStyle w:val="Legenda"/>
              <w:keepNext/>
              <w:jc w:val="both"/>
            </w:pPr>
            <w:r>
              <w:rPr>
                <w:noProof/>
              </w:rPr>
              <w:drawing>
                <wp:inline distT="0" distB="0" distL="0" distR="0" wp14:anchorId="7FD871B9" wp14:editId="4017172E">
                  <wp:extent cx="5806421" cy="2555874"/>
                  <wp:effectExtent l="0" t="0" r="444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21" cy="255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F7973" w14:textId="1F7746F3" w:rsidR="00323E9A" w:rsidRPr="00577606" w:rsidRDefault="006A3E7E" w:rsidP="00CC3B5C">
            <w:pPr>
              <w:pStyle w:val="Legenda"/>
              <w:jc w:val="both"/>
            </w:pPr>
            <w:r>
              <w:t xml:space="preserve">Figura </w:t>
            </w:r>
            <w:fldSimple w:instr=" SEQ Figura \* ARABIC ">
              <w:r w:rsidR="004F6AAF">
                <w:rPr>
                  <w:noProof/>
                </w:rPr>
                <w:t>32</w:t>
              </w:r>
            </w:fldSimple>
            <w:r>
              <w:t xml:space="preserve"> - Deletar Presença</w:t>
            </w:r>
          </w:p>
        </w:tc>
      </w:tr>
    </w:tbl>
    <w:p w14:paraId="21188DD2" w14:textId="77777777" w:rsidR="00323E9A" w:rsidRPr="00577606" w:rsidRDefault="00323E9A" w:rsidP="00176592">
      <w:pPr>
        <w:pStyle w:val="Corpodetexto"/>
      </w:pPr>
    </w:p>
    <w:p w14:paraId="46056AC2" w14:textId="767739E6" w:rsidR="00323E9A" w:rsidRPr="00577606" w:rsidRDefault="00323E9A" w:rsidP="00323E9A">
      <w:pPr>
        <w:pStyle w:val="Ttulo4"/>
        <w:jc w:val="both"/>
      </w:pPr>
      <w:bookmarkStart w:id="137" w:name="_Toc52286281"/>
      <w:r w:rsidRPr="00577606">
        <w:t>Campos</w:t>
      </w:r>
      <w:bookmarkEnd w:id="13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315"/>
        <w:gridCol w:w="1134"/>
        <w:gridCol w:w="1275"/>
        <w:gridCol w:w="993"/>
        <w:gridCol w:w="1984"/>
      </w:tblGrid>
      <w:tr w:rsidR="00323E9A" w:rsidRPr="00577606" w14:paraId="65A05384" w14:textId="77777777" w:rsidTr="00CC3B5C">
        <w:trPr>
          <w:cantSplit/>
          <w:trHeight w:val="134"/>
        </w:trPr>
        <w:tc>
          <w:tcPr>
            <w:tcW w:w="1063" w:type="dxa"/>
          </w:tcPr>
          <w:p w14:paraId="58DD7A87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427" w:type="dxa"/>
          </w:tcPr>
          <w:p w14:paraId="43B27605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315" w:type="dxa"/>
          </w:tcPr>
          <w:p w14:paraId="306663A7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309BC3B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5" w:type="dxa"/>
          </w:tcPr>
          <w:p w14:paraId="078716FA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64892BBE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7D5FF754" w14:textId="77777777" w:rsidR="00323E9A" w:rsidRPr="00577606" w:rsidRDefault="00323E9A" w:rsidP="0017659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17231" w:rsidRPr="00577606" w14:paraId="17F1A0E8" w14:textId="77777777" w:rsidTr="001E5C64">
        <w:trPr>
          <w:cantSplit/>
        </w:trPr>
        <w:tc>
          <w:tcPr>
            <w:tcW w:w="1063" w:type="dxa"/>
          </w:tcPr>
          <w:p w14:paraId="48D249EC" w14:textId="77777777" w:rsidR="00317231" w:rsidRPr="00577606" w:rsidRDefault="00317231" w:rsidP="00176592">
            <w:pPr>
              <w:pStyle w:val="Tabela"/>
              <w:numPr>
                <w:ilvl w:val="0"/>
                <w:numId w:val="122"/>
              </w:numPr>
            </w:pPr>
          </w:p>
        </w:tc>
        <w:tc>
          <w:tcPr>
            <w:tcW w:w="1427" w:type="dxa"/>
          </w:tcPr>
          <w:p w14:paraId="466ABBC0" w14:textId="77777777" w:rsidR="00317231" w:rsidRPr="00577606" w:rsidRDefault="00317231" w:rsidP="00176592">
            <w:pPr>
              <w:pStyle w:val="Tabela"/>
            </w:pPr>
            <w:r>
              <w:t>Nome Aula</w:t>
            </w:r>
          </w:p>
        </w:tc>
        <w:tc>
          <w:tcPr>
            <w:tcW w:w="1315" w:type="dxa"/>
          </w:tcPr>
          <w:p w14:paraId="07B18680" w14:textId="77777777" w:rsidR="00317231" w:rsidRPr="00577606" w:rsidRDefault="00317231" w:rsidP="00176592">
            <w:pPr>
              <w:pStyle w:val="Tabela"/>
            </w:pPr>
            <w:r>
              <w:t>Nome da Aula</w:t>
            </w:r>
          </w:p>
        </w:tc>
        <w:tc>
          <w:tcPr>
            <w:tcW w:w="1134" w:type="dxa"/>
          </w:tcPr>
          <w:p w14:paraId="4081967F" w14:textId="77777777" w:rsidR="00317231" w:rsidRPr="00577606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4677503E" w14:textId="77777777" w:rsidR="00317231" w:rsidRPr="00577606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6A4E26A6" w14:textId="77777777" w:rsidR="00317231" w:rsidRPr="00577606" w:rsidRDefault="0031723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532D9D1F" w14:textId="77777777" w:rsidR="00317231" w:rsidRPr="00577606" w:rsidRDefault="00317231" w:rsidP="00176592">
            <w:pPr>
              <w:pStyle w:val="Tabela"/>
            </w:pPr>
            <w:r>
              <w:t>Desabilitado.</w:t>
            </w:r>
          </w:p>
        </w:tc>
      </w:tr>
      <w:tr w:rsidR="00317231" w:rsidRPr="00577606" w14:paraId="2D34D5C0" w14:textId="77777777" w:rsidTr="001E5C64">
        <w:trPr>
          <w:cantSplit/>
        </w:trPr>
        <w:tc>
          <w:tcPr>
            <w:tcW w:w="1063" w:type="dxa"/>
          </w:tcPr>
          <w:p w14:paraId="2BB69450" w14:textId="77777777" w:rsidR="00317231" w:rsidRPr="00577606" w:rsidRDefault="00317231" w:rsidP="00176592">
            <w:pPr>
              <w:pStyle w:val="Tabela"/>
              <w:numPr>
                <w:ilvl w:val="0"/>
                <w:numId w:val="122"/>
              </w:numPr>
            </w:pPr>
          </w:p>
        </w:tc>
        <w:tc>
          <w:tcPr>
            <w:tcW w:w="1427" w:type="dxa"/>
          </w:tcPr>
          <w:p w14:paraId="1664851A" w14:textId="77777777" w:rsidR="00317231" w:rsidRDefault="00317231" w:rsidP="00176592">
            <w:pPr>
              <w:pStyle w:val="Tabela"/>
            </w:pPr>
            <w:r>
              <w:t>Instrutor</w:t>
            </w:r>
          </w:p>
        </w:tc>
        <w:tc>
          <w:tcPr>
            <w:tcW w:w="1315" w:type="dxa"/>
          </w:tcPr>
          <w:p w14:paraId="2952E73A" w14:textId="77777777" w:rsidR="00317231" w:rsidRDefault="00317231" w:rsidP="00176592">
            <w:pPr>
              <w:pStyle w:val="Tabela"/>
            </w:pPr>
            <w:r>
              <w:t>Nome do Instrutor</w:t>
            </w:r>
          </w:p>
        </w:tc>
        <w:tc>
          <w:tcPr>
            <w:tcW w:w="1134" w:type="dxa"/>
          </w:tcPr>
          <w:p w14:paraId="6C7D590F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1FCE8F1C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254E5FC" w14:textId="77777777" w:rsidR="00317231" w:rsidRDefault="00317231" w:rsidP="00176592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E07D2F5" w14:textId="77777777" w:rsidR="00317231" w:rsidRDefault="00317231" w:rsidP="00176592">
            <w:pPr>
              <w:pStyle w:val="Tabela"/>
            </w:pPr>
            <w:r>
              <w:t>Desabilitado.</w:t>
            </w:r>
          </w:p>
        </w:tc>
      </w:tr>
      <w:tr w:rsidR="00317231" w:rsidRPr="00577606" w14:paraId="3DC31FE4" w14:textId="77777777" w:rsidTr="001E5C64">
        <w:trPr>
          <w:cantSplit/>
        </w:trPr>
        <w:tc>
          <w:tcPr>
            <w:tcW w:w="1063" w:type="dxa"/>
          </w:tcPr>
          <w:p w14:paraId="5EF8EAEF" w14:textId="77777777" w:rsidR="00317231" w:rsidRPr="00577606" w:rsidRDefault="00317231" w:rsidP="00176592">
            <w:pPr>
              <w:pStyle w:val="Tabela"/>
              <w:numPr>
                <w:ilvl w:val="0"/>
                <w:numId w:val="122"/>
              </w:numPr>
            </w:pPr>
          </w:p>
        </w:tc>
        <w:tc>
          <w:tcPr>
            <w:tcW w:w="1427" w:type="dxa"/>
          </w:tcPr>
          <w:p w14:paraId="0E59B7E8" w14:textId="77777777" w:rsidR="00317231" w:rsidRDefault="00317231" w:rsidP="00176592">
            <w:pPr>
              <w:pStyle w:val="Tabela"/>
            </w:pPr>
            <w:r>
              <w:t>Cliente</w:t>
            </w:r>
          </w:p>
        </w:tc>
        <w:tc>
          <w:tcPr>
            <w:tcW w:w="1315" w:type="dxa"/>
          </w:tcPr>
          <w:p w14:paraId="22F0F408" w14:textId="77777777" w:rsidR="00317231" w:rsidRDefault="00317231" w:rsidP="00176592">
            <w:pPr>
              <w:pStyle w:val="Tabela"/>
            </w:pPr>
            <w:r>
              <w:t>Nome do cliente que irá participar.</w:t>
            </w:r>
          </w:p>
        </w:tc>
        <w:tc>
          <w:tcPr>
            <w:tcW w:w="1134" w:type="dxa"/>
          </w:tcPr>
          <w:p w14:paraId="10CEABF4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3A76955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2880DCD7" w14:textId="77777777" w:rsidR="00317231" w:rsidRDefault="00317231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72A4DA5A" w14:textId="77777777" w:rsidR="00317231" w:rsidRDefault="00317231" w:rsidP="00176592">
            <w:pPr>
              <w:pStyle w:val="Tabela"/>
            </w:pPr>
            <w:r w:rsidRPr="00E931E7">
              <w:t>Permitir selecionar apenas um item.</w:t>
            </w:r>
          </w:p>
          <w:p w14:paraId="39599C04" w14:textId="77777777" w:rsidR="00317231" w:rsidRDefault="00317231" w:rsidP="00176592">
            <w:pPr>
              <w:pStyle w:val="Tabela"/>
            </w:pPr>
            <w:r>
              <w:t>Seleção obrigatória.</w:t>
            </w:r>
          </w:p>
        </w:tc>
      </w:tr>
      <w:tr w:rsidR="00317231" w:rsidRPr="00577606" w14:paraId="25F2C461" w14:textId="77777777" w:rsidTr="001E5C64">
        <w:trPr>
          <w:cantSplit/>
        </w:trPr>
        <w:tc>
          <w:tcPr>
            <w:tcW w:w="1063" w:type="dxa"/>
          </w:tcPr>
          <w:p w14:paraId="01AB50E3" w14:textId="77777777" w:rsidR="00317231" w:rsidRPr="00577606" w:rsidRDefault="00317231" w:rsidP="00176592">
            <w:pPr>
              <w:pStyle w:val="Tabela"/>
              <w:numPr>
                <w:ilvl w:val="0"/>
                <w:numId w:val="122"/>
              </w:numPr>
            </w:pPr>
          </w:p>
        </w:tc>
        <w:tc>
          <w:tcPr>
            <w:tcW w:w="1427" w:type="dxa"/>
          </w:tcPr>
          <w:p w14:paraId="244ACCE3" w14:textId="20AC580B" w:rsidR="00317231" w:rsidRDefault="00317231" w:rsidP="00176592">
            <w:pPr>
              <w:pStyle w:val="Tabela"/>
            </w:pPr>
            <w:r>
              <w:t>D</w:t>
            </w:r>
            <w:r w:rsidR="00A1721E">
              <w:t>i</w:t>
            </w:r>
            <w:r>
              <w:t>a da Aula</w:t>
            </w:r>
          </w:p>
        </w:tc>
        <w:tc>
          <w:tcPr>
            <w:tcW w:w="1315" w:type="dxa"/>
          </w:tcPr>
          <w:p w14:paraId="64A2F1B0" w14:textId="77777777" w:rsidR="00317231" w:rsidRDefault="00317231" w:rsidP="00176592">
            <w:pPr>
              <w:pStyle w:val="Tabela"/>
            </w:pPr>
            <w:r>
              <w:t>Dia da Aula</w:t>
            </w:r>
          </w:p>
        </w:tc>
        <w:tc>
          <w:tcPr>
            <w:tcW w:w="1134" w:type="dxa"/>
          </w:tcPr>
          <w:p w14:paraId="5A1ED9E2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1275" w:type="dxa"/>
          </w:tcPr>
          <w:p w14:paraId="6C9990FC" w14:textId="77777777" w:rsidR="00317231" w:rsidRDefault="00317231" w:rsidP="00176592">
            <w:pPr>
              <w:pStyle w:val="Tabela"/>
            </w:pPr>
            <w:r>
              <w:t>-</w:t>
            </w:r>
          </w:p>
        </w:tc>
        <w:tc>
          <w:tcPr>
            <w:tcW w:w="993" w:type="dxa"/>
          </w:tcPr>
          <w:p w14:paraId="5A5C043D" w14:textId="77777777" w:rsidR="00317231" w:rsidRDefault="00317231" w:rsidP="00176592">
            <w:pPr>
              <w:pStyle w:val="Tabela"/>
            </w:pPr>
            <w:r>
              <w:t>Combo</w:t>
            </w:r>
          </w:p>
        </w:tc>
        <w:tc>
          <w:tcPr>
            <w:tcW w:w="1984" w:type="dxa"/>
          </w:tcPr>
          <w:p w14:paraId="171B7932" w14:textId="77777777" w:rsidR="00317231" w:rsidRDefault="00317231" w:rsidP="00176592">
            <w:pPr>
              <w:pStyle w:val="Tabela"/>
            </w:pPr>
            <w:r w:rsidRPr="00E931E7">
              <w:t>Permitir selecionar apenas um item.</w:t>
            </w:r>
          </w:p>
          <w:p w14:paraId="14052F42" w14:textId="77777777" w:rsidR="00317231" w:rsidRDefault="00317231" w:rsidP="00176592">
            <w:pPr>
              <w:pStyle w:val="Tabela"/>
            </w:pPr>
            <w:r>
              <w:t>Seleção obrigatória.</w:t>
            </w:r>
          </w:p>
        </w:tc>
      </w:tr>
    </w:tbl>
    <w:p w14:paraId="2C87BA2B" w14:textId="77777777" w:rsidR="00323E9A" w:rsidRPr="00577606" w:rsidRDefault="00323E9A" w:rsidP="00176592">
      <w:pPr>
        <w:pStyle w:val="Corpodetexto"/>
      </w:pPr>
    </w:p>
    <w:p w14:paraId="6DFDBC1D" w14:textId="42E43F93" w:rsidR="00323E9A" w:rsidRPr="00577606" w:rsidRDefault="00323E9A" w:rsidP="00323E9A">
      <w:pPr>
        <w:pStyle w:val="Ttulo4"/>
        <w:jc w:val="both"/>
      </w:pPr>
      <w:bookmarkStart w:id="138" w:name="_Toc52286282"/>
      <w:r w:rsidRPr="00577606">
        <w:t>Comandos</w:t>
      </w:r>
      <w:bookmarkEnd w:id="13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323E9A" w:rsidRPr="00577606" w14:paraId="45C2A615" w14:textId="77777777" w:rsidTr="00CC3B5C">
        <w:trPr>
          <w:cantSplit/>
        </w:trPr>
        <w:tc>
          <w:tcPr>
            <w:tcW w:w="1063" w:type="dxa"/>
          </w:tcPr>
          <w:p w14:paraId="3A26A317" w14:textId="77777777" w:rsidR="00323E9A" w:rsidRPr="00577606" w:rsidRDefault="00323E9A" w:rsidP="00176592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74B7B40" w14:textId="77777777" w:rsidR="00323E9A" w:rsidRPr="00577606" w:rsidRDefault="00323E9A" w:rsidP="00176592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C4348C" w14:textId="77777777" w:rsidR="00323E9A" w:rsidRPr="00577606" w:rsidRDefault="00323E9A" w:rsidP="0017659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7320A0B8" w14:textId="77777777" w:rsidR="00323E9A" w:rsidRPr="00577606" w:rsidRDefault="00323E9A" w:rsidP="00176592">
            <w:pPr>
              <w:pStyle w:val="Tabela"/>
            </w:pPr>
            <w:r w:rsidRPr="00577606">
              <w:t>Restrições</w:t>
            </w:r>
          </w:p>
        </w:tc>
      </w:tr>
      <w:tr w:rsidR="00703273" w:rsidRPr="00577606" w14:paraId="1BDDB95B" w14:textId="77777777" w:rsidTr="001B6164">
        <w:trPr>
          <w:cantSplit/>
        </w:trPr>
        <w:tc>
          <w:tcPr>
            <w:tcW w:w="1063" w:type="dxa"/>
          </w:tcPr>
          <w:p w14:paraId="00BEA5C1" w14:textId="77777777" w:rsidR="00703273" w:rsidRPr="00577606" w:rsidRDefault="00703273" w:rsidP="00176592">
            <w:pPr>
              <w:pStyle w:val="Tabela"/>
              <w:numPr>
                <w:ilvl w:val="0"/>
                <w:numId w:val="105"/>
              </w:numPr>
            </w:pPr>
          </w:p>
        </w:tc>
        <w:tc>
          <w:tcPr>
            <w:tcW w:w="1559" w:type="dxa"/>
          </w:tcPr>
          <w:p w14:paraId="2CE989EC" w14:textId="77777777" w:rsidR="00703273" w:rsidRPr="00577606" w:rsidRDefault="00703273" w:rsidP="00176592">
            <w:pPr>
              <w:pStyle w:val="Tabela"/>
            </w:pPr>
            <w:r>
              <w:t>Confirmar</w:t>
            </w:r>
          </w:p>
        </w:tc>
        <w:tc>
          <w:tcPr>
            <w:tcW w:w="4111" w:type="dxa"/>
          </w:tcPr>
          <w:p w14:paraId="2984BD60" w14:textId="08A34928" w:rsidR="00BE19F0" w:rsidRDefault="00BE19F0" w:rsidP="00176592">
            <w:pPr>
              <w:pStyle w:val="Tabela"/>
            </w:pPr>
            <w:r>
              <w:t>Realiza exclusão dos dados informados.</w:t>
            </w:r>
          </w:p>
          <w:p w14:paraId="0624C9AB" w14:textId="77777777" w:rsidR="00703273" w:rsidRPr="00577606" w:rsidRDefault="00703273" w:rsidP="00176592">
            <w:pPr>
              <w:pStyle w:val="Tabela"/>
            </w:pPr>
            <w:r>
              <w:t>Aciona a Tela de Listar Presença.</w:t>
            </w:r>
          </w:p>
        </w:tc>
        <w:tc>
          <w:tcPr>
            <w:tcW w:w="2457" w:type="dxa"/>
          </w:tcPr>
          <w:p w14:paraId="4C5960A7" w14:textId="77777777" w:rsidR="00703273" w:rsidRPr="00577606" w:rsidRDefault="00703273" w:rsidP="00176592">
            <w:pPr>
              <w:pStyle w:val="Tabela"/>
            </w:pPr>
            <w:r>
              <w:t>-</w:t>
            </w:r>
          </w:p>
        </w:tc>
      </w:tr>
      <w:tr w:rsidR="00703273" w:rsidRPr="00577606" w14:paraId="7A8A7884" w14:textId="77777777" w:rsidTr="001B6164">
        <w:trPr>
          <w:cantSplit/>
        </w:trPr>
        <w:tc>
          <w:tcPr>
            <w:tcW w:w="1063" w:type="dxa"/>
          </w:tcPr>
          <w:p w14:paraId="241C8937" w14:textId="77777777" w:rsidR="00703273" w:rsidRPr="00577606" w:rsidRDefault="00703273" w:rsidP="00176592">
            <w:pPr>
              <w:pStyle w:val="Tabela"/>
              <w:numPr>
                <w:ilvl w:val="0"/>
                <w:numId w:val="105"/>
              </w:numPr>
            </w:pPr>
          </w:p>
        </w:tc>
        <w:tc>
          <w:tcPr>
            <w:tcW w:w="1559" w:type="dxa"/>
          </w:tcPr>
          <w:p w14:paraId="75C8BC73" w14:textId="77777777" w:rsidR="00703273" w:rsidRPr="00577606" w:rsidRDefault="00703273" w:rsidP="00176592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30F26DD5" w14:textId="77777777" w:rsidR="00703273" w:rsidRDefault="00703273" w:rsidP="00176592">
            <w:pPr>
              <w:pStyle w:val="Tabela"/>
            </w:pPr>
            <w:r>
              <w:t>Não realizar ação.</w:t>
            </w:r>
          </w:p>
          <w:p w14:paraId="5F6C4723" w14:textId="77777777" w:rsidR="00703273" w:rsidRPr="00577606" w:rsidRDefault="00703273" w:rsidP="00176592">
            <w:pPr>
              <w:pStyle w:val="Tabela"/>
            </w:pPr>
            <w:r>
              <w:t>Aciona a Tela de Listar Presença.</w:t>
            </w:r>
          </w:p>
        </w:tc>
        <w:tc>
          <w:tcPr>
            <w:tcW w:w="2457" w:type="dxa"/>
          </w:tcPr>
          <w:p w14:paraId="57F203D9" w14:textId="77777777" w:rsidR="00703273" w:rsidRPr="00577606" w:rsidRDefault="00703273" w:rsidP="00176592">
            <w:pPr>
              <w:pStyle w:val="Tabela"/>
            </w:pPr>
            <w:r>
              <w:t>-</w:t>
            </w:r>
          </w:p>
        </w:tc>
      </w:tr>
      <w:tr w:rsidR="00323E9A" w:rsidRPr="00577606" w14:paraId="29CEF3B3" w14:textId="77777777" w:rsidTr="00CC3B5C">
        <w:trPr>
          <w:cantSplit/>
        </w:trPr>
        <w:tc>
          <w:tcPr>
            <w:tcW w:w="1063" w:type="dxa"/>
          </w:tcPr>
          <w:p w14:paraId="37E95565" w14:textId="77777777" w:rsidR="00323E9A" w:rsidRPr="00577606" w:rsidRDefault="00323E9A" w:rsidP="00176592">
            <w:pPr>
              <w:pStyle w:val="Tabela"/>
              <w:numPr>
                <w:ilvl w:val="0"/>
                <w:numId w:val="105"/>
              </w:numPr>
            </w:pPr>
          </w:p>
        </w:tc>
        <w:tc>
          <w:tcPr>
            <w:tcW w:w="1559" w:type="dxa"/>
          </w:tcPr>
          <w:p w14:paraId="0D7DD943" w14:textId="77777777" w:rsidR="00323E9A" w:rsidRDefault="00323E9A" w:rsidP="00176592">
            <w:pPr>
              <w:pStyle w:val="Tabela"/>
            </w:pPr>
            <w:r>
              <w:t>Cliente</w:t>
            </w:r>
          </w:p>
        </w:tc>
        <w:tc>
          <w:tcPr>
            <w:tcW w:w="4111" w:type="dxa"/>
          </w:tcPr>
          <w:p w14:paraId="3004A373" w14:textId="77777777" w:rsidR="00323E9A" w:rsidRDefault="00323E9A" w:rsidP="00176592">
            <w:pPr>
              <w:pStyle w:val="Tabela"/>
            </w:pPr>
            <w:r>
              <w:t>Aciona a Tela de Consultar de Cliente.</w:t>
            </w:r>
          </w:p>
        </w:tc>
        <w:tc>
          <w:tcPr>
            <w:tcW w:w="2457" w:type="dxa"/>
          </w:tcPr>
          <w:p w14:paraId="3CFF50E3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2CB6AC7B" w14:textId="77777777" w:rsidTr="00CC3B5C">
        <w:trPr>
          <w:cantSplit/>
        </w:trPr>
        <w:tc>
          <w:tcPr>
            <w:tcW w:w="1063" w:type="dxa"/>
          </w:tcPr>
          <w:p w14:paraId="0367EEB3" w14:textId="77777777" w:rsidR="00323E9A" w:rsidRPr="00577606" w:rsidRDefault="00323E9A" w:rsidP="00176592">
            <w:pPr>
              <w:pStyle w:val="Tabela"/>
              <w:numPr>
                <w:ilvl w:val="0"/>
                <w:numId w:val="105"/>
              </w:numPr>
            </w:pPr>
          </w:p>
        </w:tc>
        <w:tc>
          <w:tcPr>
            <w:tcW w:w="1559" w:type="dxa"/>
          </w:tcPr>
          <w:p w14:paraId="453D063E" w14:textId="77777777" w:rsidR="00323E9A" w:rsidRDefault="00323E9A" w:rsidP="00176592">
            <w:pPr>
              <w:pStyle w:val="Tabela"/>
            </w:pPr>
            <w:r>
              <w:t>Instrutor</w:t>
            </w:r>
          </w:p>
        </w:tc>
        <w:tc>
          <w:tcPr>
            <w:tcW w:w="4111" w:type="dxa"/>
          </w:tcPr>
          <w:p w14:paraId="512561B9" w14:textId="77777777" w:rsidR="00323E9A" w:rsidRDefault="00323E9A" w:rsidP="00176592">
            <w:pPr>
              <w:pStyle w:val="Tabela"/>
            </w:pPr>
            <w:r>
              <w:t>Aciona a Tela de Consultar Instrutor.</w:t>
            </w:r>
          </w:p>
        </w:tc>
        <w:tc>
          <w:tcPr>
            <w:tcW w:w="2457" w:type="dxa"/>
          </w:tcPr>
          <w:p w14:paraId="2222D0F3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35781B6C" w14:textId="77777777" w:rsidTr="00CC3B5C">
        <w:trPr>
          <w:cantSplit/>
        </w:trPr>
        <w:tc>
          <w:tcPr>
            <w:tcW w:w="1063" w:type="dxa"/>
          </w:tcPr>
          <w:p w14:paraId="7703B8FB" w14:textId="77777777" w:rsidR="00323E9A" w:rsidRPr="00577606" w:rsidRDefault="00323E9A" w:rsidP="00176592">
            <w:pPr>
              <w:pStyle w:val="Tabela"/>
              <w:numPr>
                <w:ilvl w:val="0"/>
                <w:numId w:val="105"/>
              </w:numPr>
            </w:pPr>
          </w:p>
        </w:tc>
        <w:tc>
          <w:tcPr>
            <w:tcW w:w="1559" w:type="dxa"/>
          </w:tcPr>
          <w:p w14:paraId="64DC6E44" w14:textId="77777777" w:rsidR="00323E9A" w:rsidRDefault="00323E9A" w:rsidP="00176592">
            <w:pPr>
              <w:pStyle w:val="Tabela"/>
            </w:pPr>
            <w:r>
              <w:t>Aula</w:t>
            </w:r>
          </w:p>
        </w:tc>
        <w:tc>
          <w:tcPr>
            <w:tcW w:w="4111" w:type="dxa"/>
          </w:tcPr>
          <w:p w14:paraId="777F14EB" w14:textId="77777777" w:rsidR="00323E9A" w:rsidRDefault="00323E9A" w:rsidP="00176592">
            <w:pPr>
              <w:pStyle w:val="Tabela"/>
            </w:pPr>
            <w:r>
              <w:t>Aciona a Tela de Consultar Aula.</w:t>
            </w:r>
          </w:p>
        </w:tc>
        <w:tc>
          <w:tcPr>
            <w:tcW w:w="2457" w:type="dxa"/>
          </w:tcPr>
          <w:p w14:paraId="615282FD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  <w:tr w:rsidR="00323E9A" w:rsidRPr="00577606" w14:paraId="327A5EB5" w14:textId="77777777" w:rsidTr="00CC3B5C">
        <w:trPr>
          <w:cantSplit/>
        </w:trPr>
        <w:tc>
          <w:tcPr>
            <w:tcW w:w="1063" w:type="dxa"/>
          </w:tcPr>
          <w:p w14:paraId="5BC0CD35" w14:textId="77777777" w:rsidR="00323E9A" w:rsidRPr="00577606" w:rsidRDefault="00323E9A" w:rsidP="00176592">
            <w:pPr>
              <w:pStyle w:val="Tabela"/>
              <w:numPr>
                <w:ilvl w:val="0"/>
                <w:numId w:val="105"/>
              </w:numPr>
            </w:pPr>
          </w:p>
        </w:tc>
        <w:tc>
          <w:tcPr>
            <w:tcW w:w="1559" w:type="dxa"/>
          </w:tcPr>
          <w:p w14:paraId="0E8D5554" w14:textId="481C8472" w:rsidR="00323E9A" w:rsidRDefault="004F6AAF" w:rsidP="00176592">
            <w:pPr>
              <w:pStyle w:val="Tabela"/>
            </w:pPr>
            <w:r>
              <w:t>Sair</w:t>
            </w:r>
          </w:p>
        </w:tc>
        <w:tc>
          <w:tcPr>
            <w:tcW w:w="4111" w:type="dxa"/>
          </w:tcPr>
          <w:p w14:paraId="5F0F40A5" w14:textId="0A8559AD" w:rsidR="00323E9A" w:rsidRDefault="00323E9A" w:rsidP="00176592">
            <w:pPr>
              <w:pStyle w:val="Tabela"/>
            </w:pPr>
            <w:r>
              <w:t xml:space="preserve">Aciona a Tela de </w:t>
            </w:r>
            <w:r w:rsidR="001E002C">
              <w:t>Seleção de Perfil de Acesso</w:t>
            </w:r>
          </w:p>
        </w:tc>
        <w:tc>
          <w:tcPr>
            <w:tcW w:w="2457" w:type="dxa"/>
          </w:tcPr>
          <w:p w14:paraId="672FDE91" w14:textId="77777777" w:rsidR="00323E9A" w:rsidRDefault="00323E9A" w:rsidP="00176592">
            <w:pPr>
              <w:pStyle w:val="Tabela"/>
            </w:pPr>
            <w:r>
              <w:t>-</w:t>
            </w:r>
          </w:p>
        </w:tc>
      </w:tr>
    </w:tbl>
    <w:p w14:paraId="4636052B" w14:textId="77777777" w:rsidR="006512A0" w:rsidRPr="006512A0" w:rsidRDefault="006512A0" w:rsidP="00176592">
      <w:pPr>
        <w:pStyle w:val="Corpodetexto"/>
        <w:rPr>
          <w:highlight w:val="yellow"/>
        </w:rPr>
      </w:pPr>
    </w:p>
    <w:p w14:paraId="21711D5D" w14:textId="77777777" w:rsidR="006512A0" w:rsidRDefault="006512A0" w:rsidP="00523684">
      <w:pPr>
        <w:pStyle w:val="Ttulo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9" w:name="_Toc52286283"/>
      <w:r>
        <w:rPr>
          <w:rFonts w:ascii="Times New Roman" w:hAnsi="Times New Roman"/>
        </w:rPr>
        <w:t>Especificação de requisitos de casos de uso</w:t>
      </w:r>
      <w:bookmarkEnd w:id="139"/>
      <w:r w:rsidRPr="006512A0">
        <w:rPr>
          <w:rFonts w:ascii="Times New Roman" w:hAnsi="Times New Roman"/>
        </w:rPr>
        <w:t xml:space="preserve"> </w:t>
      </w:r>
    </w:p>
    <w:p w14:paraId="7DAE0D31" w14:textId="77777777" w:rsidR="005A4B11" w:rsidRPr="006512A0" w:rsidRDefault="005A4B11" w:rsidP="005A4B11">
      <w:pPr>
        <w:pStyle w:val="Ttulo3"/>
        <w:jc w:val="both"/>
      </w:pPr>
      <w:bookmarkStart w:id="140" w:name="_Toc52286284"/>
      <w:r w:rsidRPr="006512A0">
        <w:t xml:space="preserve">Caso de uso </w:t>
      </w:r>
      <w:r>
        <w:t>Gerir Cliente</w:t>
      </w:r>
      <w:bookmarkEnd w:id="140"/>
    </w:p>
    <w:p w14:paraId="193D1919" w14:textId="77777777" w:rsidR="005A4B11" w:rsidRPr="00577606" w:rsidRDefault="005A4B11" w:rsidP="005A4B11">
      <w:pPr>
        <w:pStyle w:val="Ttulo4"/>
        <w:jc w:val="both"/>
      </w:pPr>
      <w:bookmarkStart w:id="141" w:name="_Toc52286285"/>
      <w:r w:rsidRPr="00577606">
        <w:t>Precondições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78F316E3" w14:textId="77777777" w:rsidTr="00B90E3E">
        <w:trPr>
          <w:trHeight w:val="867"/>
        </w:trPr>
        <w:tc>
          <w:tcPr>
            <w:tcW w:w="9212" w:type="dxa"/>
          </w:tcPr>
          <w:p w14:paraId="7B038791" w14:textId="7AA3D0E4" w:rsidR="005A4B11" w:rsidRDefault="005A4B11" w:rsidP="00176592">
            <w:pPr>
              <w:pStyle w:val="Tabela"/>
              <w:numPr>
                <w:ilvl w:val="0"/>
                <w:numId w:val="7"/>
              </w:numPr>
            </w:pPr>
            <w:r>
              <w:t>Estar acessando o sistema como Recepcionista</w:t>
            </w:r>
            <w:r w:rsidR="00ED77C4">
              <w:t>, para</w:t>
            </w:r>
            <w:r w:rsidR="00F15460">
              <w:t xml:space="preserve"> Gerir Cliente, Gerir Pagamento, Gerir Férias e Gerir Avaliação.</w:t>
            </w:r>
          </w:p>
          <w:p w14:paraId="57F8A587" w14:textId="384EFC18" w:rsidR="00F15460" w:rsidRPr="00577606" w:rsidRDefault="00BA4CD8" w:rsidP="00176592">
            <w:pPr>
              <w:pStyle w:val="Tabela"/>
              <w:numPr>
                <w:ilvl w:val="0"/>
                <w:numId w:val="7"/>
              </w:numPr>
            </w:pPr>
            <w:r>
              <w:t>Estar acessando o sistema como Fisioterapeuta, para Gerir Avaliação.</w:t>
            </w:r>
          </w:p>
        </w:tc>
      </w:tr>
    </w:tbl>
    <w:p w14:paraId="20C2036B" w14:textId="77777777" w:rsidR="005A4B11" w:rsidRPr="00577606" w:rsidRDefault="005A4B11" w:rsidP="005A4B11">
      <w:pPr>
        <w:pStyle w:val="Ttulo4"/>
        <w:jc w:val="both"/>
      </w:pPr>
      <w:bookmarkStart w:id="142" w:name="_Toc52286286"/>
      <w:r w:rsidRPr="00577606">
        <w:t>Fluxo principal</w:t>
      </w:r>
      <w:bookmarkEnd w:id="142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40CA559E" w14:textId="77777777" w:rsidTr="00B90E3E">
        <w:trPr>
          <w:trHeight w:val="797"/>
        </w:trPr>
        <w:tc>
          <w:tcPr>
            <w:tcW w:w="9212" w:type="dxa"/>
          </w:tcPr>
          <w:p w14:paraId="4E09EA93" w14:textId="77777777" w:rsidR="005A4B11" w:rsidRDefault="005A4B11" w:rsidP="00176592">
            <w:pPr>
              <w:pStyle w:val="Tabela"/>
              <w:numPr>
                <w:ilvl w:val="0"/>
                <w:numId w:val="8"/>
              </w:numPr>
            </w:pPr>
            <w:r>
              <w:t>O caso de uso inicia quando o usuário informa parâmetro no campo de busca e executa a busca.</w:t>
            </w:r>
          </w:p>
          <w:p w14:paraId="6D78E6E9" w14:textId="77777777" w:rsidR="005A4B11" w:rsidRDefault="005A4B11" w:rsidP="00176592">
            <w:pPr>
              <w:pStyle w:val="Tabela"/>
              <w:numPr>
                <w:ilvl w:val="0"/>
                <w:numId w:val="8"/>
              </w:numPr>
            </w:pPr>
            <w:r>
              <w:t>O sistema recupera a lista de clientes que contém o parâmetro do campo nome.</w:t>
            </w:r>
          </w:p>
          <w:p w14:paraId="523F6CDC" w14:textId="77777777" w:rsidR="005A4B11" w:rsidRDefault="005A4B11" w:rsidP="00176592">
            <w:pPr>
              <w:pStyle w:val="Tabela"/>
              <w:numPr>
                <w:ilvl w:val="0"/>
                <w:numId w:val="8"/>
              </w:numPr>
            </w:pPr>
            <w:r>
              <w:t>O sistema exibe os clientes recuperados.</w:t>
            </w:r>
          </w:p>
          <w:p w14:paraId="66400345" w14:textId="77777777" w:rsidR="005A4B11" w:rsidRPr="00577606" w:rsidRDefault="005A4B11" w:rsidP="00176592">
            <w:pPr>
              <w:pStyle w:val="Tabela"/>
              <w:numPr>
                <w:ilvl w:val="0"/>
                <w:numId w:val="8"/>
              </w:numPr>
            </w:pPr>
            <w:r>
              <w:t>O caso de uso é encerrado.</w:t>
            </w:r>
          </w:p>
        </w:tc>
      </w:tr>
    </w:tbl>
    <w:p w14:paraId="2D43694A" w14:textId="77777777" w:rsidR="005A4B11" w:rsidRDefault="005A4B11" w:rsidP="005A4B11">
      <w:pPr>
        <w:pStyle w:val="Ttulo4"/>
        <w:jc w:val="both"/>
      </w:pPr>
      <w:bookmarkStart w:id="143" w:name="_Toc52286287"/>
      <w:r>
        <w:t>Fluxo alternativo Cadastrar Cliente</w:t>
      </w:r>
      <w:bookmarkEnd w:id="143"/>
    </w:p>
    <w:p w14:paraId="0E2AFC06" w14:textId="77777777" w:rsidR="005A4B11" w:rsidRPr="00577606" w:rsidRDefault="005A4B11" w:rsidP="005A4B11">
      <w:pPr>
        <w:pStyle w:val="Ttulo4"/>
        <w:jc w:val="both"/>
      </w:pPr>
      <w:bookmarkStart w:id="144" w:name="_Toc52286288"/>
      <w:r w:rsidRPr="00577606">
        <w:t>Precondições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56614FA1" w14:textId="77777777" w:rsidTr="00B90E3E">
        <w:trPr>
          <w:trHeight w:val="867"/>
        </w:trPr>
        <w:tc>
          <w:tcPr>
            <w:tcW w:w="9212" w:type="dxa"/>
          </w:tcPr>
          <w:p w14:paraId="2213383D" w14:textId="77777777" w:rsidR="005A4B11" w:rsidRPr="00577606" w:rsidRDefault="005A4B11" w:rsidP="00176592">
            <w:pPr>
              <w:pStyle w:val="Tabela"/>
              <w:numPr>
                <w:ilvl w:val="0"/>
                <w:numId w:val="10"/>
              </w:numPr>
            </w:pPr>
            <w:r>
              <w:t>No passo 3 do fluxo principal, o usuário solicita o cadastro de um novo cliente.</w:t>
            </w:r>
          </w:p>
        </w:tc>
      </w:tr>
    </w:tbl>
    <w:p w14:paraId="6E38BAA9" w14:textId="77777777" w:rsidR="005A4B11" w:rsidRPr="007F1DDC" w:rsidRDefault="005A4B11" w:rsidP="005A4B11">
      <w:pPr>
        <w:pStyle w:val="Ttulo4"/>
        <w:jc w:val="both"/>
      </w:pPr>
      <w:bookmarkStart w:id="145" w:name="_Toc52286289"/>
      <w:r>
        <w:t>Passos</w:t>
      </w:r>
      <w:bookmarkEnd w:id="145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30F98D9C" w14:textId="77777777" w:rsidTr="00B90E3E">
        <w:trPr>
          <w:trHeight w:val="797"/>
        </w:trPr>
        <w:tc>
          <w:tcPr>
            <w:tcW w:w="9212" w:type="dxa"/>
          </w:tcPr>
          <w:p w14:paraId="115DEA2C" w14:textId="77777777" w:rsidR="005A4B11" w:rsidRDefault="005A4B11" w:rsidP="00176592">
            <w:pPr>
              <w:pStyle w:val="Tabela"/>
              <w:numPr>
                <w:ilvl w:val="0"/>
                <w:numId w:val="9"/>
              </w:numPr>
            </w:pPr>
            <w:r>
              <w:t>O usuário informa os dados do cliente.</w:t>
            </w:r>
          </w:p>
          <w:p w14:paraId="5AED485D" w14:textId="77777777" w:rsidR="005A4B11" w:rsidRDefault="005A4B11" w:rsidP="00176592">
            <w:pPr>
              <w:pStyle w:val="Tabela"/>
              <w:numPr>
                <w:ilvl w:val="0"/>
                <w:numId w:val="9"/>
              </w:numPr>
            </w:pPr>
            <w:r>
              <w:t>O persiste os dados informados.</w:t>
            </w:r>
          </w:p>
          <w:p w14:paraId="5BFE0255" w14:textId="77777777" w:rsidR="005A4B11" w:rsidRDefault="005A4B11" w:rsidP="00176592">
            <w:pPr>
              <w:pStyle w:val="Tabela"/>
              <w:numPr>
                <w:ilvl w:val="0"/>
                <w:numId w:val="9"/>
              </w:numPr>
            </w:pPr>
            <w:r>
              <w:t>O sistema se certifica de que não há cliente cadastrado com o mesmo CPF informado.</w:t>
            </w:r>
          </w:p>
          <w:p w14:paraId="3AAC5BF5" w14:textId="77777777" w:rsidR="005A4B11" w:rsidRDefault="005A4B11" w:rsidP="00176592">
            <w:pPr>
              <w:pStyle w:val="Tabela"/>
              <w:numPr>
                <w:ilvl w:val="0"/>
                <w:numId w:val="9"/>
              </w:numPr>
            </w:pPr>
            <w:r>
              <w:t>O sistema após garantir que não haja CPF cadastrado, emite uma mensagem de sucesso (MSG-01).</w:t>
            </w:r>
          </w:p>
          <w:p w14:paraId="0150A11F" w14:textId="77777777" w:rsidR="005A4B11" w:rsidRDefault="005A4B11" w:rsidP="00176592">
            <w:pPr>
              <w:pStyle w:val="Tabela"/>
              <w:numPr>
                <w:ilvl w:val="0"/>
                <w:numId w:val="9"/>
              </w:numPr>
            </w:pPr>
            <w:r>
              <w:t>O sistema após verificar que exista o CPF cadastrado, emite uma mensagem de aviso (MSG-02).</w:t>
            </w:r>
          </w:p>
          <w:p w14:paraId="0D41D0F2" w14:textId="77777777" w:rsidR="005A4B11" w:rsidRPr="00577606" w:rsidRDefault="005A4B11" w:rsidP="00176592">
            <w:pPr>
              <w:pStyle w:val="Tabela"/>
              <w:numPr>
                <w:ilvl w:val="0"/>
                <w:numId w:val="9"/>
              </w:numPr>
            </w:pPr>
            <w:r>
              <w:t>O fluxo retorna ao passo 1 do fluxo principal.</w:t>
            </w:r>
          </w:p>
        </w:tc>
      </w:tr>
    </w:tbl>
    <w:p w14:paraId="70BA79C4" w14:textId="77777777" w:rsidR="005A4B11" w:rsidRDefault="005A4B11" w:rsidP="005A4B11">
      <w:pPr>
        <w:pStyle w:val="Ttulo4"/>
        <w:jc w:val="both"/>
      </w:pPr>
      <w:bookmarkStart w:id="146" w:name="_Toc52286290"/>
      <w:r>
        <w:t>Fluxo alternativo Editar Cliente</w:t>
      </w:r>
      <w:bookmarkEnd w:id="146"/>
    </w:p>
    <w:p w14:paraId="3CDE3F77" w14:textId="77777777" w:rsidR="005A4B11" w:rsidRPr="00577606" w:rsidRDefault="005A4B11" w:rsidP="005A4B11">
      <w:pPr>
        <w:pStyle w:val="Ttulo4"/>
        <w:jc w:val="both"/>
      </w:pPr>
      <w:bookmarkStart w:id="147" w:name="_Toc52286291"/>
      <w:r w:rsidRPr="00577606">
        <w:t>Precondições</w:t>
      </w:r>
      <w:bookmarkEnd w:id="14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606E6E06" w14:textId="77777777" w:rsidTr="00B90E3E">
        <w:trPr>
          <w:trHeight w:val="867"/>
        </w:trPr>
        <w:tc>
          <w:tcPr>
            <w:tcW w:w="9212" w:type="dxa"/>
          </w:tcPr>
          <w:p w14:paraId="35357FA3" w14:textId="3F30AE22" w:rsidR="005A4B11" w:rsidRPr="00577606" w:rsidRDefault="005A4B11" w:rsidP="00176592">
            <w:pPr>
              <w:pStyle w:val="Tabela"/>
              <w:numPr>
                <w:ilvl w:val="0"/>
                <w:numId w:val="12"/>
              </w:numPr>
            </w:pPr>
            <w:r>
              <w:t>No passo 3 do fluxo principal, o usuário s</w:t>
            </w:r>
            <w:r w:rsidR="002470E9">
              <w:t>eleciona um cliente</w:t>
            </w:r>
            <w:r w:rsidR="00781DC0">
              <w:t xml:space="preserve"> e</w:t>
            </w:r>
            <w:r w:rsidR="002470E9">
              <w:t xml:space="preserve"> </w:t>
            </w:r>
            <w:r w:rsidR="00781DC0">
              <w:t>s</w:t>
            </w:r>
            <w:r>
              <w:t xml:space="preserve">olicita a </w:t>
            </w:r>
            <w:r w:rsidR="003B5B47">
              <w:t>edição</w:t>
            </w:r>
            <w:r w:rsidR="00781DC0">
              <w:t>.</w:t>
            </w:r>
          </w:p>
        </w:tc>
      </w:tr>
    </w:tbl>
    <w:p w14:paraId="077FC5E8" w14:textId="77777777" w:rsidR="005A4B11" w:rsidRPr="007F1DDC" w:rsidRDefault="005A4B11" w:rsidP="005A4B11">
      <w:pPr>
        <w:pStyle w:val="Ttulo4"/>
        <w:jc w:val="both"/>
      </w:pPr>
      <w:bookmarkStart w:id="148" w:name="_Toc52286292"/>
      <w:r>
        <w:t>Passos</w:t>
      </w:r>
      <w:bookmarkEnd w:id="148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09588BCD" w14:textId="77777777" w:rsidTr="00B90E3E">
        <w:trPr>
          <w:trHeight w:val="797"/>
        </w:trPr>
        <w:tc>
          <w:tcPr>
            <w:tcW w:w="9212" w:type="dxa"/>
          </w:tcPr>
          <w:p w14:paraId="4BD81412" w14:textId="77777777" w:rsidR="005A4B11" w:rsidRDefault="005A4B11" w:rsidP="00176592">
            <w:pPr>
              <w:pStyle w:val="Tabela"/>
              <w:numPr>
                <w:ilvl w:val="0"/>
                <w:numId w:val="11"/>
              </w:numPr>
            </w:pPr>
            <w:r>
              <w:t>O usuário informa os dados que serão alterados.</w:t>
            </w:r>
          </w:p>
          <w:p w14:paraId="3B86D89F" w14:textId="77777777" w:rsidR="005A4B11" w:rsidRDefault="005A4B11" w:rsidP="00176592">
            <w:pPr>
              <w:pStyle w:val="Tabela"/>
              <w:numPr>
                <w:ilvl w:val="0"/>
                <w:numId w:val="11"/>
              </w:numPr>
            </w:pPr>
            <w:r>
              <w:t>O persiste os dados informados.</w:t>
            </w:r>
          </w:p>
          <w:p w14:paraId="3F311CAF" w14:textId="3A0FF425" w:rsidR="005A4B11" w:rsidRDefault="005A4B11" w:rsidP="00176592">
            <w:pPr>
              <w:pStyle w:val="Tabela"/>
              <w:numPr>
                <w:ilvl w:val="0"/>
                <w:numId w:val="11"/>
              </w:numPr>
            </w:pPr>
            <w:r>
              <w:t>O sistema emite uma mensagem de sucesso (MSG-0</w:t>
            </w:r>
            <w:r w:rsidR="00B7604C">
              <w:t>3</w:t>
            </w:r>
            <w:r>
              <w:t>).</w:t>
            </w:r>
          </w:p>
          <w:p w14:paraId="5A264601" w14:textId="77777777" w:rsidR="005A4B11" w:rsidRPr="00577606" w:rsidRDefault="005A4B11" w:rsidP="00176592">
            <w:pPr>
              <w:pStyle w:val="Tabela"/>
              <w:numPr>
                <w:ilvl w:val="0"/>
                <w:numId w:val="11"/>
              </w:numPr>
            </w:pPr>
            <w:r>
              <w:t>O fluxo retorna ao passo 1 do fluxo principal.</w:t>
            </w:r>
          </w:p>
        </w:tc>
      </w:tr>
    </w:tbl>
    <w:p w14:paraId="24F7FF7B" w14:textId="77777777" w:rsidR="005A4B11" w:rsidRDefault="005A4B11" w:rsidP="005A4B11">
      <w:pPr>
        <w:pStyle w:val="Ttulo4"/>
        <w:jc w:val="both"/>
      </w:pPr>
      <w:bookmarkStart w:id="149" w:name="_Toc52286293"/>
      <w:r>
        <w:t>Fluxo alternativo Deletar Cliente</w:t>
      </w:r>
      <w:bookmarkEnd w:id="149"/>
    </w:p>
    <w:p w14:paraId="5910DA83" w14:textId="77777777" w:rsidR="005A4B11" w:rsidRPr="00577606" w:rsidRDefault="005A4B11" w:rsidP="005A4B11">
      <w:pPr>
        <w:pStyle w:val="Ttulo4"/>
        <w:jc w:val="both"/>
      </w:pPr>
      <w:bookmarkStart w:id="150" w:name="_Toc52286294"/>
      <w:r w:rsidRPr="00577606">
        <w:t>Precondições</w:t>
      </w:r>
      <w:bookmarkEnd w:id="15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508981E7" w14:textId="77777777" w:rsidTr="00B90E3E">
        <w:trPr>
          <w:trHeight w:val="867"/>
        </w:trPr>
        <w:tc>
          <w:tcPr>
            <w:tcW w:w="9212" w:type="dxa"/>
          </w:tcPr>
          <w:p w14:paraId="769BC2B5" w14:textId="77777777" w:rsidR="005A4B11" w:rsidRPr="00577606" w:rsidRDefault="005A4B11" w:rsidP="00176592">
            <w:pPr>
              <w:pStyle w:val="Tabela"/>
              <w:numPr>
                <w:ilvl w:val="0"/>
                <w:numId w:val="14"/>
              </w:numPr>
            </w:pPr>
            <w:r>
              <w:t>No passo 3 do fluxo principal, o usuário solicita a exclusão do cadastro de um cliente.</w:t>
            </w:r>
          </w:p>
        </w:tc>
      </w:tr>
    </w:tbl>
    <w:p w14:paraId="46496757" w14:textId="77777777" w:rsidR="005A4B11" w:rsidRPr="007F1DDC" w:rsidRDefault="005A4B11" w:rsidP="005A4B11">
      <w:pPr>
        <w:pStyle w:val="Ttulo4"/>
        <w:jc w:val="both"/>
      </w:pPr>
      <w:bookmarkStart w:id="151" w:name="_Toc52286295"/>
      <w:r>
        <w:t>Passos</w:t>
      </w:r>
      <w:bookmarkEnd w:id="151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A4B11" w:rsidRPr="00577606" w14:paraId="4A6AB567" w14:textId="77777777" w:rsidTr="00B90E3E">
        <w:trPr>
          <w:trHeight w:val="797"/>
        </w:trPr>
        <w:tc>
          <w:tcPr>
            <w:tcW w:w="9212" w:type="dxa"/>
          </w:tcPr>
          <w:p w14:paraId="55ACD8E4" w14:textId="7F519C20" w:rsidR="00CE4F0B" w:rsidRDefault="00CE4F0B" w:rsidP="00176592">
            <w:pPr>
              <w:pStyle w:val="Tabela"/>
              <w:numPr>
                <w:ilvl w:val="0"/>
                <w:numId w:val="13"/>
              </w:numPr>
            </w:pPr>
            <w:r>
              <w:t>O sistema se certifica que cliente não há cadastrado: pagamentos, férias e avaliações</w:t>
            </w:r>
          </w:p>
          <w:p w14:paraId="3A1D0655" w14:textId="1D88E242" w:rsidR="003B70D6" w:rsidRDefault="00E1636A" w:rsidP="00176592">
            <w:pPr>
              <w:pStyle w:val="Tabela"/>
              <w:numPr>
                <w:ilvl w:val="0"/>
                <w:numId w:val="13"/>
              </w:numPr>
            </w:pPr>
            <w:r>
              <w:t>O sistema</w:t>
            </w:r>
            <w:r w:rsidR="00345B8E">
              <w:t>,</w:t>
            </w:r>
            <w:r>
              <w:t xml:space="preserve"> após garantir que não </w:t>
            </w:r>
            <w:r w:rsidR="003367B2">
              <w:t>há pagamentos, férias e avaliações cadastradas</w:t>
            </w:r>
            <w:r>
              <w:t>, emite uma mensagem de aviso (MSG-0</w:t>
            </w:r>
            <w:r w:rsidR="003B70D6">
              <w:t>4</w:t>
            </w:r>
            <w:r>
              <w:t>)</w:t>
            </w:r>
            <w:r w:rsidR="00850D29">
              <w:t>.</w:t>
            </w:r>
          </w:p>
          <w:p w14:paraId="78DF72BB" w14:textId="2D3293BC" w:rsidR="00CE4F0B" w:rsidRDefault="00850D29" w:rsidP="00176592">
            <w:pPr>
              <w:pStyle w:val="Tabela"/>
              <w:numPr>
                <w:ilvl w:val="0"/>
                <w:numId w:val="13"/>
              </w:numPr>
            </w:pPr>
            <w:r>
              <w:t>O sistema, após garantir que há pagamentos, férias e avaliações cadastradas, emite uma mensagem de aviso (MSG-05)</w:t>
            </w:r>
          </w:p>
          <w:p w14:paraId="19B155A4" w14:textId="17348A5D" w:rsidR="00DF6F66" w:rsidRDefault="00DF6F66" w:rsidP="00176592">
            <w:pPr>
              <w:pStyle w:val="Tabela"/>
              <w:numPr>
                <w:ilvl w:val="0"/>
                <w:numId w:val="13"/>
              </w:numPr>
            </w:pPr>
            <w:r>
              <w:t>O persiste os dados informados.</w:t>
            </w:r>
          </w:p>
          <w:p w14:paraId="185D3298" w14:textId="71287EAA" w:rsidR="002E0CC3" w:rsidRPr="00577606" w:rsidRDefault="002E0CC3" w:rsidP="00176592">
            <w:pPr>
              <w:pStyle w:val="Tabela"/>
              <w:numPr>
                <w:ilvl w:val="0"/>
                <w:numId w:val="13"/>
              </w:numPr>
            </w:pPr>
            <w:r>
              <w:t>O fluxo retorna ao passo 1 do fluxo principal.</w:t>
            </w:r>
          </w:p>
        </w:tc>
      </w:tr>
    </w:tbl>
    <w:p w14:paraId="7ABE157E" w14:textId="77777777" w:rsidR="005A4B11" w:rsidRPr="00577606" w:rsidRDefault="005A4B11" w:rsidP="005A4B11">
      <w:pPr>
        <w:pStyle w:val="Ttulo4"/>
        <w:jc w:val="both"/>
      </w:pPr>
      <w:bookmarkStart w:id="152" w:name="_Toc52286296"/>
      <w:r>
        <w:t>Mensagens</w:t>
      </w:r>
      <w:bookmarkEnd w:id="152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96"/>
      </w:tblGrid>
      <w:tr w:rsidR="005A4B11" w:rsidRPr="004B1E22" w14:paraId="2F03FD4E" w14:textId="77777777" w:rsidTr="00B90E3E">
        <w:trPr>
          <w:trHeight w:val="867"/>
        </w:trPr>
        <w:tc>
          <w:tcPr>
            <w:tcW w:w="1413" w:type="dxa"/>
          </w:tcPr>
          <w:p w14:paraId="694B843F" w14:textId="77777777" w:rsidR="005A4B11" w:rsidRPr="004B1E22" w:rsidRDefault="005A4B11" w:rsidP="00176592">
            <w:pPr>
              <w:pStyle w:val="Tabela"/>
            </w:pPr>
            <w:r w:rsidRPr="004B1E22">
              <w:t>ID</w:t>
            </w:r>
          </w:p>
        </w:tc>
        <w:tc>
          <w:tcPr>
            <w:tcW w:w="7796" w:type="dxa"/>
          </w:tcPr>
          <w:p w14:paraId="111D604C" w14:textId="77777777" w:rsidR="005A4B11" w:rsidRPr="004B1E22" w:rsidRDefault="005A4B11" w:rsidP="00176592">
            <w:pPr>
              <w:pStyle w:val="Tabela"/>
            </w:pPr>
            <w:r w:rsidRPr="004B1E22">
              <w:t>Descrição</w:t>
            </w:r>
          </w:p>
        </w:tc>
      </w:tr>
      <w:tr w:rsidR="005A4B11" w:rsidRPr="00577606" w14:paraId="1B2A3FDD" w14:textId="77777777" w:rsidTr="00B90E3E">
        <w:trPr>
          <w:trHeight w:val="867"/>
        </w:trPr>
        <w:tc>
          <w:tcPr>
            <w:tcW w:w="1413" w:type="dxa"/>
          </w:tcPr>
          <w:p w14:paraId="47196DEE" w14:textId="77777777" w:rsidR="005A4B11" w:rsidRPr="00577606" w:rsidRDefault="005A4B11" w:rsidP="00176592">
            <w:pPr>
              <w:pStyle w:val="Tabela"/>
            </w:pPr>
            <w:r>
              <w:t>MSG-01</w:t>
            </w:r>
          </w:p>
        </w:tc>
        <w:tc>
          <w:tcPr>
            <w:tcW w:w="7796" w:type="dxa"/>
          </w:tcPr>
          <w:p w14:paraId="359B2013" w14:textId="4DD62F9C" w:rsidR="005A4B11" w:rsidRPr="00577606" w:rsidRDefault="005A4B11" w:rsidP="00176592">
            <w:pPr>
              <w:pStyle w:val="Tabela"/>
            </w:pPr>
            <w:r>
              <w:t>O cliente foi cadastrado com sucesso.</w:t>
            </w:r>
          </w:p>
        </w:tc>
      </w:tr>
      <w:tr w:rsidR="005A4B11" w:rsidRPr="00577606" w14:paraId="4A205637" w14:textId="77777777" w:rsidTr="00B90E3E">
        <w:trPr>
          <w:trHeight w:val="867"/>
        </w:trPr>
        <w:tc>
          <w:tcPr>
            <w:tcW w:w="1413" w:type="dxa"/>
          </w:tcPr>
          <w:p w14:paraId="3EE0B549" w14:textId="77777777" w:rsidR="005A4B11" w:rsidRPr="00577606" w:rsidRDefault="005A4B11" w:rsidP="00176592">
            <w:pPr>
              <w:pStyle w:val="Tabela"/>
            </w:pPr>
            <w:r>
              <w:t>MSG-02</w:t>
            </w:r>
          </w:p>
        </w:tc>
        <w:tc>
          <w:tcPr>
            <w:tcW w:w="7796" w:type="dxa"/>
          </w:tcPr>
          <w:p w14:paraId="4D978D9B" w14:textId="26EED43D" w:rsidR="005A4B11" w:rsidRPr="00577606" w:rsidRDefault="008E500B" w:rsidP="00176592">
            <w:pPr>
              <w:pStyle w:val="Tabela"/>
            </w:pPr>
            <w:r>
              <w:t>O</w:t>
            </w:r>
            <w:r w:rsidR="005A4B11">
              <w:t xml:space="preserve"> CPF </w:t>
            </w:r>
            <w:r>
              <w:t>informado</w:t>
            </w:r>
            <w:r w:rsidR="005A4B11">
              <w:t xml:space="preserve"> já está cadastrado.</w:t>
            </w:r>
          </w:p>
        </w:tc>
      </w:tr>
      <w:tr w:rsidR="005A4B11" w:rsidRPr="00577606" w14:paraId="727855E0" w14:textId="77777777" w:rsidTr="00B90E3E">
        <w:trPr>
          <w:trHeight w:val="867"/>
        </w:trPr>
        <w:tc>
          <w:tcPr>
            <w:tcW w:w="1413" w:type="dxa"/>
          </w:tcPr>
          <w:p w14:paraId="55984CD4" w14:textId="77777777" w:rsidR="005A4B11" w:rsidRPr="00577606" w:rsidRDefault="005A4B11" w:rsidP="00176592">
            <w:pPr>
              <w:pStyle w:val="Tabela"/>
            </w:pPr>
            <w:r>
              <w:t>MSG-03</w:t>
            </w:r>
          </w:p>
        </w:tc>
        <w:tc>
          <w:tcPr>
            <w:tcW w:w="7796" w:type="dxa"/>
          </w:tcPr>
          <w:p w14:paraId="4EC83A7B" w14:textId="6B5A9CB9" w:rsidR="005A4B11" w:rsidRPr="00577606" w:rsidRDefault="00FE33DA" w:rsidP="00176592">
            <w:pPr>
              <w:pStyle w:val="Tabela"/>
            </w:pPr>
            <w:r>
              <w:t>O cliente foi editado com sucesso.</w:t>
            </w:r>
          </w:p>
        </w:tc>
      </w:tr>
      <w:tr w:rsidR="004C30FC" w:rsidRPr="00577606" w14:paraId="313643A6" w14:textId="77777777" w:rsidTr="00B90E3E">
        <w:trPr>
          <w:trHeight w:val="867"/>
        </w:trPr>
        <w:tc>
          <w:tcPr>
            <w:tcW w:w="1413" w:type="dxa"/>
          </w:tcPr>
          <w:p w14:paraId="0D836060" w14:textId="6B7A6597" w:rsidR="004C30FC" w:rsidRDefault="004C30FC" w:rsidP="00176592">
            <w:pPr>
              <w:pStyle w:val="Tabela"/>
            </w:pPr>
            <w:r>
              <w:t>MSG-04</w:t>
            </w:r>
          </w:p>
        </w:tc>
        <w:tc>
          <w:tcPr>
            <w:tcW w:w="7796" w:type="dxa"/>
          </w:tcPr>
          <w:p w14:paraId="0414E8DE" w14:textId="2CED6065" w:rsidR="004C30FC" w:rsidRDefault="004C30FC" w:rsidP="00176592">
            <w:pPr>
              <w:pStyle w:val="Tabela"/>
            </w:pPr>
            <w:r>
              <w:t>O cliente foi excluído com sucesso.</w:t>
            </w:r>
          </w:p>
        </w:tc>
      </w:tr>
      <w:tr w:rsidR="00490AF0" w:rsidRPr="00577606" w14:paraId="061F1317" w14:textId="77777777" w:rsidTr="00B90E3E">
        <w:trPr>
          <w:trHeight w:val="867"/>
        </w:trPr>
        <w:tc>
          <w:tcPr>
            <w:tcW w:w="1413" w:type="dxa"/>
          </w:tcPr>
          <w:p w14:paraId="4943B427" w14:textId="66916649" w:rsidR="00490AF0" w:rsidRDefault="00490AF0" w:rsidP="00176592">
            <w:pPr>
              <w:pStyle w:val="Tabela"/>
            </w:pPr>
            <w:r>
              <w:t>MSG-05</w:t>
            </w:r>
          </w:p>
        </w:tc>
        <w:tc>
          <w:tcPr>
            <w:tcW w:w="7796" w:type="dxa"/>
          </w:tcPr>
          <w:p w14:paraId="45631B67" w14:textId="208A6A00" w:rsidR="00490AF0" w:rsidRDefault="00490AF0" w:rsidP="00176592">
            <w:pPr>
              <w:pStyle w:val="Tabela"/>
            </w:pPr>
            <w:r>
              <w:t xml:space="preserve">O cliente possui cadastrado </w:t>
            </w:r>
            <w:r w:rsidR="00520BEB">
              <w:t>pagamentos, férias ou avaliações.</w:t>
            </w:r>
          </w:p>
        </w:tc>
      </w:tr>
    </w:tbl>
    <w:p w14:paraId="48E36754" w14:textId="4621B094" w:rsidR="007C2A82" w:rsidRPr="00577606" w:rsidRDefault="007C2A82" w:rsidP="007C2A82">
      <w:pPr>
        <w:pStyle w:val="Ttulo4"/>
        <w:jc w:val="both"/>
      </w:pPr>
      <w:bookmarkStart w:id="153" w:name="_Toc52286297"/>
      <w:r>
        <w:t>Extensão</w:t>
      </w:r>
      <w:bookmarkEnd w:id="153"/>
    </w:p>
    <w:tbl>
      <w:tblPr>
        <w:tblW w:w="55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4102"/>
        <w:gridCol w:w="3836"/>
      </w:tblGrid>
      <w:tr w:rsidR="007C2A82" w:rsidRPr="004B1E22" w14:paraId="4AB271B9" w14:textId="508963CF" w:rsidTr="005A0DBF">
        <w:trPr>
          <w:trHeight w:val="867"/>
        </w:trPr>
        <w:tc>
          <w:tcPr>
            <w:tcW w:w="690" w:type="pct"/>
          </w:tcPr>
          <w:p w14:paraId="56FFCB52" w14:textId="140EB0BB" w:rsidR="007C2A82" w:rsidRPr="004B1E22" w:rsidRDefault="007C2A82" w:rsidP="00176592">
            <w:pPr>
              <w:pStyle w:val="Tabela"/>
            </w:pPr>
            <w:r>
              <w:t>Ponto de Extensão</w:t>
            </w:r>
          </w:p>
        </w:tc>
        <w:tc>
          <w:tcPr>
            <w:tcW w:w="2227" w:type="pct"/>
          </w:tcPr>
          <w:p w14:paraId="2E27DF68" w14:textId="26057CC9" w:rsidR="007C2A82" w:rsidRPr="004B1E22" w:rsidRDefault="007C2A82" w:rsidP="00176592">
            <w:pPr>
              <w:pStyle w:val="Tabela"/>
            </w:pPr>
            <w:r>
              <w:t>Caso de uso estendido</w:t>
            </w:r>
          </w:p>
        </w:tc>
        <w:tc>
          <w:tcPr>
            <w:tcW w:w="2083" w:type="pct"/>
          </w:tcPr>
          <w:p w14:paraId="41C6D4C4" w14:textId="0DDC1E68" w:rsidR="007C2A82" w:rsidRPr="004B1E22" w:rsidRDefault="007C2A82" w:rsidP="00176592">
            <w:pPr>
              <w:pStyle w:val="Tabela"/>
            </w:pPr>
            <w:r>
              <w:t>Condição de disparo</w:t>
            </w:r>
          </w:p>
        </w:tc>
      </w:tr>
      <w:tr w:rsidR="005A0DBF" w:rsidRPr="00577606" w14:paraId="2B568E39" w14:textId="77777777" w:rsidTr="005A0DBF">
        <w:trPr>
          <w:trHeight w:val="867"/>
        </w:trPr>
        <w:tc>
          <w:tcPr>
            <w:tcW w:w="690" w:type="pct"/>
          </w:tcPr>
          <w:p w14:paraId="493CB367" w14:textId="520DB870" w:rsidR="005A0DBF" w:rsidRPr="00577606" w:rsidRDefault="005A0DBF" w:rsidP="00176592">
            <w:pPr>
              <w:pStyle w:val="Tabela"/>
            </w:pPr>
            <w:r>
              <w:t>PE-01</w:t>
            </w:r>
          </w:p>
        </w:tc>
        <w:tc>
          <w:tcPr>
            <w:tcW w:w="2227" w:type="pct"/>
          </w:tcPr>
          <w:p w14:paraId="38BB459E" w14:textId="77777777" w:rsidR="005A0DBF" w:rsidRPr="00577606" w:rsidRDefault="005A0DBF" w:rsidP="00176592">
            <w:pPr>
              <w:pStyle w:val="Tabela"/>
            </w:pPr>
            <w:r>
              <w:t>Gerir Férias.</w:t>
            </w:r>
          </w:p>
        </w:tc>
        <w:tc>
          <w:tcPr>
            <w:tcW w:w="2083" w:type="pct"/>
          </w:tcPr>
          <w:p w14:paraId="036A9804" w14:textId="77777777" w:rsidR="005A0DBF" w:rsidRDefault="005A0DBF" w:rsidP="00176592">
            <w:pPr>
              <w:pStyle w:val="Tabela"/>
            </w:pPr>
            <w:r>
              <w:t>O usuário aciona manualmente, na Tela de Listar Cliente, selecionando um cliente e pressionando o botão Férias.</w:t>
            </w:r>
          </w:p>
        </w:tc>
      </w:tr>
      <w:tr w:rsidR="007C2A82" w:rsidRPr="00577606" w14:paraId="7AAEEE45" w14:textId="08892FA0" w:rsidTr="005A0DBF">
        <w:trPr>
          <w:trHeight w:val="867"/>
        </w:trPr>
        <w:tc>
          <w:tcPr>
            <w:tcW w:w="690" w:type="pct"/>
          </w:tcPr>
          <w:p w14:paraId="3AC190FC" w14:textId="6A799984" w:rsidR="007C2A82" w:rsidRPr="00577606" w:rsidRDefault="0048468E" w:rsidP="00176592">
            <w:pPr>
              <w:pStyle w:val="Tabela"/>
            </w:pPr>
            <w:r>
              <w:t>PE</w:t>
            </w:r>
            <w:r w:rsidR="007C2A82">
              <w:t>-01</w:t>
            </w:r>
          </w:p>
        </w:tc>
        <w:tc>
          <w:tcPr>
            <w:tcW w:w="2227" w:type="pct"/>
          </w:tcPr>
          <w:p w14:paraId="2EE3F807" w14:textId="03E3EFDC" w:rsidR="007C2A82" w:rsidRPr="00577606" w:rsidRDefault="001212EA" w:rsidP="00176592">
            <w:pPr>
              <w:pStyle w:val="Tabela"/>
            </w:pPr>
            <w:r>
              <w:t>Gerir Pagamento</w:t>
            </w:r>
            <w:r w:rsidR="0048468E">
              <w:t>.</w:t>
            </w:r>
          </w:p>
        </w:tc>
        <w:tc>
          <w:tcPr>
            <w:tcW w:w="2083" w:type="pct"/>
          </w:tcPr>
          <w:p w14:paraId="11F4B49E" w14:textId="370D3FCF" w:rsidR="007C2A82" w:rsidRDefault="0048468E" w:rsidP="00176592">
            <w:pPr>
              <w:pStyle w:val="Tabela"/>
            </w:pPr>
            <w:r>
              <w:t xml:space="preserve">O usuário </w:t>
            </w:r>
            <w:r w:rsidR="002D0B35">
              <w:t xml:space="preserve">aciona </w:t>
            </w:r>
            <w:r w:rsidR="00263B28">
              <w:t>manualmente, na Tela de Listar Cliente, selecionando um cliente e pressionando o botão Pagamento.</w:t>
            </w:r>
          </w:p>
        </w:tc>
      </w:tr>
      <w:tr w:rsidR="007C2A82" w:rsidRPr="00577606" w14:paraId="1B46A9A2" w14:textId="6E4B23A7" w:rsidTr="005A0DBF">
        <w:trPr>
          <w:trHeight w:val="867"/>
        </w:trPr>
        <w:tc>
          <w:tcPr>
            <w:tcW w:w="690" w:type="pct"/>
          </w:tcPr>
          <w:p w14:paraId="3BFCF46A" w14:textId="36E87FD9" w:rsidR="007C2A82" w:rsidRPr="00577606" w:rsidRDefault="0048468E" w:rsidP="00176592">
            <w:pPr>
              <w:pStyle w:val="Tabela"/>
            </w:pPr>
            <w:r>
              <w:t>PE</w:t>
            </w:r>
            <w:r w:rsidR="007C2A82">
              <w:t>-03</w:t>
            </w:r>
          </w:p>
        </w:tc>
        <w:tc>
          <w:tcPr>
            <w:tcW w:w="2227" w:type="pct"/>
          </w:tcPr>
          <w:p w14:paraId="72394CDD" w14:textId="54D83111" w:rsidR="007C2A82" w:rsidRPr="00577606" w:rsidRDefault="0048468E" w:rsidP="00176592">
            <w:pPr>
              <w:pStyle w:val="Tabela"/>
            </w:pPr>
            <w:r>
              <w:t>Gerir Avaliação Física.</w:t>
            </w:r>
          </w:p>
        </w:tc>
        <w:tc>
          <w:tcPr>
            <w:tcW w:w="2083" w:type="pct"/>
          </w:tcPr>
          <w:p w14:paraId="53A3C24A" w14:textId="64996ADB" w:rsidR="007C2A82" w:rsidRDefault="00263B28" w:rsidP="00176592">
            <w:pPr>
              <w:pStyle w:val="Tabela"/>
            </w:pPr>
            <w:r>
              <w:t>O usuário aciona manualmente, na Tela de Listar Cliente, selecionando um cliente e pressionando o botão Avaliação.</w:t>
            </w:r>
          </w:p>
        </w:tc>
      </w:tr>
    </w:tbl>
    <w:p w14:paraId="3B53F631" w14:textId="503E9694" w:rsidR="00F244BC" w:rsidRPr="006512A0" w:rsidRDefault="00F244BC" w:rsidP="00F244BC">
      <w:pPr>
        <w:pStyle w:val="Ttulo3"/>
        <w:jc w:val="both"/>
      </w:pPr>
      <w:bookmarkStart w:id="154" w:name="_Toc52286298"/>
      <w:r w:rsidRPr="006512A0">
        <w:t xml:space="preserve">Caso de uso </w:t>
      </w:r>
      <w:r>
        <w:t>Gerir Férias</w:t>
      </w:r>
      <w:bookmarkEnd w:id="154"/>
    </w:p>
    <w:p w14:paraId="1F1895DC" w14:textId="77777777" w:rsidR="00F244BC" w:rsidRPr="00577606" w:rsidRDefault="00F244BC" w:rsidP="00F244BC">
      <w:pPr>
        <w:pStyle w:val="Ttulo4"/>
        <w:jc w:val="both"/>
      </w:pPr>
      <w:bookmarkStart w:id="155" w:name="_Toc52286299"/>
      <w:r w:rsidRPr="00577606">
        <w:t>Precondições</w:t>
      </w:r>
      <w:bookmarkEnd w:id="1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44BC" w:rsidRPr="00577606" w14:paraId="0259BD92" w14:textId="77777777" w:rsidTr="00A02455">
        <w:trPr>
          <w:trHeight w:val="867"/>
        </w:trPr>
        <w:tc>
          <w:tcPr>
            <w:tcW w:w="9212" w:type="dxa"/>
          </w:tcPr>
          <w:p w14:paraId="0D39ED85" w14:textId="77777777" w:rsidR="00F244BC" w:rsidRPr="00577606" w:rsidRDefault="00F244BC" w:rsidP="00176592">
            <w:pPr>
              <w:pStyle w:val="Tabela"/>
              <w:numPr>
                <w:ilvl w:val="0"/>
                <w:numId w:val="15"/>
              </w:numPr>
            </w:pPr>
            <w:r>
              <w:t>Estar acessando o sistema como Recepcionista.</w:t>
            </w:r>
          </w:p>
        </w:tc>
      </w:tr>
    </w:tbl>
    <w:p w14:paraId="47CA2AA2" w14:textId="77777777" w:rsidR="00F244BC" w:rsidRPr="00577606" w:rsidRDefault="00F244BC" w:rsidP="00F244BC">
      <w:pPr>
        <w:pStyle w:val="Ttulo4"/>
        <w:jc w:val="both"/>
      </w:pPr>
      <w:bookmarkStart w:id="156" w:name="_Toc52286300"/>
      <w:r w:rsidRPr="00577606">
        <w:t>Fluxo principal</w:t>
      </w:r>
      <w:bookmarkEnd w:id="156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44BC" w:rsidRPr="00577606" w14:paraId="5C5909E7" w14:textId="77777777" w:rsidTr="00A02455">
        <w:trPr>
          <w:trHeight w:val="797"/>
        </w:trPr>
        <w:tc>
          <w:tcPr>
            <w:tcW w:w="9212" w:type="dxa"/>
          </w:tcPr>
          <w:p w14:paraId="31D26338" w14:textId="77777777" w:rsidR="00F244BC" w:rsidRDefault="00F244BC" w:rsidP="00176592">
            <w:pPr>
              <w:pStyle w:val="Tabela"/>
              <w:numPr>
                <w:ilvl w:val="0"/>
                <w:numId w:val="16"/>
              </w:numPr>
            </w:pPr>
            <w:r>
              <w:t>O caso de uso inicia quando o usuário informa parâmetro no campo de busca e executa a busca.</w:t>
            </w:r>
          </w:p>
          <w:p w14:paraId="6F352811" w14:textId="77777777" w:rsidR="00F244BC" w:rsidRDefault="00F244BC" w:rsidP="00176592">
            <w:pPr>
              <w:pStyle w:val="Tabela"/>
              <w:numPr>
                <w:ilvl w:val="0"/>
                <w:numId w:val="16"/>
              </w:numPr>
            </w:pPr>
            <w:r>
              <w:t>O sistema recupera a lista de clientes que contém o parâmetro do campo nome.</w:t>
            </w:r>
          </w:p>
          <w:p w14:paraId="654F1460" w14:textId="42F5836B" w:rsidR="00F244BC" w:rsidRDefault="00F244BC" w:rsidP="00176592">
            <w:pPr>
              <w:pStyle w:val="Tabela"/>
              <w:numPr>
                <w:ilvl w:val="0"/>
                <w:numId w:val="16"/>
              </w:numPr>
            </w:pPr>
            <w:r>
              <w:t>O sistema exibe os clientes recuperados.</w:t>
            </w:r>
          </w:p>
          <w:p w14:paraId="5FBF870C" w14:textId="6A6C0518" w:rsidR="00A72793" w:rsidRDefault="00A72793" w:rsidP="00176592">
            <w:pPr>
              <w:pStyle w:val="Tabela"/>
              <w:numPr>
                <w:ilvl w:val="0"/>
                <w:numId w:val="16"/>
              </w:numPr>
            </w:pPr>
            <w:r>
              <w:t xml:space="preserve">O usuário seleciona um cliente e solicita as férias </w:t>
            </w:r>
            <w:r w:rsidR="00122AE2">
              <w:t>desse cliente.</w:t>
            </w:r>
          </w:p>
          <w:p w14:paraId="7A8F9002" w14:textId="5E3C43B2" w:rsidR="00122AE2" w:rsidRDefault="00122AE2" w:rsidP="00176592">
            <w:pPr>
              <w:pStyle w:val="Tabela"/>
              <w:numPr>
                <w:ilvl w:val="0"/>
                <w:numId w:val="16"/>
              </w:numPr>
            </w:pPr>
            <w:r>
              <w:t>O sistema recupera a lista de férias do cliente</w:t>
            </w:r>
            <w:r w:rsidR="00241268">
              <w:t xml:space="preserve"> solicitado.</w:t>
            </w:r>
          </w:p>
          <w:p w14:paraId="4D0C4774" w14:textId="536E699D" w:rsidR="00122AE2" w:rsidRDefault="00122AE2" w:rsidP="00176592">
            <w:pPr>
              <w:pStyle w:val="Tabela"/>
              <w:numPr>
                <w:ilvl w:val="0"/>
                <w:numId w:val="16"/>
              </w:numPr>
            </w:pPr>
            <w:r>
              <w:t xml:space="preserve">O sistema exibe </w:t>
            </w:r>
            <w:r w:rsidR="00B4076F">
              <w:t xml:space="preserve">as férias </w:t>
            </w:r>
            <w:r>
              <w:t>recuperad</w:t>
            </w:r>
            <w:r w:rsidR="00A868E7">
              <w:t>a</w:t>
            </w:r>
            <w:r>
              <w:t>s.</w:t>
            </w:r>
          </w:p>
          <w:p w14:paraId="25CD9EFD" w14:textId="77777777" w:rsidR="00F244BC" w:rsidRPr="00577606" w:rsidRDefault="00F244BC" w:rsidP="00176592">
            <w:pPr>
              <w:pStyle w:val="Tabela"/>
              <w:numPr>
                <w:ilvl w:val="0"/>
                <w:numId w:val="16"/>
              </w:numPr>
            </w:pPr>
            <w:r>
              <w:t>O caso de uso é encerrado.</w:t>
            </w:r>
          </w:p>
        </w:tc>
      </w:tr>
    </w:tbl>
    <w:p w14:paraId="5EDDD362" w14:textId="3592F2A9" w:rsidR="00F244BC" w:rsidRDefault="00F244BC" w:rsidP="00F244BC">
      <w:pPr>
        <w:pStyle w:val="Ttulo4"/>
        <w:jc w:val="both"/>
      </w:pPr>
      <w:bookmarkStart w:id="157" w:name="_Toc52286301"/>
      <w:r>
        <w:t xml:space="preserve">Fluxo alternativo Cadastrar </w:t>
      </w:r>
      <w:r w:rsidR="00C21AD4">
        <w:t>Férias</w:t>
      </w:r>
      <w:bookmarkEnd w:id="157"/>
    </w:p>
    <w:p w14:paraId="7F034917" w14:textId="77777777" w:rsidR="00F244BC" w:rsidRPr="00577606" w:rsidRDefault="00F244BC" w:rsidP="00F244BC">
      <w:pPr>
        <w:pStyle w:val="Ttulo4"/>
        <w:jc w:val="both"/>
      </w:pPr>
      <w:bookmarkStart w:id="158" w:name="_Toc52286302"/>
      <w:r w:rsidRPr="00577606">
        <w:t>Precondições</w:t>
      </w:r>
      <w:bookmarkEnd w:id="1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44BC" w:rsidRPr="00577606" w14:paraId="7BE618B2" w14:textId="77777777" w:rsidTr="00A02455">
        <w:trPr>
          <w:trHeight w:val="867"/>
        </w:trPr>
        <w:tc>
          <w:tcPr>
            <w:tcW w:w="9212" w:type="dxa"/>
          </w:tcPr>
          <w:p w14:paraId="3C17E62D" w14:textId="16DFE03D" w:rsidR="00F244BC" w:rsidRPr="00577606" w:rsidRDefault="00F244BC" w:rsidP="00176592">
            <w:pPr>
              <w:pStyle w:val="Tabela"/>
              <w:numPr>
                <w:ilvl w:val="0"/>
                <w:numId w:val="17"/>
              </w:numPr>
            </w:pPr>
            <w:r>
              <w:t xml:space="preserve">No passo </w:t>
            </w:r>
            <w:r w:rsidR="007168DF">
              <w:t>6</w:t>
            </w:r>
            <w:r>
              <w:t xml:space="preserve"> do fluxo principal, o usuário solicita o cadastro de um </w:t>
            </w:r>
            <w:r w:rsidR="000A3F7E">
              <w:t>novo período de férias do cliente selecionado</w:t>
            </w:r>
            <w:r>
              <w:t>.</w:t>
            </w:r>
          </w:p>
        </w:tc>
      </w:tr>
    </w:tbl>
    <w:p w14:paraId="454E6863" w14:textId="77777777" w:rsidR="00F244BC" w:rsidRPr="007F1DDC" w:rsidRDefault="00F244BC" w:rsidP="00F244BC">
      <w:pPr>
        <w:pStyle w:val="Ttulo4"/>
        <w:jc w:val="both"/>
      </w:pPr>
      <w:bookmarkStart w:id="159" w:name="_Toc52286303"/>
      <w:r>
        <w:t>Passos</w:t>
      </w:r>
      <w:bookmarkEnd w:id="159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44BC" w:rsidRPr="00577606" w14:paraId="745D9E24" w14:textId="77777777" w:rsidTr="00A02455">
        <w:trPr>
          <w:trHeight w:val="797"/>
        </w:trPr>
        <w:tc>
          <w:tcPr>
            <w:tcW w:w="9212" w:type="dxa"/>
          </w:tcPr>
          <w:p w14:paraId="6C078464" w14:textId="3F7C4BB4" w:rsidR="00F244BC" w:rsidRDefault="00F244BC" w:rsidP="00176592">
            <w:pPr>
              <w:pStyle w:val="Tabela"/>
              <w:numPr>
                <w:ilvl w:val="0"/>
                <w:numId w:val="18"/>
              </w:numPr>
            </w:pPr>
            <w:r>
              <w:t xml:space="preserve">O usuário informa </w:t>
            </w:r>
            <w:r w:rsidR="008C15BC">
              <w:t>a data e duração das férias</w:t>
            </w:r>
            <w:r>
              <w:t>.</w:t>
            </w:r>
          </w:p>
          <w:p w14:paraId="50CCA27B" w14:textId="215A9383" w:rsidR="004659F7" w:rsidRDefault="004659F7" w:rsidP="00176592">
            <w:pPr>
              <w:pStyle w:val="Tabela"/>
              <w:numPr>
                <w:ilvl w:val="0"/>
                <w:numId w:val="18"/>
              </w:numPr>
            </w:pPr>
            <w:r>
              <w:t xml:space="preserve">O sistema </w:t>
            </w:r>
            <w:r w:rsidR="00793315">
              <w:t>executa subfluxo Pesquisa Plano</w:t>
            </w:r>
            <w:r w:rsidR="002F5A62">
              <w:t>.</w:t>
            </w:r>
          </w:p>
          <w:p w14:paraId="007AAE0C" w14:textId="7B1314E4" w:rsidR="002F5A62" w:rsidRDefault="002F5A62" w:rsidP="00176592">
            <w:pPr>
              <w:pStyle w:val="Tabela"/>
              <w:numPr>
                <w:ilvl w:val="0"/>
                <w:numId w:val="18"/>
              </w:numPr>
            </w:pPr>
            <w:r>
              <w:t xml:space="preserve">O sistema executa subfluxo Pesquisa </w:t>
            </w:r>
            <w:r w:rsidR="00B72025">
              <w:t>Períodos</w:t>
            </w:r>
            <w:r>
              <w:t>.</w:t>
            </w:r>
          </w:p>
          <w:p w14:paraId="7D73B1B6" w14:textId="2E3BF26F" w:rsidR="002F5A62" w:rsidRDefault="002F5A62" w:rsidP="00176592">
            <w:pPr>
              <w:pStyle w:val="Tabela"/>
              <w:numPr>
                <w:ilvl w:val="0"/>
                <w:numId w:val="18"/>
              </w:numPr>
            </w:pPr>
            <w:r>
              <w:t xml:space="preserve">O sistema executa subfluxo Pesquisa </w:t>
            </w:r>
            <w:r w:rsidR="00B72025">
              <w:t>Saldo</w:t>
            </w:r>
            <w:r>
              <w:t>.</w:t>
            </w:r>
          </w:p>
          <w:p w14:paraId="2E91482A" w14:textId="727088DA" w:rsidR="00665CEB" w:rsidRDefault="00665CEB" w:rsidP="00176592">
            <w:pPr>
              <w:pStyle w:val="Tabela"/>
              <w:numPr>
                <w:ilvl w:val="0"/>
                <w:numId w:val="18"/>
              </w:numPr>
            </w:pPr>
            <w:r>
              <w:t>O persiste os dados informados.</w:t>
            </w:r>
          </w:p>
          <w:p w14:paraId="623EFCC4" w14:textId="67BB60F2" w:rsidR="00594C61" w:rsidRDefault="00594C61" w:rsidP="00176592">
            <w:pPr>
              <w:pStyle w:val="Tabela"/>
              <w:numPr>
                <w:ilvl w:val="0"/>
                <w:numId w:val="18"/>
              </w:numPr>
            </w:pPr>
            <w:r>
              <w:t>O sistema emite uma mensagem de aviso (MSG-</w:t>
            </w:r>
            <w:r w:rsidR="00165EA4">
              <w:t>05)</w:t>
            </w:r>
          </w:p>
          <w:p w14:paraId="1042F92B" w14:textId="77777777" w:rsidR="00F244BC" w:rsidRPr="00577606" w:rsidRDefault="00F244BC" w:rsidP="00176592">
            <w:pPr>
              <w:pStyle w:val="Tabela"/>
              <w:numPr>
                <w:ilvl w:val="0"/>
                <w:numId w:val="18"/>
              </w:numPr>
            </w:pPr>
            <w:r>
              <w:t>O fluxo retorna ao passo 1 do fluxo principal.</w:t>
            </w:r>
          </w:p>
        </w:tc>
      </w:tr>
    </w:tbl>
    <w:p w14:paraId="11979789" w14:textId="369049AE" w:rsidR="000F78BB" w:rsidRDefault="00F71F0D" w:rsidP="000F78BB">
      <w:pPr>
        <w:pStyle w:val="Ttulo4"/>
        <w:jc w:val="both"/>
      </w:pPr>
      <w:bookmarkStart w:id="160" w:name="_Toc52286304"/>
      <w:r>
        <w:t>Subfluxo</w:t>
      </w:r>
      <w:r w:rsidR="000F78BB">
        <w:t>s</w:t>
      </w:r>
      <w:bookmarkEnd w:id="160"/>
    </w:p>
    <w:p w14:paraId="6B8A59B2" w14:textId="26155781" w:rsidR="000F78BB" w:rsidRDefault="000F78BB" w:rsidP="000F78BB">
      <w:pPr>
        <w:pStyle w:val="Ttulo5"/>
      </w:pPr>
      <w:bookmarkStart w:id="161" w:name="_Toc52286305"/>
      <w:r>
        <w:t>Subfluxo</w:t>
      </w:r>
      <w:r w:rsidR="00F95A00">
        <w:t xml:space="preserve"> Pesquisa Plano</w:t>
      </w:r>
      <w:bookmarkEnd w:id="16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05"/>
      </w:tblGrid>
      <w:tr w:rsidR="00D95E1C" w14:paraId="5845ADBF" w14:textId="77777777" w:rsidTr="00D95E1C">
        <w:tc>
          <w:tcPr>
            <w:tcW w:w="8305" w:type="dxa"/>
          </w:tcPr>
          <w:p w14:paraId="2CF95838" w14:textId="339757CF" w:rsidR="00D95E1C" w:rsidRDefault="001258AA" w:rsidP="00176592">
            <w:pPr>
              <w:pStyle w:val="Tabela"/>
              <w:numPr>
                <w:ilvl w:val="0"/>
                <w:numId w:val="21"/>
              </w:numPr>
            </w:pPr>
            <w:r>
              <w:t>No passo 2, o</w:t>
            </w:r>
            <w:r w:rsidR="00D95E1C">
              <w:t xml:space="preserve"> sistema se certifica que o cliente tem um plano anual.</w:t>
            </w:r>
          </w:p>
          <w:p w14:paraId="0BC4C019" w14:textId="4B9851FE" w:rsidR="0033450C" w:rsidRDefault="0033450C" w:rsidP="00176592">
            <w:pPr>
              <w:pStyle w:val="Tabela"/>
              <w:numPr>
                <w:ilvl w:val="0"/>
                <w:numId w:val="21"/>
              </w:numPr>
            </w:pPr>
            <w:r>
              <w:t>O sistema após garantir</w:t>
            </w:r>
            <w:r w:rsidR="00F23A38">
              <w:t xml:space="preserve"> que o plano do cliente é anual, retornar ao</w:t>
            </w:r>
            <w:r w:rsidR="00665CEB">
              <w:t xml:space="preserve"> passo 5.</w:t>
            </w:r>
          </w:p>
          <w:p w14:paraId="6B96E69E" w14:textId="1FFD0746" w:rsidR="0033450C" w:rsidRDefault="00D95E1C" w:rsidP="00176592">
            <w:pPr>
              <w:pStyle w:val="Tabela"/>
              <w:numPr>
                <w:ilvl w:val="0"/>
                <w:numId w:val="21"/>
              </w:numPr>
            </w:pPr>
            <w:r>
              <w:t>O sistema após garantir que o plano do cliente não é anual, emite uma mensagem de aviso (MSG-01).</w:t>
            </w:r>
          </w:p>
          <w:p w14:paraId="281211E8" w14:textId="21574E0C" w:rsidR="00D95E1C" w:rsidRDefault="00D95E1C" w:rsidP="00176592">
            <w:pPr>
              <w:pStyle w:val="Tabela"/>
              <w:numPr>
                <w:ilvl w:val="0"/>
                <w:numId w:val="21"/>
              </w:numPr>
            </w:pPr>
            <w:r>
              <w:t>O fluxo retorna ao passo 1 do fluxo principal.</w:t>
            </w:r>
          </w:p>
        </w:tc>
      </w:tr>
    </w:tbl>
    <w:p w14:paraId="66C8DD24" w14:textId="3987763C" w:rsidR="008F43D9" w:rsidRDefault="008F43D9" w:rsidP="008F43D9">
      <w:pPr>
        <w:pStyle w:val="Ttulo5"/>
      </w:pPr>
      <w:bookmarkStart w:id="162" w:name="_Toc52286306"/>
      <w:r>
        <w:t xml:space="preserve">Subfluxo Pesquisa </w:t>
      </w:r>
      <w:r w:rsidR="004707C7">
        <w:t>Per</w:t>
      </w:r>
      <w:r w:rsidR="009D3B96">
        <w:t>í</w:t>
      </w:r>
      <w:r w:rsidR="004707C7">
        <w:t>odos</w:t>
      </w:r>
      <w:bookmarkEnd w:id="16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05"/>
      </w:tblGrid>
      <w:tr w:rsidR="008F43D9" w14:paraId="1D6A4F87" w14:textId="77777777" w:rsidTr="00A02455">
        <w:tc>
          <w:tcPr>
            <w:tcW w:w="8305" w:type="dxa"/>
          </w:tcPr>
          <w:p w14:paraId="7FF660FF" w14:textId="4757D4BA" w:rsidR="008F43D9" w:rsidRDefault="008F43D9" w:rsidP="00176592">
            <w:pPr>
              <w:pStyle w:val="Tabela"/>
              <w:numPr>
                <w:ilvl w:val="0"/>
                <w:numId w:val="22"/>
              </w:numPr>
            </w:pPr>
            <w:r>
              <w:t xml:space="preserve">No passo 2, </w:t>
            </w:r>
            <w:r w:rsidR="004707C7">
              <w:t>o</w:t>
            </w:r>
            <w:r>
              <w:t xml:space="preserve"> sistema se certifica que o cliente tem até três períodos cadastrados.</w:t>
            </w:r>
          </w:p>
          <w:p w14:paraId="0B24FED7" w14:textId="0CE71C11" w:rsidR="00665CEB" w:rsidRDefault="00665CEB" w:rsidP="00176592">
            <w:pPr>
              <w:pStyle w:val="Tabela"/>
              <w:numPr>
                <w:ilvl w:val="0"/>
                <w:numId w:val="22"/>
              </w:numPr>
            </w:pPr>
            <w:r>
              <w:t xml:space="preserve">O sistema após garantir que o cliente </w:t>
            </w:r>
            <w:r w:rsidR="00C82E59">
              <w:t xml:space="preserve">não tem </w:t>
            </w:r>
            <w:r w:rsidR="001250B2">
              <w:t>três períodos cadastrados</w:t>
            </w:r>
            <w:r>
              <w:t>, retornar ao passo 5.</w:t>
            </w:r>
          </w:p>
          <w:p w14:paraId="29F415A4" w14:textId="77777777" w:rsidR="008F43D9" w:rsidRDefault="008F43D9" w:rsidP="00176592">
            <w:pPr>
              <w:pStyle w:val="Tabela"/>
              <w:numPr>
                <w:ilvl w:val="0"/>
                <w:numId w:val="22"/>
              </w:numPr>
            </w:pPr>
            <w:r>
              <w:t>O sistema após garantir que o cliente tem três períodos cadastrados, emite uma mensagem de aviso (MSG-02).</w:t>
            </w:r>
          </w:p>
          <w:p w14:paraId="7A800C71" w14:textId="77777777" w:rsidR="008F43D9" w:rsidRDefault="008F43D9" w:rsidP="00176592">
            <w:pPr>
              <w:pStyle w:val="Tabela"/>
              <w:numPr>
                <w:ilvl w:val="0"/>
                <w:numId w:val="22"/>
              </w:numPr>
            </w:pPr>
            <w:r>
              <w:t>O fluxo retorna ao passo 1 do fluxo principal.</w:t>
            </w:r>
          </w:p>
        </w:tc>
      </w:tr>
    </w:tbl>
    <w:p w14:paraId="1279A6EB" w14:textId="4CCBD94A" w:rsidR="008F43D9" w:rsidRDefault="008F43D9" w:rsidP="008F43D9">
      <w:pPr>
        <w:pStyle w:val="Ttulo5"/>
      </w:pPr>
      <w:bookmarkStart w:id="163" w:name="_Toc52286307"/>
      <w:r>
        <w:t xml:space="preserve">Subfluxo Pesquisa </w:t>
      </w:r>
      <w:r w:rsidR="009D3B96">
        <w:t>Saldo</w:t>
      </w:r>
      <w:bookmarkEnd w:id="16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05"/>
      </w:tblGrid>
      <w:tr w:rsidR="008F43D9" w14:paraId="75E698D5" w14:textId="77777777" w:rsidTr="00A02455">
        <w:tc>
          <w:tcPr>
            <w:tcW w:w="8305" w:type="dxa"/>
          </w:tcPr>
          <w:p w14:paraId="34BCFA67" w14:textId="7B1951D9" w:rsidR="008F43D9" w:rsidRDefault="008F43D9" w:rsidP="00176592">
            <w:pPr>
              <w:pStyle w:val="Tabela"/>
              <w:numPr>
                <w:ilvl w:val="0"/>
                <w:numId w:val="23"/>
              </w:numPr>
            </w:pPr>
            <w:r>
              <w:t xml:space="preserve">No passo 2, o sistema se certifica que o cliente tem </w:t>
            </w:r>
            <w:r w:rsidR="00A37190">
              <w:t xml:space="preserve">menos de 30 dias de </w:t>
            </w:r>
            <w:r>
              <w:t>saldo.</w:t>
            </w:r>
          </w:p>
          <w:p w14:paraId="42D3D4B6" w14:textId="351C145C" w:rsidR="001250B2" w:rsidRDefault="001250B2" w:rsidP="00176592">
            <w:pPr>
              <w:pStyle w:val="Tabela"/>
              <w:numPr>
                <w:ilvl w:val="0"/>
                <w:numId w:val="23"/>
              </w:numPr>
            </w:pPr>
            <w:r>
              <w:t xml:space="preserve">O sistema após garantir que o cliente </w:t>
            </w:r>
            <w:r w:rsidR="00B72025">
              <w:t>tem saldo disponível</w:t>
            </w:r>
            <w:r>
              <w:t>, retornar ao passo 5.</w:t>
            </w:r>
          </w:p>
          <w:p w14:paraId="50DF006F" w14:textId="2661B2CC" w:rsidR="008F43D9" w:rsidRDefault="008F43D9" w:rsidP="00176592">
            <w:pPr>
              <w:pStyle w:val="Tabela"/>
              <w:numPr>
                <w:ilvl w:val="0"/>
                <w:numId w:val="23"/>
              </w:numPr>
            </w:pPr>
            <w:r>
              <w:t xml:space="preserve">O sistema após garantir que o cliente </w:t>
            </w:r>
            <w:r w:rsidR="00426103">
              <w:t xml:space="preserve">tem 30 dias de férias cadastrados e </w:t>
            </w:r>
            <w:r>
              <w:t>não tem saldo disponível, emite uma mensagem de aviso (MSG-03).</w:t>
            </w:r>
          </w:p>
          <w:p w14:paraId="162072F3" w14:textId="77777777" w:rsidR="008F43D9" w:rsidRDefault="008F43D9" w:rsidP="00176592">
            <w:pPr>
              <w:pStyle w:val="Tabela"/>
              <w:numPr>
                <w:ilvl w:val="0"/>
                <w:numId w:val="23"/>
              </w:numPr>
            </w:pPr>
            <w:r>
              <w:t>O fluxo retorna ao passo 1 do fluxo principal.</w:t>
            </w:r>
          </w:p>
        </w:tc>
      </w:tr>
    </w:tbl>
    <w:p w14:paraId="4688BBC5" w14:textId="10C58257" w:rsidR="00F244BC" w:rsidRDefault="00F244BC" w:rsidP="00F244BC">
      <w:pPr>
        <w:pStyle w:val="Ttulo4"/>
        <w:jc w:val="both"/>
      </w:pPr>
      <w:bookmarkStart w:id="164" w:name="_Toc52286308"/>
      <w:r>
        <w:t xml:space="preserve">Fluxo alternativo Editar </w:t>
      </w:r>
      <w:r w:rsidR="00C21AD4">
        <w:t>Férias</w:t>
      </w:r>
      <w:bookmarkEnd w:id="164"/>
    </w:p>
    <w:p w14:paraId="306ACF06" w14:textId="77777777" w:rsidR="007400D3" w:rsidRPr="00577606" w:rsidRDefault="007400D3" w:rsidP="007400D3">
      <w:pPr>
        <w:pStyle w:val="Ttulo4"/>
        <w:jc w:val="both"/>
      </w:pPr>
      <w:bookmarkStart w:id="165" w:name="_Toc52286309"/>
      <w:r w:rsidRPr="00577606">
        <w:t>Precondições</w:t>
      </w:r>
      <w:bookmarkEnd w:id="1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400D3" w:rsidRPr="00577606" w14:paraId="45C0C094" w14:textId="77777777" w:rsidTr="00A02455">
        <w:trPr>
          <w:trHeight w:val="867"/>
        </w:trPr>
        <w:tc>
          <w:tcPr>
            <w:tcW w:w="9212" w:type="dxa"/>
          </w:tcPr>
          <w:p w14:paraId="0C94DBCB" w14:textId="15C68F31" w:rsidR="007400D3" w:rsidRPr="00577606" w:rsidRDefault="007400D3" w:rsidP="00176592">
            <w:pPr>
              <w:pStyle w:val="Tabela"/>
              <w:numPr>
                <w:ilvl w:val="0"/>
                <w:numId w:val="24"/>
              </w:numPr>
            </w:pPr>
            <w:r>
              <w:t xml:space="preserve">No passo 6 do fluxo principal, o usuário solicita </w:t>
            </w:r>
            <w:r w:rsidR="00A04963">
              <w:t xml:space="preserve">a edição </w:t>
            </w:r>
            <w:r>
              <w:t>de um período de férias do cliente selecionado.</w:t>
            </w:r>
          </w:p>
        </w:tc>
      </w:tr>
    </w:tbl>
    <w:p w14:paraId="0EA8D2B3" w14:textId="77777777" w:rsidR="007400D3" w:rsidRPr="007F1DDC" w:rsidRDefault="007400D3" w:rsidP="007400D3">
      <w:pPr>
        <w:pStyle w:val="Ttulo4"/>
        <w:jc w:val="both"/>
      </w:pPr>
      <w:bookmarkStart w:id="166" w:name="_Toc52286310"/>
      <w:r>
        <w:t>Passos</w:t>
      </w:r>
      <w:bookmarkEnd w:id="166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400D3" w:rsidRPr="00577606" w14:paraId="2F92321C" w14:textId="77777777" w:rsidTr="00A02455">
        <w:trPr>
          <w:trHeight w:val="797"/>
        </w:trPr>
        <w:tc>
          <w:tcPr>
            <w:tcW w:w="9212" w:type="dxa"/>
          </w:tcPr>
          <w:p w14:paraId="6E3B6B71" w14:textId="77777777" w:rsidR="001F6F54" w:rsidRDefault="001F6F54" w:rsidP="00176592">
            <w:pPr>
              <w:pStyle w:val="Tabela"/>
              <w:numPr>
                <w:ilvl w:val="0"/>
                <w:numId w:val="25"/>
              </w:numPr>
            </w:pPr>
            <w:r>
              <w:t>O usuário informa a data e duração das férias.</w:t>
            </w:r>
          </w:p>
          <w:p w14:paraId="7895AE7B" w14:textId="77777777" w:rsidR="001F6F54" w:rsidRDefault="001F6F54" w:rsidP="00176592">
            <w:pPr>
              <w:pStyle w:val="Tabela"/>
              <w:numPr>
                <w:ilvl w:val="0"/>
                <w:numId w:val="25"/>
              </w:numPr>
            </w:pPr>
            <w:r>
              <w:t>O sistema executa subfluxo Pesquisa Plano.</w:t>
            </w:r>
          </w:p>
          <w:p w14:paraId="21539C32" w14:textId="77777777" w:rsidR="001F6F54" w:rsidRDefault="001F6F54" w:rsidP="00176592">
            <w:pPr>
              <w:pStyle w:val="Tabela"/>
              <w:numPr>
                <w:ilvl w:val="0"/>
                <w:numId w:val="25"/>
              </w:numPr>
            </w:pPr>
            <w:r>
              <w:t>O sistema executa subfluxo Pesquisa Períodos.</w:t>
            </w:r>
          </w:p>
          <w:p w14:paraId="1F9BF937" w14:textId="77777777" w:rsidR="001F6F54" w:rsidRDefault="001F6F54" w:rsidP="00176592">
            <w:pPr>
              <w:pStyle w:val="Tabela"/>
              <w:numPr>
                <w:ilvl w:val="0"/>
                <w:numId w:val="25"/>
              </w:numPr>
            </w:pPr>
            <w:r>
              <w:t>O sistema executa subfluxo Pesquisa Saldo.</w:t>
            </w:r>
          </w:p>
          <w:p w14:paraId="3DB47EA9" w14:textId="77777777" w:rsidR="001F6F54" w:rsidRDefault="001F6F54" w:rsidP="00176592">
            <w:pPr>
              <w:pStyle w:val="Tabela"/>
              <w:numPr>
                <w:ilvl w:val="0"/>
                <w:numId w:val="25"/>
              </w:numPr>
            </w:pPr>
            <w:r>
              <w:t>O persiste os dados informados.</w:t>
            </w:r>
          </w:p>
          <w:p w14:paraId="506BDE67" w14:textId="77777777" w:rsidR="001F6F54" w:rsidRDefault="001F6F54" w:rsidP="00176592">
            <w:pPr>
              <w:pStyle w:val="Tabela"/>
              <w:numPr>
                <w:ilvl w:val="0"/>
                <w:numId w:val="25"/>
              </w:numPr>
            </w:pPr>
            <w:r>
              <w:t>O sistema emite uma mensagem de aviso (MSG-05)</w:t>
            </w:r>
          </w:p>
          <w:p w14:paraId="1F4EDD72" w14:textId="553FFA6C" w:rsidR="007400D3" w:rsidRPr="00577606" w:rsidRDefault="001F6F54" w:rsidP="00176592">
            <w:pPr>
              <w:pStyle w:val="Tabela"/>
              <w:numPr>
                <w:ilvl w:val="0"/>
                <w:numId w:val="25"/>
              </w:numPr>
            </w:pPr>
            <w:r>
              <w:t>O fluxo retorna ao passo 1 do fluxo principal.</w:t>
            </w:r>
          </w:p>
        </w:tc>
      </w:tr>
    </w:tbl>
    <w:p w14:paraId="25A4F2E5" w14:textId="77777777" w:rsidR="001F6F54" w:rsidRDefault="001F6F54" w:rsidP="001F6F54">
      <w:pPr>
        <w:pStyle w:val="Ttulo4"/>
        <w:jc w:val="both"/>
      </w:pPr>
      <w:bookmarkStart w:id="167" w:name="_Toc52286311"/>
      <w:r>
        <w:t>Subfluxos</w:t>
      </w:r>
      <w:bookmarkEnd w:id="167"/>
    </w:p>
    <w:p w14:paraId="0E71DC43" w14:textId="77777777" w:rsidR="001F6F54" w:rsidRDefault="001F6F54" w:rsidP="001F6F54">
      <w:pPr>
        <w:pStyle w:val="Ttulo5"/>
      </w:pPr>
      <w:bookmarkStart w:id="168" w:name="_Toc52286313"/>
      <w:r>
        <w:t>Subfluxo Pesquisa Períodos</w:t>
      </w:r>
      <w:bookmarkEnd w:id="16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05"/>
      </w:tblGrid>
      <w:tr w:rsidR="001F6F54" w14:paraId="0D9DA8DA" w14:textId="77777777" w:rsidTr="000D476B">
        <w:tc>
          <w:tcPr>
            <w:tcW w:w="8305" w:type="dxa"/>
          </w:tcPr>
          <w:p w14:paraId="411BBDD2" w14:textId="77777777" w:rsidR="001F6F54" w:rsidRDefault="001F6F54" w:rsidP="00176592">
            <w:pPr>
              <w:pStyle w:val="Tabela"/>
              <w:numPr>
                <w:ilvl w:val="0"/>
                <w:numId w:val="129"/>
              </w:numPr>
            </w:pPr>
            <w:r>
              <w:t>No passo 2, o sistema se certifica que o cliente tem até três períodos cadastrados.</w:t>
            </w:r>
          </w:p>
          <w:p w14:paraId="604E0611" w14:textId="77777777" w:rsidR="001F6F54" w:rsidRDefault="001F6F54" w:rsidP="00176592">
            <w:pPr>
              <w:pStyle w:val="Tabela"/>
              <w:numPr>
                <w:ilvl w:val="0"/>
                <w:numId w:val="129"/>
              </w:numPr>
            </w:pPr>
            <w:r>
              <w:t>O sistema após garantir que o cliente não tem três períodos cadastrados, retornar ao passo 5.</w:t>
            </w:r>
          </w:p>
          <w:p w14:paraId="2C4B9FC8" w14:textId="77777777" w:rsidR="001F6F54" w:rsidRDefault="001F6F54" w:rsidP="00176592">
            <w:pPr>
              <w:pStyle w:val="Tabela"/>
              <w:numPr>
                <w:ilvl w:val="0"/>
                <w:numId w:val="129"/>
              </w:numPr>
            </w:pPr>
            <w:r>
              <w:t>O sistema após garantir que o cliente tem três períodos cadastrados, emite uma mensagem de aviso (MSG-02).</w:t>
            </w:r>
          </w:p>
          <w:p w14:paraId="6C3D7AD2" w14:textId="77777777" w:rsidR="001F6F54" w:rsidRDefault="001F6F54" w:rsidP="00176592">
            <w:pPr>
              <w:pStyle w:val="Tabela"/>
              <w:numPr>
                <w:ilvl w:val="0"/>
                <w:numId w:val="129"/>
              </w:numPr>
            </w:pPr>
            <w:r>
              <w:t>O fluxo retorna ao passo 1 do fluxo principal.</w:t>
            </w:r>
          </w:p>
        </w:tc>
      </w:tr>
    </w:tbl>
    <w:p w14:paraId="74636FA9" w14:textId="77777777" w:rsidR="001F6F54" w:rsidRDefault="001F6F54" w:rsidP="001F6F54">
      <w:pPr>
        <w:pStyle w:val="Ttulo5"/>
      </w:pPr>
      <w:bookmarkStart w:id="169" w:name="_Toc52286314"/>
      <w:r>
        <w:t>Subfluxo Pesquisa Saldo</w:t>
      </w:r>
      <w:bookmarkEnd w:id="16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05"/>
      </w:tblGrid>
      <w:tr w:rsidR="001F6F54" w14:paraId="08384F7F" w14:textId="77777777" w:rsidTr="000D476B">
        <w:tc>
          <w:tcPr>
            <w:tcW w:w="8305" w:type="dxa"/>
          </w:tcPr>
          <w:p w14:paraId="25BF96A4" w14:textId="77777777" w:rsidR="001F6F54" w:rsidRDefault="001F6F54" w:rsidP="00176592">
            <w:pPr>
              <w:pStyle w:val="Tabela"/>
              <w:numPr>
                <w:ilvl w:val="0"/>
                <w:numId w:val="128"/>
              </w:numPr>
            </w:pPr>
            <w:r>
              <w:t>No passo 2, o sistema se certifica que o cliente tem menos de 30 dias de saldo.</w:t>
            </w:r>
          </w:p>
          <w:p w14:paraId="4202C8F3" w14:textId="77777777" w:rsidR="001F6F54" w:rsidRDefault="001F6F54" w:rsidP="00176592">
            <w:pPr>
              <w:pStyle w:val="Tabela"/>
              <w:numPr>
                <w:ilvl w:val="0"/>
                <w:numId w:val="128"/>
              </w:numPr>
            </w:pPr>
            <w:r>
              <w:t>O sistema após garantir que o cliente tem saldo disponível, retornar ao passo 5.</w:t>
            </w:r>
          </w:p>
          <w:p w14:paraId="7FE3F507" w14:textId="77777777" w:rsidR="001F6F54" w:rsidRDefault="001F6F54" w:rsidP="00176592">
            <w:pPr>
              <w:pStyle w:val="Tabela"/>
              <w:numPr>
                <w:ilvl w:val="0"/>
                <w:numId w:val="128"/>
              </w:numPr>
            </w:pPr>
            <w:r>
              <w:t>O sistema após garantir que o cliente tem 30 dias de férias cadastrados e não tem saldo disponível, emite uma mensagem de aviso (MSG-03).</w:t>
            </w:r>
          </w:p>
          <w:p w14:paraId="673C1D2E" w14:textId="77777777" w:rsidR="001F6F54" w:rsidRDefault="001F6F54" w:rsidP="00176592">
            <w:pPr>
              <w:pStyle w:val="Tabela"/>
              <w:numPr>
                <w:ilvl w:val="0"/>
                <w:numId w:val="128"/>
              </w:numPr>
            </w:pPr>
            <w:r>
              <w:t>O fluxo retorna ao passo 1 do fluxo principal.</w:t>
            </w:r>
          </w:p>
        </w:tc>
      </w:tr>
    </w:tbl>
    <w:p w14:paraId="1BEF0B19" w14:textId="260D4CB5" w:rsidR="00F244BC" w:rsidRDefault="00F244BC" w:rsidP="00F244BC">
      <w:pPr>
        <w:pStyle w:val="Ttulo4"/>
        <w:jc w:val="both"/>
      </w:pPr>
      <w:bookmarkStart w:id="170" w:name="_Toc52286315"/>
      <w:r>
        <w:t xml:space="preserve">Fluxo alternativo Deletar </w:t>
      </w:r>
      <w:r w:rsidR="00C21AD4">
        <w:t>Férias</w:t>
      </w:r>
      <w:bookmarkEnd w:id="170"/>
    </w:p>
    <w:p w14:paraId="3C898C15" w14:textId="77777777" w:rsidR="00F244BC" w:rsidRPr="00577606" w:rsidRDefault="00F244BC" w:rsidP="00F244BC">
      <w:pPr>
        <w:pStyle w:val="Ttulo4"/>
        <w:jc w:val="both"/>
      </w:pPr>
      <w:bookmarkStart w:id="171" w:name="_Toc52286316"/>
      <w:r w:rsidRPr="00577606">
        <w:t>Precondições</w:t>
      </w:r>
      <w:bookmarkEnd w:id="171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44BC" w:rsidRPr="00577606" w14:paraId="58A4B672" w14:textId="77777777" w:rsidTr="00A02455">
        <w:trPr>
          <w:trHeight w:val="867"/>
        </w:trPr>
        <w:tc>
          <w:tcPr>
            <w:tcW w:w="9212" w:type="dxa"/>
          </w:tcPr>
          <w:p w14:paraId="03CFDED8" w14:textId="620CDC9E" w:rsidR="00F244BC" w:rsidRPr="00577606" w:rsidRDefault="00967BE9" w:rsidP="00176592">
            <w:pPr>
              <w:pStyle w:val="Tabela"/>
              <w:numPr>
                <w:ilvl w:val="0"/>
                <w:numId w:val="19"/>
              </w:numPr>
            </w:pPr>
            <w:r>
              <w:t xml:space="preserve">No passo 6 do fluxo principal, o usuário solicita </w:t>
            </w:r>
            <w:r w:rsidR="00F45171">
              <w:t xml:space="preserve">a exclusão </w:t>
            </w:r>
            <w:r>
              <w:t>de um período de férias do cliente selecionado.</w:t>
            </w:r>
          </w:p>
        </w:tc>
      </w:tr>
    </w:tbl>
    <w:p w14:paraId="41F8132C" w14:textId="77777777" w:rsidR="00F244BC" w:rsidRPr="007F1DDC" w:rsidRDefault="00F244BC" w:rsidP="00F244BC">
      <w:pPr>
        <w:pStyle w:val="Ttulo4"/>
        <w:jc w:val="both"/>
      </w:pPr>
      <w:bookmarkStart w:id="172" w:name="_Toc52286317"/>
      <w:r>
        <w:t>Passos</w:t>
      </w:r>
      <w:bookmarkEnd w:id="17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244BC" w:rsidRPr="00577606" w14:paraId="4043D9B0" w14:textId="77777777" w:rsidTr="00A02455">
        <w:trPr>
          <w:trHeight w:val="797"/>
        </w:trPr>
        <w:tc>
          <w:tcPr>
            <w:tcW w:w="9212" w:type="dxa"/>
          </w:tcPr>
          <w:p w14:paraId="419DA304" w14:textId="77777777" w:rsidR="00220DB0" w:rsidRDefault="00220DB0" w:rsidP="00176592">
            <w:pPr>
              <w:pStyle w:val="Tabela"/>
              <w:numPr>
                <w:ilvl w:val="0"/>
                <w:numId w:val="20"/>
              </w:numPr>
            </w:pPr>
            <w:r>
              <w:t>O persiste os dados informados.</w:t>
            </w:r>
          </w:p>
          <w:p w14:paraId="356EBDFE" w14:textId="7E5B8716" w:rsidR="00F244BC" w:rsidRDefault="00F244BC" w:rsidP="00176592">
            <w:pPr>
              <w:pStyle w:val="Tabela"/>
              <w:numPr>
                <w:ilvl w:val="0"/>
                <w:numId w:val="20"/>
              </w:numPr>
            </w:pPr>
            <w:r>
              <w:t>O sistema emite mensagem de confirmação (MSG-0</w:t>
            </w:r>
            <w:r w:rsidR="00873C3D">
              <w:t>4</w:t>
            </w:r>
            <w:r>
              <w:t>).</w:t>
            </w:r>
          </w:p>
          <w:p w14:paraId="747B7BA8" w14:textId="77777777" w:rsidR="00F244BC" w:rsidRPr="00577606" w:rsidRDefault="00F244BC" w:rsidP="00176592">
            <w:pPr>
              <w:pStyle w:val="Tabela"/>
              <w:numPr>
                <w:ilvl w:val="0"/>
                <w:numId w:val="20"/>
              </w:numPr>
            </w:pPr>
            <w:r>
              <w:t>O fluxo retorna ao passo 1 do fluxo principal.</w:t>
            </w:r>
          </w:p>
        </w:tc>
      </w:tr>
    </w:tbl>
    <w:p w14:paraId="0602FFF2" w14:textId="77777777" w:rsidR="00F244BC" w:rsidRPr="00577606" w:rsidRDefault="00F244BC" w:rsidP="00F244BC">
      <w:pPr>
        <w:pStyle w:val="Ttulo4"/>
        <w:jc w:val="both"/>
      </w:pPr>
      <w:bookmarkStart w:id="173" w:name="_Toc52286318"/>
      <w:r>
        <w:t>Mensagens</w:t>
      </w:r>
      <w:bookmarkEnd w:id="173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96"/>
      </w:tblGrid>
      <w:tr w:rsidR="00F244BC" w:rsidRPr="004B1E22" w14:paraId="4CC6F557" w14:textId="77777777" w:rsidTr="00A02455">
        <w:trPr>
          <w:trHeight w:val="867"/>
        </w:trPr>
        <w:tc>
          <w:tcPr>
            <w:tcW w:w="1413" w:type="dxa"/>
          </w:tcPr>
          <w:p w14:paraId="3C219392" w14:textId="77777777" w:rsidR="00F244BC" w:rsidRPr="004B1E22" w:rsidRDefault="00F244BC" w:rsidP="00176592">
            <w:pPr>
              <w:pStyle w:val="Tabela"/>
            </w:pPr>
            <w:r w:rsidRPr="004B1E22">
              <w:t>ID</w:t>
            </w:r>
          </w:p>
        </w:tc>
        <w:tc>
          <w:tcPr>
            <w:tcW w:w="7796" w:type="dxa"/>
          </w:tcPr>
          <w:p w14:paraId="6F272BC4" w14:textId="77777777" w:rsidR="00F244BC" w:rsidRPr="004B1E22" w:rsidRDefault="00F244BC" w:rsidP="00176592">
            <w:pPr>
              <w:pStyle w:val="Tabela"/>
            </w:pPr>
            <w:r w:rsidRPr="004B1E22">
              <w:t>Descrição</w:t>
            </w:r>
          </w:p>
        </w:tc>
      </w:tr>
      <w:tr w:rsidR="00F244BC" w:rsidRPr="00577606" w14:paraId="2A045EE1" w14:textId="77777777" w:rsidTr="00A02455">
        <w:trPr>
          <w:trHeight w:val="867"/>
        </w:trPr>
        <w:tc>
          <w:tcPr>
            <w:tcW w:w="1413" w:type="dxa"/>
          </w:tcPr>
          <w:p w14:paraId="07BEDD41" w14:textId="77777777" w:rsidR="00F244BC" w:rsidRPr="00577606" w:rsidRDefault="00F244BC" w:rsidP="00176592">
            <w:pPr>
              <w:pStyle w:val="Tabela"/>
            </w:pPr>
            <w:r>
              <w:t>MSG-01</w:t>
            </w:r>
          </w:p>
        </w:tc>
        <w:tc>
          <w:tcPr>
            <w:tcW w:w="7796" w:type="dxa"/>
          </w:tcPr>
          <w:p w14:paraId="403AC780" w14:textId="05CF86F2" w:rsidR="00F244BC" w:rsidRPr="00577606" w:rsidRDefault="00CF654A" w:rsidP="00176592">
            <w:pPr>
              <w:pStyle w:val="Tabela"/>
            </w:pPr>
            <w:r>
              <w:t>O cliente não tem direito a férias, por ser um plano mensal.</w:t>
            </w:r>
          </w:p>
        </w:tc>
      </w:tr>
      <w:tr w:rsidR="00F244BC" w:rsidRPr="00577606" w14:paraId="49FC1386" w14:textId="77777777" w:rsidTr="00A02455">
        <w:trPr>
          <w:trHeight w:val="867"/>
        </w:trPr>
        <w:tc>
          <w:tcPr>
            <w:tcW w:w="1413" w:type="dxa"/>
          </w:tcPr>
          <w:p w14:paraId="04B8AE5D" w14:textId="77777777" w:rsidR="00F244BC" w:rsidRPr="00577606" w:rsidRDefault="00F244BC" w:rsidP="00176592">
            <w:pPr>
              <w:pStyle w:val="Tabela"/>
            </w:pPr>
            <w:r>
              <w:t>MSG-02</w:t>
            </w:r>
          </w:p>
        </w:tc>
        <w:tc>
          <w:tcPr>
            <w:tcW w:w="7796" w:type="dxa"/>
          </w:tcPr>
          <w:p w14:paraId="3C05EA58" w14:textId="47609A0D" w:rsidR="00F244BC" w:rsidRPr="00577606" w:rsidRDefault="00886384" w:rsidP="00176592">
            <w:pPr>
              <w:pStyle w:val="Tabela"/>
            </w:pPr>
            <w:r>
              <w:t>O cliente já tem a quantidade máxima permitida</w:t>
            </w:r>
            <w:r w:rsidR="008D7E1E">
              <w:t xml:space="preserve"> de períodos de férias cadastrado.</w:t>
            </w:r>
          </w:p>
        </w:tc>
      </w:tr>
      <w:tr w:rsidR="00F244BC" w:rsidRPr="00577606" w14:paraId="74A47386" w14:textId="77777777" w:rsidTr="00A02455">
        <w:trPr>
          <w:trHeight w:val="867"/>
        </w:trPr>
        <w:tc>
          <w:tcPr>
            <w:tcW w:w="1413" w:type="dxa"/>
          </w:tcPr>
          <w:p w14:paraId="6685E88C" w14:textId="77777777" w:rsidR="00F244BC" w:rsidRPr="00577606" w:rsidRDefault="00F244BC" w:rsidP="00176592">
            <w:pPr>
              <w:pStyle w:val="Tabela"/>
            </w:pPr>
            <w:r>
              <w:t>MSG-03</w:t>
            </w:r>
          </w:p>
        </w:tc>
        <w:tc>
          <w:tcPr>
            <w:tcW w:w="7796" w:type="dxa"/>
          </w:tcPr>
          <w:p w14:paraId="3A374024" w14:textId="3B6E6960" w:rsidR="00F244BC" w:rsidRPr="00577606" w:rsidRDefault="008D7E1E" w:rsidP="00176592">
            <w:pPr>
              <w:pStyle w:val="Tabela"/>
            </w:pPr>
            <w:r>
              <w:t xml:space="preserve">O cliente não tem saldo </w:t>
            </w:r>
            <w:r w:rsidR="00873C3D">
              <w:t>de férias disponível.</w:t>
            </w:r>
          </w:p>
        </w:tc>
      </w:tr>
      <w:tr w:rsidR="00F244BC" w:rsidRPr="00577606" w14:paraId="4AF26F1C" w14:textId="77777777" w:rsidTr="00A02455">
        <w:trPr>
          <w:trHeight w:val="867"/>
        </w:trPr>
        <w:tc>
          <w:tcPr>
            <w:tcW w:w="1413" w:type="dxa"/>
          </w:tcPr>
          <w:p w14:paraId="63F0E2B3" w14:textId="77777777" w:rsidR="00F244BC" w:rsidRDefault="00F244BC" w:rsidP="00176592">
            <w:pPr>
              <w:pStyle w:val="Tabela"/>
            </w:pPr>
            <w:r>
              <w:t>MSG-04</w:t>
            </w:r>
          </w:p>
        </w:tc>
        <w:tc>
          <w:tcPr>
            <w:tcW w:w="7796" w:type="dxa"/>
          </w:tcPr>
          <w:p w14:paraId="2B35D328" w14:textId="61FFF3B4" w:rsidR="00F244BC" w:rsidRDefault="00B33AF7" w:rsidP="00176592">
            <w:pPr>
              <w:pStyle w:val="Tabela"/>
            </w:pPr>
            <w:r>
              <w:t>O período de férias do</w:t>
            </w:r>
            <w:r w:rsidR="00F244BC">
              <w:t xml:space="preserve"> cliente foi excluído com sucesso.</w:t>
            </w:r>
          </w:p>
        </w:tc>
      </w:tr>
      <w:tr w:rsidR="006901C9" w:rsidRPr="00577606" w14:paraId="2C06AD0D" w14:textId="77777777" w:rsidTr="00A02455">
        <w:trPr>
          <w:trHeight w:val="867"/>
        </w:trPr>
        <w:tc>
          <w:tcPr>
            <w:tcW w:w="1413" w:type="dxa"/>
          </w:tcPr>
          <w:p w14:paraId="68C268B0" w14:textId="2AEDC1E4" w:rsidR="006901C9" w:rsidRDefault="006901C9" w:rsidP="00176592">
            <w:pPr>
              <w:pStyle w:val="Tabela"/>
            </w:pPr>
            <w:r>
              <w:t>MSG-05</w:t>
            </w:r>
          </w:p>
        </w:tc>
        <w:tc>
          <w:tcPr>
            <w:tcW w:w="7796" w:type="dxa"/>
          </w:tcPr>
          <w:p w14:paraId="05370D52" w14:textId="6C441C5E" w:rsidR="006901C9" w:rsidRDefault="00594C61" w:rsidP="00176592">
            <w:pPr>
              <w:pStyle w:val="Tabela"/>
            </w:pPr>
            <w:r>
              <w:t xml:space="preserve">Período de férias </w:t>
            </w:r>
            <w:r w:rsidR="005B3C7D">
              <w:t xml:space="preserve">do cliente foi </w:t>
            </w:r>
            <w:r>
              <w:t>cadastrado com sucesso.</w:t>
            </w:r>
          </w:p>
        </w:tc>
      </w:tr>
    </w:tbl>
    <w:p w14:paraId="519D6D3F" w14:textId="77777777" w:rsidR="00F244BC" w:rsidRDefault="00F244BC" w:rsidP="00176592">
      <w:pPr>
        <w:pStyle w:val="Corpodetexto"/>
      </w:pPr>
    </w:p>
    <w:p w14:paraId="4F145D0A" w14:textId="77777777" w:rsidR="00B64499" w:rsidRDefault="00B64499" w:rsidP="00176592">
      <w:pPr>
        <w:pStyle w:val="Corpodetexto"/>
      </w:pPr>
    </w:p>
    <w:p w14:paraId="036AF9EC" w14:textId="13F5BF29" w:rsidR="0031570C" w:rsidRPr="006512A0" w:rsidRDefault="0031570C" w:rsidP="0031570C">
      <w:pPr>
        <w:pStyle w:val="Ttulo3"/>
        <w:jc w:val="both"/>
      </w:pPr>
      <w:bookmarkStart w:id="174" w:name="_Toc52286319"/>
      <w:r w:rsidRPr="006512A0">
        <w:t xml:space="preserve">Caso de uso </w:t>
      </w:r>
      <w:r>
        <w:t xml:space="preserve">Gerir </w:t>
      </w:r>
      <w:r w:rsidR="000F56CE">
        <w:t>Pagamento</w:t>
      </w:r>
      <w:bookmarkEnd w:id="174"/>
    </w:p>
    <w:p w14:paraId="3A029486" w14:textId="77777777" w:rsidR="0031570C" w:rsidRPr="00577606" w:rsidRDefault="0031570C" w:rsidP="0031570C">
      <w:pPr>
        <w:pStyle w:val="Ttulo4"/>
        <w:jc w:val="both"/>
      </w:pPr>
      <w:bookmarkStart w:id="175" w:name="_Toc52286320"/>
      <w:r w:rsidRPr="00577606">
        <w:t>Precondições</w:t>
      </w:r>
      <w:bookmarkEnd w:id="1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1570C" w:rsidRPr="00577606" w14:paraId="35B8CC64" w14:textId="77777777" w:rsidTr="00A02455">
        <w:trPr>
          <w:trHeight w:val="867"/>
        </w:trPr>
        <w:tc>
          <w:tcPr>
            <w:tcW w:w="9212" w:type="dxa"/>
          </w:tcPr>
          <w:p w14:paraId="10089E97" w14:textId="77777777" w:rsidR="0031570C" w:rsidRPr="00577606" w:rsidRDefault="0031570C" w:rsidP="00176592">
            <w:pPr>
              <w:pStyle w:val="Tabela"/>
              <w:numPr>
                <w:ilvl w:val="0"/>
                <w:numId w:val="27"/>
              </w:numPr>
            </w:pPr>
            <w:r>
              <w:t>Estar acessando o sistema como Recepcionista.</w:t>
            </w:r>
          </w:p>
        </w:tc>
      </w:tr>
    </w:tbl>
    <w:p w14:paraId="0D85E163" w14:textId="77777777" w:rsidR="0031570C" w:rsidRPr="00577606" w:rsidRDefault="0031570C" w:rsidP="0031570C">
      <w:pPr>
        <w:pStyle w:val="Ttulo4"/>
        <w:jc w:val="both"/>
      </w:pPr>
      <w:bookmarkStart w:id="176" w:name="_Toc52286321"/>
      <w:r w:rsidRPr="00577606">
        <w:t>Fluxo principal</w:t>
      </w:r>
      <w:bookmarkEnd w:id="17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1570C" w:rsidRPr="00577606" w14:paraId="0B9856B4" w14:textId="77777777" w:rsidTr="00493DB3">
        <w:trPr>
          <w:trHeight w:val="797"/>
        </w:trPr>
        <w:tc>
          <w:tcPr>
            <w:tcW w:w="9212" w:type="dxa"/>
          </w:tcPr>
          <w:p w14:paraId="64244A43" w14:textId="780F5101" w:rsidR="0031570C" w:rsidRDefault="0031570C" w:rsidP="00176592">
            <w:pPr>
              <w:pStyle w:val="Tabela"/>
              <w:numPr>
                <w:ilvl w:val="0"/>
                <w:numId w:val="28"/>
              </w:numPr>
            </w:pPr>
            <w:r>
              <w:t>O caso de uso inicia quando o usuário informa parâmetro no campo de busca e executa a busca.</w:t>
            </w:r>
          </w:p>
          <w:p w14:paraId="5F41C820" w14:textId="6616F7AF" w:rsidR="0031570C" w:rsidRDefault="0031570C" w:rsidP="00176592">
            <w:pPr>
              <w:pStyle w:val="Tabela"/>
              <w:numPr>
                <w:ilvl w:val="0"/>
                <w:numId w:val="28"/>
              </w:numPr>
            </w:pPr>
            <w:r>
              <w:t>O sistema recupera a lista de clientes que contém o parâmetro do campo nome.</w:t>
            </w:r>
          </w:p>
          <w:p w14:paraId="7ACC7445" w14:textId="63893B24" w:rsidR="00331E35" w:rsidRDefault="0078114D" w:rsidP="00176592">
            <w:pPr>
              <w:pStyle w:val="Tabela"/>
              <w:numPr>
                <w:ilvl w:val="0"/>
                <w:numId w:val="28"/>
              </w:numPr>
            </w:pPr>
            <w:r>
              <w:t xml:space="preserve">O sistema </w:t>
            </w:r>
            <w:r w:rsidR="00E53FF6">
              <w:t xml:space="preserve">executa subfluxo Pesquisa </w:t>
            </w:r>
            <w:r w:rsidR="00331E35">
              <w:t>Plano</w:t>
            </w:r>
            <w:r w:rsidR="00FD1857">
              <w:t>, para cada cliente</w:t>
            </w:r>
            <w:r w:rsidR="0038786D">
              <w:t xml:space="preserve"> da lista</w:t>
            </w:r>
            <w:r w:rsidR="008963B7">
              <w:t xml:space="preserve"> recuperada</w:t>
            </w:r>
            <w:r w:rsidR="00FD1857">
              <w:t>.</w:t>
            </w:r>
          </w:p>
          <w:p w14:paraId="79A76104" w14:textId="03B2BB6A" w:rsidR="0031570C" w:rsidRDefault="0031570C" w:rsidP="00176592">
            <w:pPr>
              <w:pStyle w:val="Tabela"/>
              <w:numPr>
                <w:ilvl w:val="0"/>
                <w:numId w:val="28"/>
              </w:numPr>
            </w:pPr>
            <w:r>
              <w:t>O sistema exibe os clientes recuperados.</w:t>
            </w:r>
          </w:p>
          <w:p w14:paraId="2541DE26" w14:textId="6E423B53" w:rsidR="0031570C" w:rsidRDefault="0031570C" w:rsidP="00176592">
            <w:pPr>
              <w:pStyle w:val="Tabela"/>
              <w:numPr>
                <w:ilvl w:val="0"/>
                <w:numId w:val="28"/>
              </w:numPr>
            </w:pPr>
            <w:r>
              <w:t xml:space="preserve">O usuário seleciona um cliente e solicita </w:t>
            </w:r>
            <w:r w:rsidR="003B5307">
              <w:t>os pagamentos</w:t>
            </w:r>
            <w:r>
              <w:t xml:space="preserve"> desse cliente.</w:t>
            </w:r>
          </w:p>
          <w:p w14:paraId="6AF42FD8" w14:textId="14BC4C81" w:rsidR="0031570C" w:rsidRDefault="0031570C" w:rsidP="00176592">
            <w:pPr>
              <w:pStyle w:val="Tabela"/>
              <w:numPr>
                <w:ilvl w:val="0"/>
                <w:numId w:val="28"/>
              </w:numPr>
            </w:pPr>
            <w:r>
              <w:t xml:space="preserve">O sistema recupera a lista de </w:t>
            </w:r>
            <w:r w:rsidR="003B5307">
              <w:t>pagamentos</w:t>
            </w:r>
            <w:r>
              <w:t xml:space="preserve"> do cliente solicitado.</w:t>
            </w:r>
          </w:p>
          <w:p w14:paraId="34DC5BB8" w14:textId="6A8F0206" w:rsidR="0031570C" w:rsidRDefault="0031570C" w:rsidP="00176592">
            <w:pPr>
              <w:pStyle w:val="Tabela"/>
              <w:numPr>
                <w:ilvl w:val="0"/>
                <w:numId w:val="28"/>
              </w:numPr>
            </w:pPr>
            <w:r>
              <w:t xml:space="preserve">O sistema exibe </w:t>
            </w:r>
            <w:r w:rsidR="003B5307">
              <w:t>os pagamentos</w:t>
            </w:r>
            <w:r>
              <w:t xml:space="preserve"> recuperadas.</w:t>
            </w:r>
          </w:p>
          <w:p w14:paraId="04B76B34" w14:textId="77777777" w:rsidR="0031570C" w:rsidRPr="00577606" w:rsidRDefault="0031570C" w:rsidP="00176592">
            <w:pPr>
              <w:pStyle w:val="Tabela"/>
              <w:numPr>
                <w:ilvl w:val="0"/>
                <w:numId w:val="28"/>
              </w:numPr>
            </w:pPr>
            <w:r>
              <w:t>O caso de uso é encerrado.</w:t>
            </w:r>
          </w:p>
        </w:tc>
      </w:tr>
    </w:tbl>
    <w:p w14:paraId="6C8FC26E" w14:textId="2449B239" w:rsidR="00493DB3" w:rsidRDefault="00493DB3" w:rsidP="00493DB3">
      <w:pPr>
        <w:pStyle w:val="Ttulo4"/>
        <w:jc w:val="both"/>
      </w:pPr>
      <w:bookmarkStart w:id="177" w:name="_Toc52286322"/>
      <w:r>
        <w:t>Subfluxo</w:t>
      </w:r>
      <w:bookmarkEnd w:id="177"/>
    </w:p>
    <w:p w14:paraId="6222D5A5" w14:textId="77777777" w:rsidR="00493DB3" w:rsidRDefault="00493DB3" w:rsidP="00493DB3">
      <w:pPr>
        <w:pStyle w:val="Ttulo5"/>
      </w:pPr>
      <w:bookmarkStart w:id="178" w:name="_Toc52286323"/>
      <w:r>
        <w:t>Subfluxo Pesquisa Plano</w:t>
      </w:r>
      <w:bookmarkEnd w:id="17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05"/>
      </w:tblGrid>
      <w:tr w:rsidR="00493DB3" w14:paraId="28501BDD" w14:textId="77777777" w:rsidTr="00A02455">
        <w:tc>
          <w:tcPr>
            <w:tcW w:w="8305" w:type="dxa"/>
          </w:tcPr>
          <w:p w14:paraId="6D6AF321" w14:textId="77F6F101" w:rsidR="00493DB3" w:rsidRDefault="00493DB3" w:rsidP="00176592">
            <w:pPr>
              <w:pStyle w:val="Tabela"/>
              <w:numPr>
                <w:ilvl w:val="0"/>
                <w:numId w:val="29"/>
              </w:numPr>
            </w:pPr>
            <w:r>
              <w:t xml:space="preserve">No passo </w:t>
            </w:r>
            <w:r w:rsidR="001779E1">
              <w:t>3</w:t>
            </w:r>
            <w:r>
              <w:t xml:space="preserve">, o sistema </w:t>
            </w:r>
            <w:r w:rsidR="005E4899">
              <w:t xml:space="preserve">verifica </w:t>
            </w:r>
            <w:r w:rsidR="00663384">
              <w:t>se o plano do aluno</w:t>
            </w:r>
            <w:r w:rsidR="0091226F">
              <w:t>.</w:t>
            </w:r>
          </w:p>
          <w:p w14:paraId="4DEC4F50" w14:textId="3DF0A167" w:rsidR="0091226F" w:rsidRDefault="00E14E7B" w:rsidP="00176592">
            <w:pPr>
              <w:pStyle w:val="Tabela"/>
              <w:numPr>
                <w:ilvl w:val="0"/>
                <w:numId w:val="29"/>
              </w:numPr>
            </w:pPr>
            <w:r>
              <w:t>O</w:t>
            </w:r>
            <w:r w:rsidR="000E40F5">
              <w:t xml:space="preserve"> sistema verifica qual a última da</w:t>
            </w:r>
            <w:r w:rsidR="00012A09">
              <w:t>ta de pagamento</w:t>
            </w:r>
            <w:r>
              <w:t>.</w:t>
            </w:r>
          </w:p>
          <w:p w14:paraId="1BF64CB0" w14:textId="61854351" w:rsidR="00487081" w:rsidRDefault="00123BD6" w:rsidP="00176592">
            <w:pPr>
              <w:pStyle w:val="Tabela"/>
              <w:numPr>
                <w:ilvl w:val="0"/>
                <w:numId w:val="29"/>
              </w:numPr>
            </w:pPr>
            <w:r>
              <w:t xml:space="preserve">Se o </w:t>
            </w:r>
            <w:r w:rsidR="00331E35">
              <w:t>valor do campo P</w:t>
            </w:r>
            <w:r>
              <w:t xml:space="preserve">lano for </w:t>
            </w:r>
            <w:r w:rsidR="00331E35">
              <w:t>“</w:t>
            </w:r>
            <w:r>
              <w:t>Anual</w:t>
            </w:r>
            <w:r w:rsidR="00331E35">
              <w:t>”</w:t>
            </w:r>
            <w:r w:rsidR="00E021A2">
              <w:t>, o</w:t>
            </w:r>
            <w:r w:rsidR="00147AC1">
              <w:t xml:space="preserve"> sistema calcula</w:t>
            </w:r>
            <w:r w:rsidR="003C673F">
              <w:t xml:space="preserve"> </w:t>
            </w:r>
            <w:r w:rsidR="00E57453">
              <w:t>D</w:t>
            </w:r>
            <w:r w:rsidR="00FC146C">
              <w:t xml:space="preserve">ata </w:t>
            </w:r>
            <w:r w:rsidR="0096231E">
              <w:t>do Pagamento</w:t>
            </w:r>
            <w:r w:rsidR="002C12FD">
              <w:t>,</w:t>
            </w:r>
            <w:r w:rsidR="00487081">
              <w:t xml:space="preserve"> somando mais </w:t>
            </w:r>
            <w:r w:rsidR="00B02BEF">
              <w:t>365 dias</w:t>
            </w:r>
            <w:r w:rsidR="00487081">
              <w:t>.</w:t>
            </w:r>
          </w:p>
          <w:p w14:paraId="2B66F4DC" w14:textId="5CF489E0" w:rsidR="00E021A2" w:rsidRDefault="00331E35" w:rsidP="00176592">
            <w:pPr>
              <w:pStyle w:val="Tabela"/>
              <w:numPr>
                <w:ilvl w:val="0"/>
                <w:numId w:val="29"/>
              </w:numPr>
            </w:pPr>
            <w:r>
              <w:t>Se o valor do campo Plano for “Mensal”</w:t>
            </w:r>
            <w:r w:rsidR="00E021A2">
              <w:t xml:space="preserve">, o sistema calcula Data do Pagamento, somando mais </w:t>
            </w:r>
            <w:r w:rsidR="00AA2D4A">
              <w:t>30 dias</w:t>
            </w:r>
            <w:r w:rsidR="00E021A2">
              <w:t>.</w:t>
            </w:r>
          </w:p>
          <w:p w14:paraId="51E0EFF2" w14:textId="68F04094" w:rsidR="00DF7E82" w:rsidRDefault="00B57F2D" w:rsidP="00176592">
            <w:pPr>
              <w:pStyle w:val="Tabela"/>
              <w:numPr>
                <w:ilvl w:val="0"/>
                <w:numId w:val="29"/>
              </w:numPr>
            </w:pPr>
            <w:r>
              <w:t>O sistema persiste os dados.</w:t>
            </w:r>
          </w:p>
          <w:p w14:paraId="60C95F0B" w14:textId="6FC947CF" w:rsidR="00493DB3" w:rsidRDefault="00493DB3" w:rsidP="00176592">
            <w:pPr>
              <w:pStyle w:val="Tabela"/>
              <w:numPr>
                <w:ilvl w:val="0"/>
                <w:numId w:val="29"/>
              </w:numPr>
            </w:pPr>
            <w:r>
              <w:t xml:space="preserve">O fluxo retorna ao passo </w:t>
            </w:r>
            <w:r w:rsidR="005A3A20">
              <w:t>4</w:t>
            </w:r>
            <w:r>
              <w:t xml:space="preserve"> do fluxo principal.</w:t>
            </w:r>
          </w:p>
        </w:tc>
      </w:tr>
    </w:tbl>
    <w:p w14:paraId="6E42DC54" w14:textId="407F6B45" w:rsidR="0031570C" w:rsidRPr="0021704F" w:rsidRDefault="0031570C" w:rsidP="0031570C">
      <w:pPr>
        <w:pStyle w:val="Ttulo4"/>
        <w:jc w:val="both"/>
      </w:pPr>
      <w:bookmarkStart w:id="179" w:name="_Toc52286324"/>
      <w:r w:rsidRPr="0021704F">
        <w:t xml:space="preserve">Fluxo alternativo Cadastrar </w:t>
      </w:r>
      <w:r w:rsidR="003B5307" w:rsidRPr="0021704F">
        <w:t>Pagamento</w:t>
      </w:r>
      <w:bookmarkEnd w:id="179"/>
    </w:p>
    <w:p w14:paraId="160B716A" w14:textId="77777777" w:rsidR="0031570C" w:rsidRPr="00577606" w:rsidRDefault="0031570C" w:rsidP="0031570C">
      <w:pPr>
        <w:pStyle w:val="Ttulo4"/>
        <w:jc w:val="both"/>
      </w:pPr>
      <w:bookmarkStart w:id="180" w:name="_Toc52286325"/>
      <w:r w:rsidRPr="00577606">
        <w:t>Precondições</w:t>
      </w:r>
      <w:bookmarkEnd w:id="1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1570C" w:rsidRPr="00577606" w14:paraId="421E7A99" w14:textId="77777777" w:rsidTr="00A02455">
        <w:trPr>
          <w:trHeight w:val="867"/>
        </w:trPr>
        <w:tc>
          <w:tcPr>
            <w:tcW w:w="9212" w:type="dxa"/>
          </w:tcPr>
          <w:p w14:paraId="500A9C64" w14:textId="59EFD54D" w:rsidR="0031570C" w:rsidRPr="00577606" w:rsidRDefault="0031570C" w:rsidP="00176592">
            <w:pPr>
              <w:pStyle w:val="Tabela"/>
              <w:numPr>
                <w:ilvl w:val="0"/>
                <w:numId w:val="30"/>
              </w:numPr>
            </w:pPr>
            <w:r>
              <w:t xml:space="preserve">No passo </w:t>
            </w:r>
            <w:r w:rsidR="005A3A20">
              <w:t>7</w:t>
            </w:r>
            <w:r>
              <w:t xml:space="preserve"> do fluxo principal, o usuário solicita o cadastro de um novo </w:t>
            </w:r>
            <w:r w:rsidR="00F61E1C">
              <w:t>pagamento</w:t>
            </w:r>
            <w:r>
              <w:t xml:space="preserve"> do cliente selecionado.</w:t>
            </w:r>
          </w:p>
        </w:tc>
      </w:tr>
    </w:tbl>
    <w:p w14:paraId="26522A5B" w14:textId="77777777" w:rsidR="0031570C" w:rsidRPr="007F1DDC" w:rsidRDefault="0031570C" w:rsidP="0031570C">
      <w:pPr>
        <w:pStyle w:val="Ttulo4"/>
        <w:jc w:val="both"/>
      </w:pPr>
      <w:bookmarkStart w:id="181" w:name="_Toc52286326"/>
      <w:r>
        <w:t>Passos</w:t>
      </w:r>
      <w:bookmarkEnd w:id="181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1570C" w:rsidRPr="00577606" w14:paraId="46F06E65" w14:textId="77777777" w:rsidTr="00A02455">
        <w:trPr>
          <w:trHeight w:val="797"/>
        </w:trPr>
        <w:tc>
          <w:tcPr>
            <w:tcW w:w="9212" w:type="dxa"/>
          </w:tcPr>
          <w:p w14:paraId="392FB8AE" w14:textId="39775E9E" w:rsidR="0031570C" w:rsidRDefault="0031570C" w:rsidP="00176592">
            <w:pPr>
              <w:pStyle w:val="Tabela"/>
              <w:numPr>
                <w:ilvl w:val="0"/>
                <w:numId w:val="31"/>
              </w:numPr>
            </w:pPr>
            <w:r>
              <w:t xml:space="preserve">O usuário </w:t>
            </w:r>
            <w:r w:rsidR="00286E73">
              <w:t>seleciona</w:t>
            </w:r>
            <w:r>
              <w:t xml:space="preserve"> </w:t>
            </w:r>
            <w:r w:rsidR="000D71EE">
              <w:t>uma das opções de</w:t>
            </w:r>
            <w:r w:rsidR="00F61E1C">
              <w:t xml:space="preserve"> </w:t>
            </w:r>
            <w:r w:rsidR="00B02BEF">
              <w:t>p</w:t>
            </w:r>
            <w:r w:rsidR="00F61E1C">
              <w:t>lano</w:t>
            </w:r>
            <w:r w:rsidR="00535CA8">
              <w:t>, seleciona</w:t>
            </w:r>
            <w:r w:rsidR="000D71EE">
              <w:t xml:space="preserve"> uma das opções de </w:t>
            </w:r>
            <w:r w:rsidR="00B02BEF">
              <w:t>p</w:t>
            </w:r>
            <w:r w:rsidR="00535CA8">
              <w:t>ago</w:t>
            </w:r>
            <w:r w:rsidR="00C45D13">
              <w:t xml:space="preserve"> e </w:t>
            </w:r>
            <w:r w:rsidR="00286E73">
              <w:t xml:space="preserve">informa a </w:t>
            </w:r>
            <w:r w:rsidR="00B02BEF">
              <w:t>d</w:t>
            </w:r>
            <w:r w:rsidR="00C45D13">
              <w:t xml:space="preserve">ata de </w:t>
            </w:r>
            <w:r w:rsidR="00B02BEF">
              <w:t>p</w:t>
            </w:r>
            <w:r w:rsidR="00C45D13">
              <w:t>agamento.</w:t>
            </w:r>
            <w:r w:rsidR="00F61E1C">
              <w:t xml:space="preserve"> </w:t>
            </w:r>
          </w:p>
          <w:p w14:paraId="3FBD9E96" w14:textId="77777777" w:rsidR="0031570C" w:rsidRDefault="0031570C" w:rsidP="00176592">
            <w:pPr>
              <w:pStyle w:val="Tabela"/>
              <w:numPr>
                <w:ilvl w:val="0"/>
                <w:numId w:val="31"/>
              </w:numPr>
            </w:pPr>
            <w:r>
              <w:t>O persiste os dados informados.</w:t>
            </w:r>
          </w:p>
          <w:p w14:paraId="6879BA7B" w14:textId="501B2F96" w:rsidR="0031570C" w:rsidRDefault="0031570C" w:rsidP="00176592">
            <w:pPr>
              <w:pStyle w:val="Tabela"/>
              <w:numPr>
                <w:ilvl w:val="0"/>
                <w:numId w:val="31"/>
              </w:numPr>
            </w:pPr>
            <w:r>
              <w:t>O sistema emite uma mensagem de aviso (MSG-0</w:t>
            </w:r>
            <w:r w:rsidR="00DA2AAC">
              <w:t>1</w:t>
            </w:r>
            <w:r>
              <w:t>)</w:t>
            </w:r>
          </w:p>
          <w:p w14:paraId="20F3E04B" w14:textId="77777777" w:rsidR="0031570C" w:rsidRPr="00577606" w:rsidRDefault="0031570C" w:rsidP="00176592">
            <w:pPr>
              <w:pStyle w:val="Tabela"/>
              <w:numPr>
                <w:ilvl w:val="0"/>
                <w:numId w:val="31"/>
              </w:numPr>
            </w:pPr>
            <w:r>
              <w:t>O fluxo retorna ao passo 1 do fluxo principal.</w:t>
            </w:r>
          </w:p>
        </w:tc>
      </w:tr>
    </w:tbl>
    <w:p w14:paraId="1F8FF712" w14:textId="5C0F56E7" w:rsidR="0031570C" w:rsidRDefault="0031570C" w:rsidP="0031570C">
      <w:pPr>
        <w:pStyle w:val="Ttulo4"/>
        <w:jc w:val="both"/>
      </w:pPr>
      <w:bookmarkStart w:id="182" w:name="_Toc52286327"/>
      <w:r>
        <w:t xml:space="preserve">Fluxo alternativo Editar </w:t>
      </w:r>
      <w:r w:rsidR="00E5212E">
        <w:t>Pagamento</w:t>
      </w:r>
      <w:bookmarkEnd w:id="182"/>
    </w:p>
    <w:p w14:paraId="7009E27B" w14:textId="77777777" w:rsidR="00D06A55" w:rsidRPr="00577606" w:rsidRDefault="00D06A55" w:rsidP="00D06A55">
      <w:pPr>
        <w:pStyle w:val="Ttulo4"/>
        <w:jc w:val="both"/>
      </w:pPr>
      <w:bookmarkStart w:id="183" w:name="_Toc52286328"/>
      <w:r w:rsidRPr="00577606">
        <w:t>Precondições</w:t>
      </w:r>
      <w:bookmarkEnd w:id="1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D06A55" w:rsidRPr="00577606" w14:paraId="00FD64A1" w14:textId="77777777" w:rsidTr="00A02455">
        <w:trPr>
          <w:trHeight w:val="867"/>
        </w:trPr>
        <w:tc>
          <w:tcPr>
            <w:tcW w:w="9212" w:type="dxa"/>
          </w:tcPr>
          <w:p w14:paraId="46428537" w14:textId="71E2D59E" w:rsidR="00D06A55" w:rsidRPr="00577606" w:rsidRDefault="00D06A55" w:rsidP="00176592">
            <w:pPr>
              <w:pStyle w:val="Tabela"/>
              <w:numPr>
                <w:ilvl w:val="0"/>
                <w:numId w:val="80"/>
              </w:numPr>
            </w:pPr>
            <w:r>
              <w:t>No passo 7 do fluxo principal, o usuário solicita a edição de um pagamento do cliente selecionado.</w:t>
            </w:r>
          </w:p>
        </w:tc>
      </w:tr>
    </w:tbl>
    <w:p w14:paraId="140A1935" w14:textId="77777777" w:rsidR="00D06A55" w:rsidRPr="007F1DDC" w:rsidRDefault="00D06A55" w:rsidP="00D06A55">
      <w:pPr>
        <w:pStyle w:val="Ttulo4"/>
        <w:jc w:val="both"/>
      </w:pPr>
      <w:bookmarkStart w:id="184" w:name="_Toc52286329"/>
      <w:r>
        <w:t>Passos</w:t>
      </w:r>
      <w:bookmarkEnd w:id="184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D06A55" w:rsidRPr="00577606" w14:paraId="796FBBFA" w14:textId="77777777" w:rsidTr="00A02455">
        <w:trPr>
          <w:trHeight w:val="797"/>
        </w:trPr>
        <w:tc>
          <w:tcPr>
            <w:tcW w:w="9212" w:type="dxa"/>
          </w:tcPr>
          <w:p w14:paraId="6275B9E1" w14:textId="5FA59E0D" w:rsidR="00D06A55" w:rsidRDefault="00D06A55" w:rsidP="00176592">
            <w:pPr>
              <w:pStyle w:val="Tabela"/>
              <w:numPr>
                <w:ilvl w:val="0"/>
                <w:numId w:val="81"/>
              </w:numPr>
            </w:pPr>
            <w:r>
              <w:t xml:space="preserve">O usuário seleciona </w:t>
            </w:r>
            <w:r w:rsidR="00792F81">
              <w:t xml:space="preserve">uma opção </w:t>
            </w:r>
            <w:r w:rsidR="00C21633">
              <w:t>de Pago.</w:t>
            </w:r>
            <w:r>
              <w:t xml:space="preserve"> </w:t>
            </w:r>
          </w:p>
          <w:p w14:paraId="262D7F98" w14:textId="77777777" w:rsidR="00D06A55" w:rsidRDefault="00D06A55" w:rsidP="00176592">
            <w:pPr>
              <w:pStyle w:val="Tabela"/>
              <w:numPr>
                <w:ilvl w:val="0"/>
                <w:numId w:val="81"/>
              </w:numPr>
            </w:pPr>
            <w:r>
              <w:t>O persiste os dados informados.</w:t>
            </w:r>
          </w:p>
          <w:p w14:paraId="3A84A2F1" w14:textId="632AD6A2" w:rsidR="00D06A55" w:rsidRDefault="00D06A55" w:rsidP="00176592">
            <w:pPr>
              <w:pStyle w:val="Tabela"/>
              <w:numPr>
                <w:ilvl w:val="0"/>
                <w:numId w:val="81"/>
              </w:numPr>
            </w:pPr>
            <w:r>
              <w:t>O sistema emite uma mensagem de aviso (MSG-0</w:t>
            </w:r>
            <w:r w:rsidR="00DF046A">
              <w:t>2</w:t>
            </w:r>
            <w:r>
              <w:t>)</w:t>
            </w:r>
          </w:p>
          <w:p w14:paraId="0D6BBE49" w14:textId="77777777" w:rsidR="00D06A55" w:rsidRPr="00577606" w:rsidRDefault="00D06A55" w:rsidP="00176592">
            <w:pPr>
              <w:pStyle w:val="Tabela"/>
              <w:numPr>
                <w:ilvl w:val="0"/>
                <w:numId w:val="81"/>
              </w:numPr>
            </w:pPr>
            <w:r>
              <w:t>O fluxo retorna ao passo 1 do fluxo principal.</w:t>
            </w:r>
          </w:p>
        </w:tc>
      </w:tr>
    </w:tbl>
    <w:p w14:paraId="7E475842" w14:textId="0E97D9C7" w:rsidR="0031570C" w:rsidRDefault="0031570C" w:rsidP="0031570C">
      <w:pPr>
        <w:pStyle w:val="Ttulo4"/>
        <w:jc w:val="both"/>
      </w:pPr>
      <w:bookmarkStart w:id="185" w:name="_Toc52286330"/>
      <w:r>
        <w:t xml:space="preserve">Fluxo alternativo Deletar </w:t>
      </w:r>
      <w:r w:rsidR="00E5212E">
        <w:t>Pagamento</w:t>
      </w:r>
      <w:bookmarkEnd w:id="185"/>
    </w:p>
    <w:p w14:paraId="1211C8A0" w14:textId="77777777" w:rsidR="0031570C" w:rsidRPr="00577606" w:rsidRDefault="0031570C" w:rsidP="0031570C">
      <w:pPr>
        <w:pStyle w:val="Ttulo4"/>
        <w:jc w:val="both"/>
      </w:pPr>
      <w:bookmarkStart w:id="186" w:name="_Toc52286331"/>
      <w:r w:rsidRPr="00577606">
        <w:t>Precondições</w:t>
      </w:r>
      <w:bookmarkEnd w:id="186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1570C" w:rsidRPr="00577606" w14:paraId="73F62D44" w14:textId="77777777" w:rsidTr="00A02455">
        <w:trPr>
          <w:trHeight w:val="867"/>
        </w:trPr>
        <w:tc>
          <w:tcPr>
            <w:tcW w:w="9212" w:type="dxa"/>
          </w:tcPr>
          <w:p w14:paraId="4F4A6449" w14:textId="072E7302" w:rsidR="0031570C" w:rsidRPr="00577606" w:rsidRDefault="003D76CD" w:rsidP="00176592">
            <w:pPr>
              <w:pStyle w:val="Tabela"/>
              <w:numPr>
                <w:ilvl w:val="0"/>
                <w:numId w:val="32"/>
              </w:numPr>
            </w:pPr>
            <w:r>
              <w:t>No passo 7 do fluxo principal, o usuário solicita a exclusão de um pagamento do cliente selecionado.</w:t>
            </w:r>
          </w:p>
        </w:tc>
      </w:tr>
    </w:tbl>
    <w:p w14:paraId="4633875C" w14:textId="77777777" w:rsidR="0031570C" w:rsidRPr="007F1DDC" w:rsidRDefault="0031570C" w:rsidP="0031570C">
      <w:pPr>
        <w:pStyle w:val="Ttulo4"/>
        <w:jc w:val="both"/>
      </w:pPr>
      <w:bookmarkStart w:id="187" w:name="_Toc52286332"/>
      <w:r>
        <w:t>Passos</w:t>
      </w:r>
      <w:bookmarkEnd w:id="18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1570C" w:rsidRPr="00577606" w14:paraId="3FD3F2C3" w14:textId="77777777" w:rsidTr="00A02455">
        <w:trPr>
          <w:trHeight w:val="797"/>
        </w:trPr>
        <w:tc>
          <w:tcPr>
            <w:tcW w:w="9212" w:type="dxa"/>
          </w:tcPr>
          <w:p w14:paraId="41DC9F6D" w14:textId="2185F641" w:rsidR="0031570C" w:rsidRDefault="0031570C" w:rsidP="00176592">
            <w:pPr>
              <w:pStyle w:val="Tabela"/>
              <w:numPr>
                <w:ilvl w:val="0"/>
                <w:numId w:val="33"/>
              </w:numPr>
            </w:pPr>
            <w:r>
              <w:t xml:space="preserve">O </w:t>
            </w:r>
            <w:r w:rsidR="003D4E1F">
              <w:t xml:space="preserve">sistema </w:t>
            </w:r>
            <w:r>
              <w:t>persiste os dados informados.</w:t>
            </w:r>
          </w:p>
          <w:p w14:paraId="47DCEB9E" w14:textId="0F420253" w:rsidR="0031570C" w:rsidRDefault="0031570C" w:rsidP="00176592">
            <w:pPr>
              <w:pStyle w:val="Tabela"/>
              <w:numPr>
                <w:ilvl w:val="0"/>
                <w:numId w:val="33"/>
              </w:numPr>
            </w:pPr>
            <w:r>
              <w:t>O sistema emite mensagem de confirmação (MSG-0</w:t>
            </w:r>
            <w:r w:rsidR="00DF046A">
              <w:t>3</w:t>
            </w:r>
            <w:r>
              <w:t>).</w:t>
            </w:r>
          </w:p>
          <w:p w14:paraId="0147F022" w14:textId="77777777" w:rsidR="0031570C" w:rsidRPr="00577606" w:rsidRDefault="0031570C" w:rsidP="00176592">
            <w:pPr>
              <w:pStyle w:val="Tabela"/>
              <w:numPr>
                <w:ilvl w:val="0"/>
                <w:numId w:val="33"/>
              </w:numPr>
            </w:pPr>
            <w:r>
              <w:t>O fluxo retorna ao passo 1 do fluxo principal.</w:t>
            </w:r>
          </w:p>
        </w:tc>
      </w:tr>
    </w:tbl>
    <w:p w14:paraId="4114F556" w14:textId="77777777" w:rsidR="0031570C" w:rsidRPr="00577606" w:rsidRDefault="0031570C" w:rsidP="0031570C">
      <w:pPr>
        <w:pStyle w:val="Ttulo4"/>
        <w:jc w:val="both"/>
      </w:pPr>
      <w:bookmarkStart w:id="188" w:name="_Toc52286333"/>
      <w:r>
        <w:t>Mensagens</w:t>
      </w:r>
      <w:bookmarkEnd w:id="188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96"/>
      </w:tblGrid>
      <w:tr w:rsidR="0031570C" w:rsidRPr="004B1E22" w14:paraId="1146B067" w14:textId="77777777" w:rsidTr="00A02455">
        <w:trPr>
          <w:trHeight w:val="867"/>
        </w:trPr>
        <w:tc>
          <w:tcPr>
            <w:tcW w:w="1413" w:type="dxa"/>
          </w:tcPr>
          <w:p w14:paraId="5C14C905" w14:textId="77777777" w:rsidR="0031570C" w:rsidRPr="004B1E22" w:rsidRDefault="0031570C" w:rsidP="00176592">
            <w:pPr>
              <w:pStyle w:val="Tabela"/>
            </w:pPr>
            <w:r w:rsidRPr="004B1E22">
              <w:t>ID</w:t>
            </w:r>
          </w:p>
        </w:tc>
        <w:tc>
          <w:tcPr>
            <w:tcW w:w="7796" w:type="dxa"/>
          </w:tcPr>
          <w:p w14:paraId="2470AA6C" w14:textId="77777777" w:rsidR="0031570C" w:rsidRPr="004B1E22" w:rsidRDefault="0031570C" w:rsidP="00176592">
            <w:pPr>
              <w:pStyle w:val="Tabela"/>
            </w:pPr>
            <w:r w:rsidRPr="004B1E22">
              <w:t>Descrição</w:t>
            </w:r>
          </w:p>
        </w:tc>
      </w:tr>
      <w:tr w:rsidR="00021BB6" w:rsidRPr="004B1E22" w14:paraId="4009B4FA" w14:textId="77777777" w:rsidTr="00A02455">
        <w:trPr>
          <w:trHeight w:val="867"/>
        </w:trPr>
        <w:tc>
          <w:tcPr>
            <w:tcW w:w="1413" w:type="dxa"/>
          </w:tcPr>
          <w:p w14:paraId="4E73E1DA" w14:textId="1722B993" w:rsidR="00021BB6" w:rsidRPr="004B1E22" w:rsidRDefault="00ED6933" w:rsidP="00176592">
            <w:pPr>
              <w:pStyle w:val="Tabela"/>
              <w:rPr>
                <w:b/>
                <w:bCs/>
              </w:rPr>
            </w:pPr>
            <w:r>
              <w:t>MSG-01</w:t>
            </w:r>
          </w:p>
        </w:tc>
        <w:tc>
          <w:tcPr>
            <w:tcW w:w="7796" w:type="dxa"/>
          </w:tcPr>
          <w:p w14:paraId="4EAC38BE" w14:textId="20E2D1B6" w:rsidR="00021BB6" w:rsidRPr="00000D85" w:rsidRDefault="0085644E" w:rsidP="00176592">
            <w:pPr>
              <w:pStyle w:val="Tabela"/>
            </w:pPr>
            <w:r w:rsidRPr="00000D85">
              <w:t>Pagamento do cliente cadastrado com sucesso.</w:t>
            </w:r>
          </w:p>
        </w:tc>
      </w:tr>
      <w:tr w:rsidR="0031570C" w:rsidRPr="00577606" w14:paraId="5649006F" w14:textId="77777777" w:rsidTr="00A02455">
        <w:trPr>
          <w:trHeight w:val="867"/>
        </w:trPr>
        <w:tc>
          <w:tcPr>
            <w:tcW w:w="1413" w:type="dxa"/>
          </w:tcPr>
          <w:p w14:paraId="4A4FD871" w14:textId="72F5FC1F" w:rsidR="0031570C" w:rsidRDefault="0031570C" w:rsidP="00176592">
            <w:pPr>
              <w:pStyle w:val="Tabela"/>
            </w:pPr>
            <w:r>
              <w:t>MSG-0</w:t>
            </w:r>
            <w:r w:rsidR="00DF046A">
              <w:t>2</w:t>
            </w:r>
          </w:p>
        </w:tc>
        <w:tc>
          <w:tcPr>
            <w:tcW w:w="7796" w:type="dxa"/>
          </w:tcPr>
          <w:p w14:paraId="742F5125" w14:textId="501CED09" w:rsidR="0031570C" w:rsidRDefault="00000D85" w:rsidP="00176592">
            <w:pPr>
              <w:pStyle w:val="Tabela"/>
            </w:pPr>
            <w:r>
              <w:t xml:space="preserve">Pagamento </w:t>
            </w:r>
            <w:r w:rsidR="0031570C">
              <w:t xml:space="preserve">do cliente foi </w:t>
            </w:r>
            <w:r>
              <w:t>editado</w:t>
            </w:r>
            <w:r w:rsidR="0031570C">
              <w:t xml:space="preserve"> com sucesso.</w:t>
            </w:r>
          </w:p>
        </w:tc>
      </w:tr>
      <w:tr w:rsidR="0031570C" w:rsidRPr="00577606" w14:paraId="7920FDCC" w14:textId="77777777" w:rsidTr="00A02455">
        <w:trPr>
          <w:trHeight w:val="867"/>
        </w:trPr>
        <w:tc>
          <w:tcPr>
            <w:tcW w:w="1413" w:type="dxa"/>
          </w:tcPr>
          <w:p w14:paraId="49A2963D" w14:textId="6C24B6C4" w:rsidR="0031570C" w:rsidRDefault="0031570C" w:rsidP="00176592">
            <w:pPr>
              <w:pStyle w:val="Tabela"/>
            </w:pPr>
            <w:r>
              <w:t>MSG-0</w:t>
            </w:r>
            <w:r w:rsidR="00DF046A">
              <w:t>3</w:t>
            </w:r>
          </w:p>
        </w:tc>
        <w:tc>
          <w:tcPr>
            <w:tcW w:w="7796" w:type="dxa"/>
          </w:tcPr>
          <w:p w14:paraId="7D6A7BEC" w14:textId="473F8748" w:rsidR="0031570C" w:rsidRDefault="00000D85" w:rsidP="00176592">
            <w:pPr>
              <w:pStyle w:val="Tabela"/>
            </w:pPr>
            <w:r>
              <w:t>Pagamento do cliente foi editado com sucesso.</w:t>
            </w:r>
          </w:p>
        </w:tc>
      </w:tr>
    </w:tbl>
    <w:p w14:paraId="69888B02" w14:textId="56D509FB" w:rsidR="00752397" w:rsidRPr="006512A0" w:rsidRDefault="00752397" w:rsidP="00752397">
      <w:pPr>
        <w:pStyle w:val="Ttulo3"/>
        <w:jc w:val="both"/>
      </w:pPr>
      <w:bookmarkStart w:id="189" w:name="_Toc52286334"/>
      <w:r w:rsidRPr="006512A0">
        <w:t xml:space="preserve">Caso de uso </w:t>
      </w:r>
      <w:r>
        <w:t>Gerir Avaliação</w:t>
      </w:r>
      <w:bookmarkEnd w:id="189"/>
    </w:p>
    <w:p w14:paraId="3649B886" w14:textId="77777777" w:rsidR="00752397" w:rsidRPr="00577606" w:rsidRDefault="00752397" w:rsidP="00752397">
      <w:pPr>
        <w:pStyle w:val="Ttulo4"/>
        <w:jc w:val="both"/>
      </w:pPr>
      <w:bookmarkStart w:id="190" w:name="_Toc52286335"/>
      <w:r w:rsidRPr="00577606">
        <w:t>Precondições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2CA93F10" w14:textId="77777777" w:rsidTr="0001104A">
        <w:trPr>
          <w:trHeight w:val="867"/>
        </w:trPr>
        <w:tc>
          <w:tcPr>
            <w:tcW w:w="9212" w:type="dxa"/>
          </w:tcPr>
          <w:p w14:paraId="4538BCA1" w14:textId="77777777" w:rsidR="00752397" w:rsidRPr="00577606" w:rsidRDefault="00752397" w:rsidP="00176592">
            <w:pPr>
              <w:pStyle w:val="Tabela"/>
              <w:numPr>
                <w:ilvl w:val="0"/>
                <w:numId w:val="82"/>
              </w:numPr>
            </w:pPr>
            <w:r>
              <w:t>Estar acessando o sistema como Recepcionista.</w:t>
            </w:r>
          </w:p>
        </w:tc>
      </w:tr>
    </w:tbl>
    <w:p w14:paraId="73E502BB" w14:textId="77777777" w:rsidR="00752397" w:rsidRPr="00577606" w:rsidRDefault="00752397" w:rsidP="00752397">
      <w:pPr>
        <w:pStyle w:val="Ttulo4"/>
        <w:jc w:val="both"/>
      </w:pPr>
      <w:bookmarkStart w:id="191" w:name="_Toc52286336"/>
      <w:r w:rsidRPr="00577606">
        <w:t>Fluxo principal</w:t>
      </w:r>
      <w:bookmarkEnd w:id="19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4F43E56F" w14:textId="77777777" w:rsidTr="0001104A">
        <w:trPr>
          <w:trHeight w:val="797"/>
        </w:trPr>
        <w:tc>
          <w:tcPr>
            <w:tcW w:w="9212" w:type="dxa"/>
          </w:tcPr>
          <w:p w14:paraId="33A6A96F" w14:textId="77777777" w:rsidR="00752397" w:rsidRDefault="00752397" w:rsidP="00176592">
            <w:pPr>
              <w:pStyle w:val="Tabela"/>
              <w:numPr>
                <w:ilvl w:val="0"/>
                <w:numId w:val="83"/>
              </w:numPr>
            </w:pPr>
            <w:r>
              <w:t>O caso de uso inicia quando o usuário informa parâmetro no campo de busca e executa a busca.</w:t>
            </w:r>
          </w:p>
          <w:p w14:paraId="1BBED793" w14:textId="77777777" w:rsidR="00752397" w:rsidRDefault="00752397" w:rsidP="00176592">
            <w:pPr>
              <w:pStyle w:val="Tabela"/>
              <w:numPr>
                <w:ilvl w:val="0"/>
                <w:numId w:val="83"/>
              </w:numPr>
            </w:pPr>
            <w:r>
              <w:t>O sistema recupera a lista de clientes que contém o parâmetro do campo nome.</w:t>
            </w:r>
          </w:p>
          <w:p w14:paraId="381066D9" w14:textId="77777777" w:rsidR="00752397" w:rsidRDefault="00752397" w:rsidP="00176592">
            <w:pPr>
              <w:pStyle w:val="Tabela"/>
              <w:numPr>
                <w:ilvl w:val="0"/>
                <w:numId w:val="83"/>
              </w:numPr>
            </w:pPr>
            <w:r>
              <w:t>O sistema exibe os clientes recuperados.</w:t>
            </w:r>
          </w:p>
          <w:p w14:paraId="68465777" w14:textId="7A6C5F53" w:rsidR="00752397" w:rsidRDefault="00752397" w:rsidP="00176592">
            <w:pPr>
              <w:pStyle w:val="Tabela"/>
              <w:numPr>
                <w:ilvl w:val="0"/>
                <w:numId w:val="83"/>
              </w:numPr>
            </w:pPr>
            <w:r>
              <w:t xml:space="preserve">O usuário seleciona um cliente e solicita </w:t>
            </w:r>
            <w:r w:rsidR="00860A1C">
              <w:t>a</w:t>
            </w:r>
            <w:r>
              <w:t xml:space="preserve">s </w:t>
            </w:r>
            <w:r w:rsidR="00860A1C">
              <w:t>avaliações</w:t>
            </w:r>
            <w:r>
              <w:t xml:space="preserve"> desse cliente.</w:t>
            </w:r>
          </w:p>
          <w:p w14:paraId="6D9658C1" w14:textId="038DBAF3" w:rsidR="00752397" w:rsidRDefault="00752397" w:rsidP="00176592">
            <w:pPr>
              <w:pStyle w:val="Tabela"/>
              <w:numPr>
                <w:ilvl w:val="0"/>
                <w:numId w:val="83"/>
              </w:numPr>
            </w:pPr>
            <w:r>
              <w:t xml:space="preserve">O sistema recupera a lista de </w:t>
            </w:r>
            <w:r w:rsidR="00860A1C">
              <w:t>avaliações</w:t>
            </w:r>
            <w:r>
              <w:t xml:space="preserve"> do cliente solicitado.</w:t>
            </w:r>
          </w:p>
          <w:p w14:paraId="3BD7CCDD" w14:textId="2D3F06EF" w:rsidR="00752397" w:rsidRDefault="00752397" w:rsidP="00176592">
            <w:pPr>
              <w:pStyle w:val="Tabela"/>
              <w:numPr>
                <w:ilvl w:val="0"/>
                <w:numId w:val="83"/>
              </w:numPr>
            </w:pPr>
            <w:r>
              <w:t xml:space="preserve">O sistema exibe </w:t>
            </w:r>
            <w:r w:rsidR="005531A1">
              <w:t>a</w:t>
            </w:r>
            <w:r>
              <w:t xml:space="preserve">s </w:t>
            </w:r>
            <w:r w:rsidR="00860A1C">
              <w:t>avaliações</w:t>
            </w:r>
            <w:r>
              <w:t xml:space="preserve"> recuperadas.</w:t>
            </w:r>
          </w:p>
          <w:p w14:paraId="60DB11BA" w14:textId="77777777" w:rsidR="00752397" w:rsidRPr="00577606" w:rsidRDefault="00752397" w:rsidP="00176592">
            <w:pPr>
              <w:pStyle w:val="Tabela"/>
              <w:numPr>
                <w:ilvl w:val="0"/>
                <w:numId w:val="83"/>
              </w:numPr>
            </w:pPr>
            <w:r>
              <w:t>O caso de uso é encerrado.</w:t>
            </w:r>
          </w:p>
        </w:tc>
      </w:tr>
    </w:tbl>
    <w:p w14:paraId="32EEF1D3" w14:textId="0EF85FEA" w:rsidR="00752397" w:rsidRPr="0021704F" w:rsidRDefault="00752397" w:rsidP="00752397">
      <w:pPr>
        <w:pStyle w:val="Ttulo4"/>
        <w:jc w:val="both"/>
      </w:pPr>
      <w:bookmarkStart w:id="192" w:name="_Toc52286337"/>
      <w:r w:rsidRPr="0021704F">
        <w:t xml:space="preserve">Fluxo alternativo Cadastrar </w:t>
      </w:r>
      <w:r w:rsidR="00860A1C">
        <w:t>Avaliações</w:t>
      </w:r>
      <w:bookmarkEnd w:id="192"/>
    </w:p>
    <w:p w14:paraId="13BFFA68" w14:textId="77777777" w:rsidR="00752397" w:rsidRPr="00577606" w:rsidRDefault="00752397" w:rsidP="00752397">
      <w:pPr>
        <w:pStyle w:val="Ttulo4"/>
        <w:jc w:val="both"/>
      </w:pPr>
      <w:bookmarkStart w:id="193" w:name="_Toc52286338"/>
      <w:r w:rsidRPr="00577606">
        <w:t>Precondições</w:t>
      </w:r>
      <w:bookmarkEnd w:id="1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69F3AAFC" w14:textId="77777777" w:rsidTr="0001104A">
        <w:trPr>
          <w:trHeight w:val="867"/>
        </w:trPr>
        <w:tc>
          <w:tcPr>
            <w:tcW w:w="9212" w:type="dxa"/>
          </w:tcPr>
          <w:p w14:paraId="46F61796" w14:textId="0AF17D64" w:rsidR="00752397" w:rsidRPr="00577606" w:rsidRDefault="00752397" w:rsidP="00176592">
            <w:pPr>
              <w:pStyle w:val="Tabela"/>
              <w:numPr>
                <w:ilvl w:val="0"/>
                <w:numId w:val="84"/>
              </w:numPr>
            </w:pPr>
            <w:r>
              <w:t>No passo 7 do fluxo principal, o usuário solicita o cadastro de um</w:t>
            </w:r>
            <w:r w:rsidR="005C0153">
              <w:t>a</w:t>
            </w:r>
            <w:r>
              <w:t xml:space="preserve"> nov</w:t>
            </w:r>
            <w:r w:rsidR="005C0153">
              <w:t>a</w:t>
            </w:r>
            <w:r>
              <w:t xml:space="preserve"> </w:t>
            </w:r>
            <w:r w:rsidR="005C0153">
              <w:t>avaliação</w:t>
            </w:r>
            <w:r>
              <w:t xml:space="preserve"> do cliente selecionado.</w:t>
            </w:r>
          </w:p>
        </w:tc>
      </w:tr>
    </w:tbl>
    <w:p w14:paraId="43F3690D" w14:textId="77777777" w:rsidR="00752397" w:rsidRPr="007F1DDC" w:rsidRDefault="00752397" w:rsidP="00752397">
      <w:pPr>
        <w:pStyle w:val="Ttulo4"/>
        <w:jc w:val="both"/>
      </w:pPr>
      <w:bookmarkStart w:id="194" w:name="_Toc52286339"/>
      <w:r>
        <w:t>Passos</w:t>
      </w:r>
      <w:bookmarkEnd w:id="194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5016825E" w14:textId="77777777" w:rsidTr="0001104A">
        <w:trPr>
          <w:trHeight w:val="797"/>
        </w:trPr>
        <w:tc>
          <w:tcPr>
            <w:tcW w:w="9212" w:type="dxa"/>
          </w:tcPr>
          <w:p w14:paraId="6C11F9F4" w14:textId="6499C7C5" w:rsidR="00752397" w:rsidRDefault="00752397" w:rsidP="00176592">
            <w:pPr>
              <w:pStyle w:val="Tabela"/>
              <w:numPr>
                <w:ilvl w:val="0"/>
                <w:numId w:val="85"/>
              </w:numPr>
            </w:pPr>
            <w:r>
              <w:t xml:space="preserve">O usuário </w:t>
            </w:r>
            <w:r w:rsidR="005C0153">
              <w:t xml:space="preserve">informa </w:t>
            </w:r>
            <w:r w:rsidR="00B02BEF">
              <w:t>a</w:t>
            </w:r>
            <w:r w:rsidR="002F45F7" w:rsidRPr="002F45F7">
              <w:t xml:space="preserve">namnese do </w:t>
            </w:r>
            <w:r w:rsidR="00B02BEF">
              <w:t>p</w:t>
            </w:r>
            <w:r w:rsidR="002F45F7" w:rsidRPr="002F45F7">
              <w:t>aciente</w:t>
            </w:r>
            <w:r w:rsidR="002F45F7">
              <w:t xml:space="preserve">, </w:t>
            </w:r>
            <w:r w:rsidR="00B02BEF">
              <w:t>e</w:t>
            </w:r>
            <w:r w:rsidR="005531A1" w:rsidRPr="005531A1">
              <w:t xml:space="preserve">xame de </w:t>
            </w:r>
            <w:r w:rsidR="00B02BEF">
              <w:t>d</w:t>
            </w:r>
            <w:r w:rsidR="005531A1" w:rsidRPr="005531A1">
              <w:t xml:space="preserve">obras </w:t>
            </w:r>
            <w:r w:rsidR="00B02BEF">
              <w:t>c</w:t>
            </w:r>
            <w:r w:rsidR="005531A1" w:rsidRPr="005531A1">
              <w:t>utâneas</w:t>
            </w:r>
            <w:r w:rsidR="005531A1">
              <w:t xml:space="preserve"> e </w:t>
            </w:r>
            <w:r w:rsidR="00B02BEF">
              <w:t>e</w:t>
            </w:r>
            <w:r w:rsidR="005531A1" w:rsidRPr="005531A1">
              <w:t xml:space="preserve">xame </w:t>
            </w:r>
            <w:r w:rsidR="00B02BEF">
              <w:t>e</w:t>
            </w:r>
            <w:r w:rsidR="005531A1" w:rsidRPr="005531A1">
              <w:t>rgométrico</w:t>
            </w:r>
            <w:r>
              <w:t xml:space="preserve">. </w:t>
            </w:r>
          </w:p>
          <w:p w14:paraId="08AEE481" w14:textId="77777777" w:rsidR="00752397" w:rsidRDefault="00752397" w:rsidP="00176592">
            <w:pPr>
              <w:pStyle w:val="Tabela"/>
              <w:numPr>
                <w:ilvl w:val="0"/>
                <w:numId w:val="85"/>
              </w:numPr>
            </w:pPr>
            <w:r>
              <w:t>O persiste os dados informados.</w:t>
            </w:r>
          </w:p>
          <w:p w14:paraId="3880DAD7" w14:textId="77777777" w:rsidR="00752397" w:rsidRDefault="00752397" w:rsidP="00176592">
            <w:pPr>
              <w:pStyle w:val="Tabela"/>
              <w:numPr>
                <w:ilvl w:val="0"/>
                <w:numId w:val="85"/>
              </w:numPr>
            </w:pPr>
            <w:r>
              <w:t>O sistema emite uma mensagem de aviso (MSG-01)</w:t>
            </w:r>
          </w:p>
          <w:p w14:paraId="425849DD" w14:textId="77777777" w:rsidR="00752397" w:rsidRPr="00577606" w:rsidRDefault="00752397" w:rsidP="00176592">
            <w:pPr>
              <w:pStyle w:val="Tabela"/>
              <w:numPr>
                <w:ilvl w:val="0"/>
                <w:numId w:val="85"/>
              </w:numPr>
            </w:pPr>
            <w:r>
              <w:t>O fluxo retorna ao passo 1 do fluxo principal.</w:t>
            </w:r>
          </w:p>
        </w:tc>
      </w:tr>
    </w:tbl>
    <w:p w14:paraId="0A943D3F" w14:textId="30EE883C" w:rsidR="00752397" w:rsidRDefault="00752397" w:rsidP="00752397">
      <w:pPr>
        <w:pStyle w:val="Ttulo4"/>
        <w:jc w:val="both"/>
      </w:pPr>
      <w:bookmarkStart w:id="195" w:name="_Toc52286340"/>
      <w:r>
        <w:t xml:space="preserve">Fluxo alternativo Editar </w:t>
      </w:r>
      <w:r w:rsidR="005531A1">
        <w:t>Avaliações</w:t>
      </w:r>
      <w:bookmarkEnd w:id="195"/>
    </w:p>
    <w:p w14:paraId="73FE5F58" w14:textId="77777777" w:rsidR="00752397" w:rsidRPr="00577606" w:rsidRDefault="00752397" w:rsidP="00752397">
      <w:pPr>
        <w:pStyle w:val="Ttulo4"/>
        <w:jc w:val="both"/>
      </w:pPr>
      <w:bookmarkStart w:id="196" w:name="_Toc52286341"/>
      <w:r w:rsidRPr="00577606">
        <w:t>Precondições</w:t>
      </w:r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130339CE" w14:textId="77777777" w:rsidTr="0001104A">
        <w:trPr>
          <w:trHeight w:val="867"/>
        </w:trPr>
        <w:tc>
          <w:tcPr>
            <w:tcW w:w="9212" w:type="dxa"/>
          </w:tcPr>
          <w:p w14:paraId="009C9B6C" w14:textId="075CC702" w:rsidR="00752397" w:rsidRPr="00577606" w:rsidRDefault="00752397" w:rsidP="00176592">
            <w:pPr>
              <w:pStyle w:val="Tabela"/>
              <w:numPr>
                <w:ilvl w:val="0"/>
                <w:numId w:val="78"/>
              </w:numPr>
            </w:pPr>
            <w:r>
              <w:t>No passo 7 do fluxo principal, o usuário solicita a edição de um</w:t>
            </w:r>
            <w:r w:rsidR="005531A1">
              <w:t>a</w:t>
            </w:r>
            <w:r>
              <w:t xml:space="preserve"> </w:t>
            </w:r>
            <w:r w:rsidR="005531A1">
              <w:t>avaliação</w:t>
            </w:r>
            <w:r>
              <w:t xml:space="preserve"> do cliente selecionado.</w:t>
            </w:r>
          </w:p>
        </w:tc>
      </w:tr>
    </w:tbl>
    <w:p w14:paraId="7DCD56D2" w14:textId="77777777" w:rsidR="00752397" w:rsidRPr="007F1DDC" w:rsidRDefault="00752397" w:rsidP="00752397">
      <w:pPr>
        <w:pStyle w:val="Ttulo4"/>
        <w:jc w:val="both"/>
      </w:pPr>
      <w:bookmarkStart w:id="197" w:name="_Toc52286342"/>
      <w:r>
        <w:t>Passos</w:t>
      </w:r>
      <w:bookmarkEnd w:id="19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26396F39" w14:textId="77777777" w:rsidTr="0001104A">
        <w:trPr>
          <w:trHeight w:val="797"/>
        </w:trPr>
        <w:tc>
          <w:tcPr>
            <w:tcW w:w="9212" w:type="dxa"/>
          </w:tcPr>
          <w:p w14:paraId="4988AA77" w14:textId="0B37345C" w:rsidR="00752397" w:rsidRDefault="00752397" w:rsidP="00176592">
            <w:pPr>
              <w:pStyle w:val="Tabela"/>
              <w:numPr>
                <w:ilvl w:val="0"/>
                <w:numId w:val="77"/>
              </w:numPr>
            </w:pPr>
            <w:r>
              <w:t xml:space="preserve">O usuário </w:t>
            </w:r>
            <w:r w:rsidR="005531A1">
              <w:t xml:space="preserve">altera uma das informações </w:t>
            </w:r>
            <w:r w:rsidR="00E5212E">
              <w:t xml:space="preserve">dos campos </w:t>
            </w:r>
            <w:r w:rsidR="00B02BEF">
              <w:t>a</w:t>
            </w:r>
            <w:r w:rsidR="005531A1" w:rsidRPr="005531A1">
              <w:t xml:space="preserve">namnese do </w:t>
            </w:r>
            <w:r w:rsidR="00B02BEF">
              <w:t>p</w:t>
            </w:r>
            <w:r w:rsidR="005531A1" w:rsidRPr="005531A1">
              <w:t xml:space="preserve">aciente, </w:t>
            </w:r>
            <w:r w:rsidR="00B02BEF">
              <w:t>e</w:t>
            </w:r>
            <w:r w:rsidR="005531A1" w:rsidRPr="005531A1">
              <w:t xml:space="preserve">xame de </w:t>
            </w:r>
            <w:r w:rsidR="00B02BEF">
              <w:t>d</w:t>
            </w:r>
            <w:r w:rsidR="005531A1" w:rsidRPr="005531A1">
              <w:t>obras Cutâneas e Exame Ergométrico</w:t>
            </w:r>
            <w:r>
              <w:t>.</w:t>
            </w:r>
          </w:p>
          <w:p w14:paraId="1B007651" w14:textId="77777777" w:rsidR="00752397" w:rsidRDefault="00752397" w:rsidP="00176592">
            <w:pPr>
              <w:pStyle w:val="Tabela"/>
              <w:numPr>
                <w:ilvl w:val="0"/>
                <w:numId w:val="77"/>
              </w:numPr>
            </w:pPr>
            <w:r>
              <w:t>O persiste os dados informados.</w:t>
            </w:r>
          </w:p>
          <w:p w14:paraId="7BC7C828" w14:textId="0D94CCB3" w:rsidR="00752397" w:rsidRDefault="00752397" w:rsidP="00176592">
            <w:pPr>
              <w:pStyle w:val="Tabela"/>
              <w:numPr>
                <w:ilvl w:val="0"/>
                <w:numId w:val="77"/>
              </w:numPr>
            </w:pPr>
            <w:r>
              <w:t>O sistema emite uma mensagem de aviso (MSG-0</w:t>
            </w:r>
            <w:r w:rsidR="00E5212E">
              <w:t>2</w:t>
            </w:r>
            <w:r>
              <w:t>)</w:t>
            </w:r>
          </w:p>
          <w:p w14:paraId="3A56925B" w14:textId="77777777" w:rsidR="00752397" w:rsidRPr="00577606" w:rsidRDefault="00752397" w:rsidP="00176592">
            <w:pPr>
              <w:pStyle w:val="Tabela"/>
              <w:numPr>
                <w:ilvl w:val="0"/>
                <w:numId w:val="77"/>
              </w:numPr>
            </w:pPr>
            <w:r>
              <w:t>O fluxo retorna ao passo 1 do fluxo principal.</w:t>
            </w:r>
          </w:p>
        </w:tc>
      </w:tr>
    </w:tbl>
    <w:p w14:paraId="046CA019" w14:textId="50E4FEB4" w:rsidR="00752397" w:rsidRDefault="00752397" w:rsidP="00752397">
      <w:pPr>
        <w:pStyle w:val="Ttulo4"/>
        <w:jc w:val="both"/>
      </w:pPr>
      <w:bookmarkStart w:id="198" w:name="_Toc52286343"/>
      <w:r>
        <w:t xml:space="preserve">Fluxo alternativo Deletar </w:t>
      </w:r>
      <w:r w:rsidR="00E5212E">
        <w:t>Avaliação</w:t>
      </w:r>
      <w:bookmarkEnd w:id="198"/>
    </w:p>
    <w:p w14:paraId="56469002" w14:textId="77777777" w:rsidR="00752397" w:rsidRPr="00577606" w:rsidRDefault="00752397" w:rsidP="00752397">
      <w:pPr>
        <w:pStyle w:val="Ttulo4"/>
        <w:jc w:val="both"/>
      </w:pPr>
      <w:bookmarkStart w:id="199" w:name="_Toc52286344"/>
      <w:r w:rsidRPr="00577606">
        <w:t>Precondições</w:t>
      </w:r>
      <w:bookmarkEnd w:id="199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2BC821DF" w14:textId="77777777" w:rsidTr="0001104A">
        <w:trPr>
          <w:trHeight w:val="867"/>
        </w:trPr>
        <w:tc>
          <w:tcPr>
            <w:tcW w:w="9212" w:type="dxa"/>
          </w:tcPr>
          <w:p w14:paraId="6C0F8E04" w14:textId="264E59E3" w:rsidR="00752397" w:rsidRPr="00577606" w:rsidRDefault="00752397" w:rsidP="00176592">
            <w:pPr>
              <w:pStyle w:val="Tabela"/>
              <w:numPr>
                <w:ilvl w:val="0"/>
                <w:numId w:val="79"/>
              </w:numPr>
            </w:pPr>
            <w:r>
              <w:t>No passo 7 do fluxo principal, o usuário solicita a exclusão de um</w:t>
            </w:r>
            <w:r w:rsidR="00E5212E">
              <w:t xml:space="preserve">a avaliação </w:t>
            </w:r>
            <w:r>
              <w:t>do cliente selecionado.</w:t>
            </w:r>
          </w:p>
        </w:tc>
      </w:tr>
    </w:tbl>
    <w:p w14:paraId="37C82993" w14:textId="77777777" w:rsidR="00752397" w:rsidRPr="007F1DDC" w:rsidRDefault="00752397" w:rsidP="00752397">
      <w:pPr>
        <w:pStyle w:val="Ttulo4"/>
        <w:jc w:val="both"/>
      </w:pPr>
      <w:bookmarkStart w:id="200" w:name="_Toc52286345"/>
      <w:r>
        <w:t>Passos</w:t>
      </w:r>
      <w:bookmarkEnd w:id="20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52397" w:rsidRPr="00577606" w14:paraId="7200341E" w14:textId="77777777" w:rsidTr="0001104A">
        <w:trPr>
          <w:trHeight w:val="797"/>
        </w:trPr>
        <w:tc>
          <w:tcPr>
            <w:tcW w:w="9212" w:type="dxa"/>
          </w:tcPr>
          <w:p w14:paraId="14EFC3C6" w14:textId="77777777" w:rsidR="00752397" w:rsidRDefault="00752397" w:rsidP="00176592">
            <w:pPr>
              <w:pStyle w:val="Tabela"/>
              <w:numPr>
                <w:ilvl w:val="0"/>
                <w:numId w:val="86"/>
              </w:numPr>
            </w:pPr>
            <w:r>
              <w:t>O sistema persiste os dados informados.</w:t>
            </w:r>
          </w:p>
          <w:p w14:paraId="4D362E76" w14:textId="4CFDCC38" w:rsidR="00752397" w:rsidRDefault="00752397" w:rsidP="00176592">
            <w:pPr>
              <w:pStyle w:val="Tabela"/>
              <w:numPr>
                <w:ilvl w:val="0"/>
                <w:numId w:val="86"/>
              </w:numPr>
            </w:pPr>
            <w:r>
              <w:t>O sistema emite mensagem de confirmação (MSG-0</w:t>
            </w:r>
            <w:r w:rsidR="00E5212E">
              <w:t>3</w:t>
            </w:r>
            <w:r>
              <w:t>).</w:t>
            </w:r>
          </w:p>
          <w:p w14:paraId="32A1532A" w14:textId="77777777" w:rsidR="00752397" w:rsidRPr="00577606" w:rsidRDefault="00752397" w:rsidP="00176592">
            <w:pPr>
              <w:pStyle w:val="Tabela"/>
              <w:numPr>
                <w:ilvl w:val="0"/>
                <w:numId w:val="86"/>
              </w:numPr>
            </w:pPr>
            <w:r>
              <w:t>O fluxo retorna ao passo 1 do fluxo principal.</w:t>
            </w:r>
          </w:p>
        </w:tc>
      </w:tr>
    </w:tbl>
    <w:p w14:paraId="0CDC5624" w14:textId="77777777" w:rsidR="00752397" w:rsidRPr="00577606" w:rsidRDefault="00752397" w:rsidP="00752397">
      <w:pPr>
        <w:pStyle w:val="Ttulo4"/>
        <w:jc w:val="both"/>
      </w:pPr>
      <w:bookmarkStart w:id="201" w:name="_Toc52286346"/>
      <w:r>
        <w:t>Mensagens</w:t>
      </w:r>
      <w:bookmarkEnd w:id="201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96"/>
      </w:tblGrid>
      <w:tr w:rsidR="00752397" w:rsidRPr="004B1E22" w14:paraId="4C501BF6" w14:textId="77777777" w:rsidTr="0001104A">
        <w:trPr>
          <w:trHeight w:val="867"/>
        </w:trPr>
        <w:tc>
          <w:tcPr>
            <w:tcW w:w="1413" w:type="dxa"/>
          </w:tcPr>
          <w:p w14:paraId="7BE164A3" w14:textId="77777777" w:rsidR="00752397" w:rsidRPr="004B1E22" w:rsidRDefault="00752397" w:rsidP="00176592">
            <w:pPr>
              <w:pStyle w:val="Tabela"/>
            </w:pPr>
            <w:r w:rsidRPr="004B1E22">
              <w:t>ID</w:t>
            </w:r>
          </w:p>
        </w:tc>
        <w:tc>
          <w:tcPr>
            <w:tcW w:w="7796" w:type="dxa"/>
          </w:tcPr>
          <w:p w14:paraId="10DEBEF3" w14:textId="77777777" w:rsidR="00752397" w:rsidRPr="004B1E22" w:rsidRDefault="00752397" w:rsidP="00176592">
            <w:pPr>
              <w:pStyle w:val="Tabela"/>
            </w:pPr>
            <w:r w:rsidRPr="004B1E22">
              <w:t>Descrição</w:t>
            </w:r>
          </w:p>
        </w:tc>
      </w:tr>
      <w:tr w:rsidR="00752397" w:rsidRPr="004B1E22" w14:paraId="1CBF2149" w14:textId="77777777" w:rsidTr="0001104A">
        <w:trPr>
          <w:trHeight w:val="867"/>
        </w:trPr>
        <w:tc>
          <w:tcPr>
            <w:tcW w:w="1413" w:type="dxa"/>
          </w:tcPr>
          <w:p w14:paraId="384D823C" w14:textId="77777777" w:rsidR="00752397" w:rsidRPr="004B1E22" w:rsidRDefault="00752397" w:rsidP="00176592">
            <w:pPr>
              <w:pStyle w:val="Tabela"/>
              <w:rPr>
                <w:b/>
                <w:bCs/>
              </w:rPr>
            </w:pPr>
            <w:r>
              <w:t>MSG-01</w:t>
            </w:r>
          </w:p>
        </w:tc>
        <w:tc>
          <w:tcPr>
            <w:tcW w:w="7796" w:type="dxa"/>
          </w:tcPr>
          <w:p w14:paraId="108A17C9" w14:textId="676AEFE9" w:rsidR="00752397" w:rsidRPr="00000D85" w:rsidRDefault="00E5212E" w:rsidP="00176592">
            <w:pPr>
              <w:pStyle w:val="Tabela"/>
            </w:pPr>
            <w:r>
              <w:t>Avaliação</w:t>
            </w:r>
            <w:r w:rsidR="00752397" w:rsidRPr="00000D85">
              <w:t xml:space="preserve"> do cliente cadastrad</w:t>
            </w:r>
            <w:r>
              <w:t>a</w:t>
            </w:r>
            <w:r w:rsidR="00752397" w:rsidRPr="00000D85">
              <w:t xml:space="preserve"> com sucesso.</w:t>
            </w:r>
          </w:p>
        </w:tc>
      </w:tr>
      <w:tr w:rsidR="00752397" w:rsidRPr="00577606" w14:paraId="4ED2F0E0" w14:textId="77777777" w:rsidTr="0001104A">
        <w:trPr>
          <w:trHeight w:val="867"/>
        </w:trPr>
        <w:tc>
          <w:tcPr>
            <w:tcW w:w="1413" w:type="dxa"/>
          </w:tcPr>
          <w:p w14:paraId="22B32AFB" w14:textId="53DE0E31" w:rsidR="00752397" w:rsidRDefault="00752397" w:rsidP="00176592">
            <w:pPr>
              <w:pStyle w:val="Tabela"/>
            </w:pPr>
            <w:r>
              <w:t>MSG-0</w:t>
            </w:r>
            <w:r w:rsidR="00E5212E">
              <w:t>2</w:t>
            </w:r>
          </w:p>
        </w:tc>
        <w:tc>
          <w:tcPr>
            <w:tcW w:w="7796" w:type="dxa"/>
          </w:tcPr>
          <w:p w14:paraId="4E84919C" w14:textId="79A733DD" w:rsidR="00752397" w:rsidRDefault="00E5212E" w:rsidP="00176592">
            <w:pPr>
              <w:pStyle w:val="Tabela"/>
            </w:pPr>
            <w:r>
              <w:t>Avaliação</w:t>
            </w:r>
            <w:r w:rsidRPr="00000D85">
              <w:t xml:space="preserve"> </w:t>
            </w:r>
            <w:r w:rsidR="00752397">
              <w:t>do cliente foi editad</w:t>
            </w:r>
            <w:r>
              <w:t>a</w:t>
            </w:r>
            <w:r w:rsidR="00752397">
              <w:t xml:space="preserve"> com sucesso.</w:t>
            </w:r>
          </w:p>
        </w:tc>
      </w:tr>
      <w:tr w:rsidR="00752397" w:rsidRPr="00577606" w14:paraId="36664281" w14:textId="77777777" w:rsidTr="0001104A">
        <w:trPr>
          <w:trHeight w:val="867"/>
        </w:trPr>
        <w:tc>
          <w:tcPr>
            <w:tcW w:w="1413" w:type="dxa"/>
          </w:tcPr>
          <w:p w14:paraId="0D6FAE19" w14:textId="2F41AFCA" w:rsidR="00752397" w:rsidRDefault="00752397" w:rsidP="00176592">
            <w:pPr>
              <w:pStyle w:val="Tabela"/>
            </w:pPr>
            <w:r>
              <w:t>MSG-0</w:t>
            </w:r>
            <w:r w:rsidR="00E5212E">
              <w:t>3</w:t>
            </w:r>
          </w:p>
        </w:tc>
        <w:tc>
          <w:tcPr>
            <w:tcW w:w="7796" w:type="dxa"/>
          </w:tcPr>
          <w:p w14:paraId="1076BE11" w14:textId="63F9A9E8" w:rsidR="00752397" w:rsidRDefault="00E5212E" w:rsidP="00176592">
            <w:pPr>
              <w:pStyle w:val="Tabela"/>
            </w:pPr>
            <w:r>
              <w:t>Avaliação</w:t>
            </w:r>
            <w:r w:rsidRPr="00000D85">
              <w:t xml:space="preserve"> </w:t>
            </w:r>
            <w:r w:rsidR="00752397">
              <w:t>do cliente foi editad</w:t>
            </w:r>
            <w:r>
              <w:t>a</w:t>
            </w:r>
            <w:r w:rsidR="00752397">
              <w:t xml:space="preserve"> com sucesso.</w:t>
            </w:r>
          </w:p>
        </w:tc>
      </w:tr>
    </w:tbl>
    <w:p w14:paraId="5F7CA49F" w14:textId="77777777" w:rsidR="00523684" w:rsidRDefault="00523684" w:rsidP="00176592">
      <w:pPr>
        <w:pStyle w:val="Corpodetexto"/>
      </w:pPr>
    </w:p>
    <w:p w14:paraId="5F40BEC0" w14:textId="798DDD43" w:rsidR="000D28B1" w:rsidRPr="006512A0" w:rsidRDefault="000D28B1" w:rsidP="000D28B1">
      <w:pPr>
        <w:pStyle w:val="Ttulo3"/>
        <w:jc w:val="both"/>
      </w:pPr>
      <w:bookmarkStart w:id="202" w:name="_Toc52286347"/>
      <w:r w:rsidRPr="006512A0">
        <w:t xml:space="preserve">Caso de uso </w:t>
      </w:r>
      <w:r>
        <w:t>Gerir Instrutor</w:t>
      </w:r>
      <w:bookmarkEnd w:id="202"/>
    </w:p>
    <w:p w14:paraId="51E2AFDA" w14:textId="77777777" w:rsidR="000D28B1" w:rsidRPr="00577606" w:rsidRDefault="000D28B1" w:rsidP="000D28B1">
      <w:pPr>
        <w:pStyle w:val="Ttulo4"/>
        <w:jc w:val="both"/>
      </w:pPr>
      <w:bookmarkStart w:id="203" w:name="_Toc52286348"/>
      <w:r w:rsidRPr="00577606">
        <w:t>Precondições</w:t>
      </w:r>
      <w:bookmarkEnd w:id="2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7760B673" w14:textId="77777777" w:rsidTr="0001104A">
        <w:trPr>
          <w:trHeight w:val="867"/>
        </w:trPr>
        <w:tc>
          <w:tcPr>
            <w:tcW w:w="9212" w:type="dxa"/>
          </w:tcPr>
          <w:p w14:paraId="008131D0" w14:textId="77777777" w:rsidR="000D28B1" w:rsidRPr="00577606" w:rsidRDefault="000D28B1" w:rsidP="00176592">
            <w:pPr>
              <w:pStyle w:val="Tabela"/>
              <w:numPr>
                <w:ilvl w:val="0"/>
                <w:numId w:val="76"/>
              </w:numPr>
            </w:pPr>
            <w:r>
              <w:t>Estar acessando o sistema como Recepcionista.</w:t>
            </w:r>
          </w:p>
        </w:tc>
      </w:tr>
    </w:tbl>
    <w:p w14:paraId="54445B54" w14:textId="77777777" w:rsidR="000D28B1" w:rsidRPr="00577606" w:rsidRDefault="000D28B1" w:rsidP="000D28B1">
      <w:pPr>
        <w:pStyle w:val="Ttulo4"/>
        <w:jc w:val="both"/>
      </w:pPr>
      <w:bookmarkStart w:id="204" w:name="_Toc52286349"/>
      <w:r w:rsidRPr="00577606">
        <w:t>Fluxo principal</w:t>
      </w:r>
      <w:bookmarkEnd w:id="204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10E4B0E4" w14:textId="77777777" w:rsidTr="0001104A">
        <w:trPr>
          <w:trHeight w:val="797"/>
        </w:trPr>
        <w:tc>
          <w:tcPr>
            <w:tcW w:w="9212" w:type="dxa"/>
          </w:tcPr>
          <w:p w14:paraId="5D708D24" w14:textId="77777777" w:rsidR="000D28B1" w:rsidRDefault="000D28B1" w:rsidP="00176592">
            <w:pPr>
              <w:pStyle w:val="Tabela"/>
              <w:numPr>
                <w:ilvl w:val="0"/>
                <w:numId w:val="75"/>
              </w:numPr>
            </w:pPr>
            <w:r>
              <w:t>O caso de uso inicia quando o usuário informa parâmetro no campo de busca e executa a busca.</w:t>
            </w:r>
          </w:p>
          <w:p w14:paraId="41E37FEF" w14:textId="7A92D026" w:rsidR="000D28B1" w:rsidRDefault="000D28B1" w:rsidP="00176592">
            <w:pPr>
              <w:pStyle w:val="Tabela"/>
              <w:numPr>
                <w:ilvl w:val="0"/>
                <w:numId w:val="75"/>
              </w:numPr>
            </w:pPr>
            <w:r>
              <w:t>O sistema recupera a lista de instrutores que contém o parâmetro do campo nome.</w:t>
            </w:r>
          </w:p>
          <w:p w14:paraId="4FAFD634" w14:textId="3E8BA196" w:rsidR="000D28B1" w:rsidRDefault="000D28B1" w:rsidP="00176592">
            <w:pPr>
              <w:pStyle w:val="Tabela"/>
              <w:numPr>
                <w:ilvl w:val="0"/>
                <w:numId w:val="75"/>
              </w:numPr>
            </w:pPr>
            <w:r>
              <w:t>O sistema exibe os instrutores recuperados.</w:t>
            </w:r>
          </w:p>
          <w:p w14:paraId="27B975B0" w14:textId="77777777" w:rsidR="000D28B1" w:rsidRPr="00577606" w:rsidRDefault="000D28B1" w:rsidP="00176592">
            <w:pPr>
              <w:pStyle w:val="Tabela"/>
              <w:numPr>
                <w:ilvl w:val="0"/>
                <w:numId w:val="75"/>
              </w:numPr>
            </w:pPr>
            <w:r>
              <w:t>O caso de uso é encerrado.</w:t>
            </w:r>
          </w:p>
        </w:tc>
      </w:tr>
    </w:tbl>
    <w:p w14:paraId="3062C709" w14:textId="7B1420D3" w:rsidR="000D28B1" w:rsidRDefault="000D28B1" w:rsidP="000D28B1">
      <w:pPr>
        <w:pStyle w:val="Ttulo4"/>
        <w:jc w:val="both"/>
      </w:pPr>
      <w:bookmarkStart w:id="205" w:name="_Toc52286350"/>
      <w:r>
        <w:t>Fluxo alternativo Cadastrar Instrutor</w:t>
      </w:r>
      <w:bookmarkEnd w:id="205"/>
    </w:p>
    <w:p w14:paraId="587A848D" w14:textId="77777777" w:rsidR="000D28B1" w:rsidRPr="00577606" w:rsidRDefault="000D28B1" w:rsidP="000D28B1">
      <w:pPr>
        <w:pStyle w:val="Ttulo4"/>
        <w:jc w:val="both"/>
      </w:pPr>
      <w:bookmarkStart w:id="206" w:name="_Toc52286351"/>
      <w:r w:rsidRPr="00577606">
        <w:t>Precondições</w:t>
      </w:r>
      <w:bookmarkEnd w:id="20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6BA7CF74" w14:textId="77777777" w:rsidTr="0001104A">
        <w:trPr>
          <w:trHeight w:val="867"/>
        </w:trPr>
        <w:tc>
          <w:tcPr>
            <w:tcW w:w="9212" w:type="dxa"/>
          </w:tcPr>
          <w:p w14:paraId="6F3BFEB8" w14:textId="75E14D8F" w:rsidR="000D28B1" w:rsidRPr="00577606" w:rsidRDefault="000D28B1" w:rsidP="00176592">
            <w:pPr>
              <w:pStyle w:val="Tabela"/>
              <w:numPr>
                <w:ilvl w:val="0"/>
                <w:numId w:val="74"/>
              </w:numPr>
            </w:pPr>
            <w:r>
              <w:t>No passo 3 do fluxo principal, o usuário solicita o cadastro de um novo instrutor.</w:t>
            </w:r>
          </w:p>
        </w:tc>
      </w:tr>
    </w:tbl>
    <w:p w14:paraId="1FCE83AA" w14:textId="77777777" w:rsidR="000D28B1" w:rsidRPr="007F1DDC" w:rsidRDefault="000D28B1" w:rsidP="000D28B1">
      <w:pPr>
        <w:pStyle w:val="Ttulo4"/>
        <w:jc w:val="both"/>
      </w:pPr>
      <w:bookmarkStart w:id="207" w:name="_Toc52286352"/>
      <w:r>
        <w:t>Passos</w:t>
      </w:r>
      <w:bookmarkEnd w:id="20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4299EBED" w14:textId="77777777" w:rsidTr="0001104A">
        <w:trPr>
          <w:trHeight w:val="797"/>
        </w:trPr>
        <w:tc>
          <w:tcPr>
            <w:tcW w:w="9212" w:type="dxa"/>
          </w:tcPr>
          <w:p w14:paraId="509DC13C" w14:textId="7001DDE7" w:rsidR="000D28B1" w:rsidRDefault="000D28B1" w:rsidP="00176592">
            <w:pPr>
              <w:pStyle w:val="Tabela"/>
              <w:numPr>
                <w:ilvl w:val="0"/>
                <w:numId w:val="73"/>
              </w:numPr>
            </w:pPr>
            <w:r>
              <w:t>O usuário informa os dados do instrutor.</w:t>
            </w:r>
          </w:p>
          <w:p w14:paraId="4F0B08A4" w14:textId="77777777" w:rsidR="000D28B1" w:rsidRDefault="000D28B1" w:rsidP="00176592">
            <w:pPr>
              <w:pStyle w:val="Tabela"/>
              <w:numPr>
                <w:ilvl w:val="0"/>
                <w:numId w:val="73"/>
              </w:numPr>
            </w:pPr>
            <w:r>
              <w:t>O persiste os dados informados.</w:t>
            </w:r>
          </w:p>
          <w:p w14:paraId="7557605B" w14:textId="2ECC371D" w:rsidR="000D28B1" w:rsidRDefault="000D28B1" w:rsidP="00176592">
            <w:pPr>
              <w:pStyle w:val="Tabela"/>
              <w:numPr>
                <w:ilvl w:val="0"/>
                <w:numId w:val="73"/>
              </w:numPr>
            </w:pPr>
            <w:r>
              <w:t>O sistema se certifica de que não há instrutor cadastrado com o mesmo CPF informado.</w:t>
            </w:r>
          </w:p>
          <w:p w14:paraId="341868AA" w14:textId="77777777" w:rsidR="000D28B1" w:rsidRDefault="000D28B1" w:rsidP="00176592">
            <w:pPr>
              <w:pStyle w:val="Tabela"/>
              <w:numPr>
                <w:ilvl w:val="0"/>
                <w:numId w:val="73"/>
              </w:numPr>
            </w:pPr>
            <w:r>
              <w:t>O sistema após garantir que não haja CPF cadastrado, emite uma mensagem de sucesso (MSG-01).</w:t>
            </w:r>
          </w:p>
          <w:p w14:paraId="277400ED" w14:textId="77777777" w:rsidR="000D28B1" w:rsidRDefault="000D28B1" w:rsidP="00176592">
            <w:pPr>
              <w:pStyle w:val="Tabela"/>
              <w:numPr>
                <w:ilvl w:val="0"/>
                <w:numId w:val="73"/>
              </w:numPr>
            </w:pPr>
            <w:r>
              <w:t>O sistema após verificar que exista o CPF cadastrado, emite uma mensagem de aviso (MSG-02).</w:t>
            </w:r>
          </w:p>
          <w:p w14:paraId="28543C4C" w14:textId="77777777" w:rsidR="000D28B1" w:rsidRPr="00577606" w:rsidRDefault="000D28B1" w:rsidP="00176592">
            <w:pPr>
              <w:pStyle w:val="Tabela"/>
              <w:numPr>
                <w:ilvl w:val="0"/>
                <w:numId w:val="73"/>
              </w:numPr>
            </w:pPr>
            <w:r>
              <w:t>O fluxo retorna ao passo 1 do fluxo principal.</w:t>
            </w:r>
          </w:p>
        </w:tc>
      </w:tr>
    </w:tbl>
    <w:p w14:paraId="25FCC568" w14:textId="0AD3D0ED" w:rsidR="000D28B1" w:rsidRDefault="000D28B1" w:rsidP="000D28B1">
      <w:pPr>
        <w:pStyle w:val="Ttulo4"/>
        <w:jc w:val="both"/>
      </w:pPr>
      <w:bookmarkStart w:id="208" w:name="_Toc52286353"/>
      <w:r>
        <w:t>Fluxo alternativo Editar Instrutor</w:t>
      </w:r>
      <w:bookmarkEnd w:id="208"/>
    </w:p>
    <w:p w14:paraId="6D2DE63E" w14:textId="77777777" w:rsidR="000D28B1" w:rsidRPr="00577606" w:rsidRDefault="000D28B1" w:rsidP="000D28B1">
      <w:pPr>
        <w:pStyle w:val="Ttulo4"/>
        <w:jc w:val="both"/>
      </w:pPr>
      <w:bookmarkStart w:id="209" w:name="_Toc52286354"/>
      <w:r w:rsidRPr="00577606">
        <w:t>Precondições</w:t>
      </w:r>
      <w:bookmarkEnd w:id="209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7637D359" w14:textId="77777777" w:rsidTr="0001104A">
        <w:trPr>
          <w:trHeight w:val="867"/>
        </w:trPr>
        <w:tc>
          <w:tcPr>
            <w:tcW w:w="9212" w:type="dxa"/>
          </w:tcPr>
          <w:p w14:paraId="14E6D2F6" w14:textId="51D88AA7" w:rsidR="000D28B1" w:rsidRPr="00577606" w:rsidRDefault="000D28B1" w:rsidP="00176592">
            <w:pPr>
              <w:pStyle w:val="Tabela"/>
              <w:numPr>
                <w:ilvl w:val="0"/>
                <w:numId w:val="87"/>
              </w:numPr>
            </w:pPr>
            <w:r>
              <w:t>No passo 3 do fluxo principal, o usuário seleciona um instrutor e solicita a edição.</w:t>
            </w:r>
          </w:p>
        </w:tc>
      </w:tr>
    </w:tbl>
    <w:p w14:paraId="56B3EF12" w14:textId="77777777" w:rsidR="000D28B1" w:rsidRPr="007F1DDC" w:rsidRDefault="000D28B1" w:rsidP="000D28B1">
      <w:pPr>
        <w:pStyle w:val="Ttulo4"/>
        <w:jc w:val="both"/>
      </w:pPr>
      <w:bookmarkStart w:id="210" w:name="_Toc52286355"/>
      <w:r>
        <w:t>Passos</w:t>
      </w:r>
      <w:bookmarkEnd w:id="21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64786680" w14:textId="77777777" w:rsidTr="0001104A">
        <w:trPr>
          <w:trHeight w:val="797"/>
        </w:trPr>
        <w:tc>
          <w:tcPr>
            <w:tcW w:w="9212" w:type="dxa"/>
          </w:tcPr>
          <w:p w14:paraId="4FE77B8D" w14:textId="77777777" w:rsidR="000D28B1" w:rsidRDefault="000D28B1" w:rsidP="00176592">
            <w:pPr>
              <w:pStyle w:val="Tabela"/>
              <w:numPr>
                <w:ilvl w:val="0"/>
                <w:numId w:val="88"/>
              </w:numPr>
            </w:pPr>
            <w:r>
              <w:t>O usuário informa os dados que serão alterados.</w:t>
            </w:r>
          </w:p>
          <w:p w14:paraId="7E7BAD48" w14:textId="77777777" w:rsidR="000D28B1" w:rsidRDefault="000D28B1" w:rsidP="00176592">
            <w:pPr>
              <w:pStyle w:val="Tabela"/>
              <w:numPr>
                <w:ilvl w:val="0"/>
                <w:numId w:val="88"/>
              </w:numPr>
            </w:pPr>
            <w:r>
              <w:t>O persiste os dados informados.</w:t>
            </w:r>
          </w:p>
          <w:p w14:paraId="69B393EC" w14:textId="77777777" w:rsidR="000D28B1" w:rsidRDefault="000D28B1" w:rsidP="00176592">
            <w:pPr>
              <w:pStyle w:val="Tabela"/>
              <w:numPr>
                <w:ilvl w:val="0"/>
                <w:numId w:val="88"/>
              </w:numPr>
            </w:pPr>
            <w:r>
              <w:t>O sistema emite uma mensagem de sucesso (MSG-03).</w:t>
            </w:r>
          </w:p>
          <w:p w14:paraId="293EACD0" w14:textId="77777777" w:rsidR="000D28B1" w:rsidRPr="00577606" w:rsidRDefault="000D28B1" w:rsidP="00176592">
            <w:pPr>
              <w:pStyle w:val="Tabela"/>
              <w:numPr>
                <w:ilvl w:val="0"/>
                <w:numId w:val="88"/>
              </w:numPr>
            </w:pPr>
            <w:r>
              <w:t>O fluxo retorna ao passo 1 do fluxo principal.</w:t>
            </w:r>
          </w:p>
        </w:tc>
      </w:tr>
    </w:tbl>
    <w:p w14:paraId="7A012C84" w14:textId="053E4A36" w:rsidR="000D28B1" w:rsidRDefault="000D28B1" w:rsidP="000D28B1">
      <w:pPr>
        <w:pStyle w:val="Ttulo4"/>
        <w:jc w:val="both"/>
      </w:pPr>
      <w:bookmarkStart w:id="211" w:name="_Toc52286356"/>
      <w:r>
        <w:t>Fluxo alternativo Deletar Instrutor</w:t>
      </w:r>
      <w:bookmarkEnd w:id="211"/>
    </w:p>
    <w:p w14:paraId="1A15B300" w14:textId="77777777" w:rsidR="000D28B1" w:rsidRPr="00577606" w:rsidRDefault="000D28B1" w:rsidP="000D28B1">
      <w:pPr>
        <w:pStyle w:val="Ttulo4"/>
        <w:jc w:val="both"/>
      </w:pPr>
      <w:bookmarkStart w:id="212" w:name="_Toc52286357"/>
      <w:r w:rsidRPr="00577606">
        <w:t>Precondições</w:t>
      </w:r>
      <w:bookmarkEnd w:id="21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5F9E1F0F" w14:textId="77777777" w:rsidTr="0001104A">
        <w:trPr>
          <w:trHeight w:val="867"/>
        </w:trPr>
        <w:tc>
          <w:tcPr>
            <w:tcW w:w="9212" w:type="dxa"/>
          </w:tcPr>
          <w:p w14:paraId="4D80C1F8" w14:textId="177CF14F" w:rsidR="000D28B1" w:rsidRPr="00577606" w:rsidRDefault="000D28B1" w:rsidP="00176592">
            <w:pPr>
              <w:pStyle w:val="Tabela"/>
              <w:numPr>
                <w:ilvl w:val="0"/>
                <w:numId w:val="89"/>
              </w:numPr>
            </w:pPr>
            <w:r>
              <w:t>No passo 3 do fluxo principal, o usuário solicita a exclusão do cadastro de um instrutor.</w:t>
            </w:r>
          </w:p>
        </w:tc>
      </w:tr>
    </w:tbl>
    <w:p w14:paraId="501A65BB" w14:textId="77777777" w:rsidR="000D28B1" w:rsidRPr="007F1DDC" w:rsidRDefault="000D28B1" w:rsidP="000D28B1">
      <w:pPr>
        <w:pStyle w:val="Ttulo4"/>
        <w:jc w:val="both"/>
      </w:pPr>
      <w:bookmarkStart w:id="213" w:name="_Toc52286358"/>
      <w:r>
        <w:t>Passos</w:t>
      </w:r>
      <w:bookmarkEnd w:id="213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D28B1" w:rsidRPr="00577606" w14:paraId="02656D9C" w14:textId="77777777" w:rsidTr="0001104A">
        <w:trPr>
          <w:trHeight w:val="797"/>
        </w:trPr>
        <w:tc>
          <w:tcPr>
            <w:tcW w:w="9212" w:type="dxa"/>
          </w:tcPr>
          <w:p w14:paraId="1FBD8443" w14:textId="77777777" w:rsidR="000D28B1" w:rsidRDefault="000D28B1" w:rsidP="00176592">
            <w:pPr>
              <w:pStyle w:val="Tabela"/>
              <w:numPr>
                <w:ilvl w:val="0"/>
                <w:numId w:val="90"/>
              </w:numPr>
            </w:pPr>
            <w:r>
              <w:t>O persiste os dados informados.</w:t>
            </w:r>
          </w:p>
          <w:p w14:paraId="4487C333" w14:textId="77777777" w:rsidR="000D28B1" w:rsidRDefault="000D28B1" w:rsidP="00176592">
            <w:pPr>
              <w:pStyle w:val="Tabela"/>
              <w:numPr>
                <w:ilvl w:val="0"/>
                <w:numId w:val="90"/>
              </w:numPr>
            </w:pPr>
            <w:r>
              <w:t>O sistema emite mensagem de confirmação (MSG-04).</w:t>
            </w:r>
          </w:p>
          <w:p w14:paraId="27585299" w14:textId="77777777" w:rsidR="000D28B1" w:rsidRPr="00577606" w:rsidRDefault="000D28B1" w:rsidP="00176592">
            <w:pPr>
              <w:pStyle w:val="Tabela"/>
              <w:numPr>
                <w:ilvl w:val="0"/>
                <w:numId w:val="90"/>
              </w:numPr>
            </w:pPr>
            <w:r>
              <w:t>O fluxo retorna ao passo 1 do fluxo principal.</w:t>
            </w:r>
          </w:p>
        </w:tc>
      </w:tr>
    </w:tbl>
    <w:p w14:paraId="082AABBA" w14:textId="77777777" w:rsidR="000D28B1" w:rsidRPr="00577606" w:rsidRDefault="000D28B1" w:rsidP="000D28B1">
      <w:pPr>
        <w:pStyle w:val="Ttulo4"/>
        <w:jc w:val="both"/>
      </w:pPr>
      <w:bookmarkStart w:id="214" w:name="_Toc52286359"/>
      <w:r>
        <w:t>Mensagens</w:t>
      </w:r>
      <w:bookmarkEnd w:id="214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96"/>
      </w:tblGrid>
      <w:tr w:rsidR="000D28B1" w:rsidRPr="004B1E22" w14:paraId="196275C7" w14:textId="77777777" w:rsidTr="0001104A">
        <w:trPr>
          <w:trHeight w:val="867"/>
        </w:trPr>
        <w:tc>
          <w:tcPr>
            <w:tcW w:w="1413" w:type="dxa"/>
          </w:tcPr>
          <w:p w14:paraId="680ABEEF" w14:textId="77777777" w:rsidR="000D28B1" w:rsidRPr="004B1E22" w:rsidRDefault="000D28B1" w:rsidP="00176592">
            <w:pPr>
              <w:pStyle w:val="Tabela"/>
            </w:pPr>
            <w:r w:rsidRPr="004B1E22">
              <w:t>ID</w:t>
            </w:r>
          </w:p>
        </w:tc>
        <w:tc>
          <w:tcPr>
            <w:tcW w:w="7796" w:type="dxa"/>
          </w:tcPr>
          <w:p w14:paraId="7F4BC8C7" w14:textId="77777777" w:rsidR="000D28B1" w:rsidRPr="004B1E22" w:rsidRDefault="000D28B1" w:rsidP="00176592">
            <w:pPr>
              <w:pStyle w:val="Tabela"/>
            </w:pPr>
            <w:r w:rsidRPr="004B1E22">
              <w:t>Descrição</w:t>
            </w:r>
          </w:p>
        </w:tc>
      </w:tr>
      <w:tr w:rsidR="000D28B1" w:rsidRPr="00577606" w14:paraId="5FB21B74" w14:textId="77777777" w:rsidTr="0001104A">
        <w:trPr>
          <w:trHeight w:val="867"/>
        </w:trPr>
        <w:tc>
          <w:tcPr>
            <w:tcW w:w="1413" w:type="dxa"/>
          </w:tcPr>
          <w:p w14:paraId="714D13F4" w14:textId="77777777" w:rsidR="000D28B1" w:rsidRPr="00577606" w:rsidRDefault="000D28B1" w:rsidP="00176592">
            <w:pPr>
              <w:pStyle w:val="Tabela"/>
            </w:pPr>
            <w:r>
              <w:t>MSG-01</w:t>
            </w:r>
          </w:p>
        </w:tc>
        <w:tc>
          <w:tcPr>
            <w:tcW w:w="7796" w:type="dxa"/>
          </w:tcPr>
          <w:p w14:paraId="35036E7A" w14:textId="77777777" w:rsidR="000D28B1" w:rsidRPr="00577606" w:rsidRDefault="000D28B1" w:rsidP="00176592">
            <w:pPr>
              <w:pStyle w:val="Tabela"/>
            </w:pPr>
            <w:r>
              <w:t>O cliente foi cadastrado com sucesso.</w:t>
            </w:r>
          </w:p>
        </w:tc>
      </w:tr>
      <w:tr w:rsidR="000D28B1" w:rsidRPr="00577606" w14:paraId="3E708553" w14:textId="77777777" w:rsidTr="0001104A">
        <w:trPr>
          <w:trHeight w:val="867"/>
        </w:trPr>
        <w:tc>
          <w:tcPr>
            <w:tcW w:w="1413" w:type="dxa"/>
          </w:tcPr>
          <w:p w14:paraId="4ED428E0" w14:textId="77777777" w:rsidR="000D28B1" w:rsidRPr="00577606" w:rsidRDefault="000D28B1" w:rsidP="00176592">
            <w:pPr>
              <w:pStyle w:val="Tabela"/>
            </w:pPr>
            <w:r>
              <w:t>MSG-02</w:t>
            </w:r>
          </w:p>
        </w:tc>
        <w:tc>
          <w:tcPr>
            <w:tcW w:w="7796" w:type="dxa"/>
          </w:tcPr>
          <w:p w14:paraId="3C30FD41" w14:textId="77777777" w:rsidR="000D28B1" w:rsidRPr="00577606" w:rsidRDefault="000D28B1" w:rsidP="00176592">
            <w:pPr>
              <w:pStyle w:val="Tabela"/>
            </w:pPr>
            <w:r>
              <w:t>O CPF informado já está cadastrado.</w:t>
            </w:r>
          </w:p>
        </w:tc>
      </w:tr>
      <w:tr w:rsidR="000D28B1" w:rsidRPr="00577606" w14:paraId="18B6BB33" w14:textId="77777777" w:rsidTr="0001104A">
        <w:trPr>
          <w:trHeight w:val="867"/>
        </w:trPr>
        <w:tc>
          <w:tcPr>
            <w:tcW w:w="1413" w:type="dxa"/>
          </w:tcPr>
          <w:p w14:paraId="7DB78B67" w14:textId="77777777" w:rsidR="000D28B1" w:rsidRPr="00577606" w:rsidRDefault="000D28B1" w:rsidP="00176592">
            <w:pPr>
              <w:pStyle w:val="Tabela"/>
            </w:pPr>
            <w:r>
              <w:t>MSG-03</w:t>
            </w:r>
          </w:p>
        </w:tc>
        <w:tc>
          <w:tcPr>
            <w:tcW w:w="7796" w:type="dxa"/>
          </w:tcPr>
          <w:p w14:paraId="056BEED9" w14:textId="77777777" w:rsidR="000D28B1" w:rsidRPr="00577606" w:rsidRDefault="000D28B1" w:rsidP="00176592">
            <w:pPr>
              <w:pStyle w:val="Tabela"/>
            </w:pPr>
            <w:r>
              <w:t>O cliente foi editado com sucesso.</w:t>
            </w:r>
          </w:p>
        </w:tc>
      </w:tr>
      <w:tr w:rsidR="000D28B1" w:rsidRPr="00577606" w14:paraId="204F3E05" w14:textId="77777777" w:rsidTr="0001104A">
        <w:trPr>
          <w:trHeight w:val="867"/>
        </w:trPr>
        <w:tc>
          <w:tcPr>
            <w:tcW w:w="1413" w:type="dxa"/>
          </w:tcPr>
          <w:p w14:paraId="35384821" w14:textId="77777777" w:rsidR="000D28B1" w:rsidRDefault="000D28B1" w:rsidP="00176592">
            <w:pPr>
              <w:pStyle w:val="Tabela"/>
            </w:pPr>
            <w:r>
              <w:t>MSG-04</w:t>
            </w:r>
          </w:p>
        </w:tc>
        <w:tc>
          <w:tcPr>
            <w:tcW w:w="7796" w:type="dxa"/>
          </w:tcPr>
          <w:p w14:paraId="4B33E118" w14:textId="77777777" w:rsidR="000D28B1" w:rsidRDefault="000D28B1" w:rsidP="00176592">
            <w:pPr>
              <w:pStyle w:val="Tabela"/>
            </w:pPr>
            <w:r>
              <w:t>O cliente foi excluído com sucesso.</w:t>
            </w:r>
          </w:p>
        </w:tc>
      </w:tr>
    </w:tbl>
    <w:p w14:paraId="45F3DB25" w14:textId="2B21AF94" w:rsidR="00703273" w:rsidRPr="006512A0" w:rsidRDefault="00703273" w:rsidP="00703273">
      <w:pPr>
        <w:pStyle w:val="Ttulo3"/>
        <w:jc w:val="both"/>
      </w:pPr>
      <w:bookmarkStart w:id="215" w:name="_Toc52286360"/>
      <w:r w:rsidRPr="006512A0">
        <w:t xml:space="preserve">Caso de uso </w:t>
      </w:r>
      <w:r>
        <w:t>Gerir Aula</w:t>
      </w:r>
      <w:bookmarkEnd w:id="215"/>
    </w:p>
    <w:p w14:paraId="372AFA20" w14:textId="77777777" w:rsidR="00703273" w:rsidRPr="00577606" w:rsidRDefault="00703273" w:rsidP="00703273">
      <w:pPr>
        <w:pStyle w:val="Ttulo4"/>
        <w:jc w:val="both"/>
      </w:pPr>
      <w:bookmarkStart w:id="216" w:name="_Toc52286361"/>
      <w:r w:rsidRPr="00577606">
        <w:t>Precondições</w:t>
      </w:r>
      <w:bookmarkEnd w:id="2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2013C4E1" w14:textId="77777777" w:rsidTr="001B6164">
        <w:trPr>
          <w:trHeight w:val="867"/>
        </w:trPr>
        <w:tc>
          <w:tcPr>
            <w:tcW w:w="9212" w:type="dxa"/>
          </w:tcPr>
          <w:p w14:paraId="06CA75BF" w14:textId="77777777" w:rsidR="00703273" w:rsidRPr="00577606" w:rsidRDefault="00703273" w:rsidP="00176592">
            <w:pPr>
              <w:pStyle w:val="Tabela"/>
              <w:numPr>
                <w:ilvl w:val="0"/>
                <w:numId w:val="116"/>
              </w:numPr>
            </w:pPr>
            <w:r>
              <w:t>Estar acessando o sistema como Recepcionista.</w:t>
            </w:r>
          </w:p>
        </w:tc>
      </w:tr>
    </w:tbl>
    <w:p w14:paraId="3174B0D3" w14:textId="77777777" w:rsidR="00703273" w:rsidRPr="00577606" w:rsidRDefault="00703273" w:rsidP="00703273">
      <w:pPr>
        <w:pStyle w:val="Ttulo4"/>
        <w:jc w:val="both"/>
      </w:pPr>
      <w:bookmarkStart w:id="217" w:name="_Toc52286362"/>
      <w:r w:rsidRPr="00577606">
        <w:t>Fluxo principal</w:t>
      </w:r>
      <w:bookmarkEnd w:id="217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6F8129EF" w14:textId="77777777" w:rsidTr="001B6164">
        <w:trPr>
          <w:trHeight w:val="797"/>
        </w:trPr>
        <w:tc>
          <w:tcPr>
            <w:tcW w:w="9212" w:type="dxa"/>
          </w:tcPr>
          <w:p w14:paraId="64B05442" w14:textId="77777777" w:rsidR="00703273" w:rsidRDefault="00703273" w:rsidP="00176592">
            <w:pPr>
              <w:pStyle w:val="Tabela"/>
              <w:numPr>
                <w:ilvl w:val="0"/>
                <w:numId w:val="115"/>
              </w:numPr>
            </w:pPr>
            <w:r>
              <w:t>O caso de uso inicia quando o usuário informa parâmetro no campo de busca e executa a busca.</w:t>
            </w:r>
          </w:p>
          <w:p w14:paraId="5B9D5E5D" w14:textId="77777777" w:rsidR="00703273" w:rsidRDefault="00703273" w:rsidP="00176592">
            <w:pPr>
              <w:pStyle w:val="Tabela"/>
              <w:numPr>
                <w:ilvl w:val="0"/>
                <w:numId w:val="115"/>
              </w:numPr>
            </w:pPr>
            <w:r>
              <w:t>O sistema recupera a lista de clientes que contém o parâmetro do campo nome.</w:t>
            </w:r>
          </w:p>
          <w:p w14:paraId="3F39EF53" w14:textId="412E715F" w:rsidR="00703273" w:rsidRDefault="00703273" w:rsidP="00176592">
            <w:pPr>
              <w:pStyle w:val="Tabela"/>
              <w:numPr>
                <w:ilvl w:val="0"/>
                <w:numId w:val="115"/>
              </w:numPr>
            </w:pPr>
            <w:r>
              <w:t>O sistema exibe as aulas recuperadas.</w:t>
            </w:r>
          </w:p>
          <w:p w14:paraId="2C9F1F51" w14:textId="77777777" w:rsidR="00703273" w:rsidRPr="00577606" w:rsidRDefault="00703273" w:rsidP="00176592">
            <w:pPr>
              <w:pStyle w:val="Tabela"/>
              <w:numPr>
                <w:ilvl w:val="0"/>
                <w:numId w:val="115"/>
              </w:numPr>
            </w:pPr>
            <w:r>
              <w:t>O caso de uso é encerrado.</w:t>
            </w:r>
          </w:p>
        </w:tc>
      </w:tr>
    </w:tbl>
    <w:p w14:paraId="4932A8EA" w14:textId="502875D4" w:rsidR="00703273" w:rsidRDefault="00703273" w:rsidP="00703273">
      <w:pPr>
        <w:pStyle w:val="Ttulo4"/>
        <w:jc w:val="both"/>
      </w:pPr>
      <w:bookmarkStart w:id="218" w:name="_Toc52286363"/>
      <w:r>
        <w:t xml:space="preserve">Fluxo alternativo Cadastrar </w:t>
      </w:r>
      <w:r w:rsidR="00B325F5">
        <w:t>Aula</w:t>
      </w:r>
      <w:bookmarkEnd w:id="218"/>
    </w:p>
    <w:p w14:paraId="3786F2D9" w14:textId="77777777" w:rsidR="00703273" w:rsidRPr="00577606" w:rsidRDefault="00703273" w:rsidP="00703273">
      <w:pPr>
        <w:pStyle w:val="Ttulo4"/>
        <w:jc w:val="both"/>
      </w:pPr>
      <w:bookmarkStart w:id="219" w:name="_Toc52286364"/>
      <w:r w:rsidRPr="00577606">
        <w:t>Precondições</w:t>
      </w:r>
      <w:bookmarkEnd w:id="2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7CFA6E40" w14:textId="77777777" w:rsidTr="001B6164">
        <w:trPr>
          <w:trHeight w:val="867"/>
        </w:trPr>
        <w:tc>
          <w:tcPr>
            <w:tcW w:w="9212" w:type="dxa"/>
          </w:tcPr>
          <w:p w14:paraId="4F1F4081" w14:textId="0AD02B06" w:rsidR="00703273" w:rsidRPr="00577606" w:rsidRDefault="00703273" w:rsidP="00176592">
            <w:pPr>
              <w:pStyle w:val="Tabela"/>
              <w:numPr>
                <w:ilvl w:val="0"/>
                <w:numId w:val="114"/>
              </w:numPr>
            </w:pPr>
            <w:r>
              <w:t>No passo 3 do fluxo principal, o usuário solicita o cadastro de uma nova aula.</w:t>
            </w:r>
          </w:p>
        </w:tc>
      </w:tr>
    </w:tbl>
    <w:p w14:paraId="2E6481D7" w14:textId="77777777" w:rsidR="00703273" w:rsidRPr="007F1DDC" w:rsidRDefault="00703273" w:rsidP="00703273">
      <w:pPr>
        <w:pStyle w:val="Ttulo4"/>
        <w:jc w:val="both"/>
      </w:pPr>
      <w:bookmarkStart w:id="220" w:name="_Toc52286365"/>
      <w:r>
        <w:t>Passos</w:t>
      </w:r>
      <w:bookmarkEnd w:id="22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0B58E0FE" w14:textId="77777777" w:rsidTr="001B6164">
        <w:trPr>
          <w:trHeight w:val="797"/>
        </w:trPr>
        <w:tc>
          <w:tcPr>
            <w:tcW w:w="9212" w:type="dxa"/>
          </w:tcPr>
          <w:p w14:paraId="60D5E0DB" w14:textId="7E425BE5" w:rsidR="00703273" w:rsidRDefault="00703273" w:rsidP="00176592">
            <w:pPr>
              <w:pStyle w:val="Tabela"/>
              <w:numPr>
                <w:ilvl w:val="0"/>
                <w:numId w:val="113"/>
              </w:numPr>
            </w:pPr>
            <w:r>
              <w:t>O usuário informa os dados da aula.</w:t>
            </w:r>
          </w:p>
          <w:p w14:paraId="082023E7" w14:textId="77777777" w:rsidR="00703273" w:rsidRDefault="00703273" w:rsidP="00176592">
            <w:pPr>
              <w:pStyle w:val="Tabela"/>
              <w:numPr>
                <w:ilvl w:val="0"/>
                <w:numId w:val="113"/>
              </w:numPr>
            </w:pPr>
            <w:r>
              <w:t>O persiste os dados informados.</w:t>
            </w:r>
          </w:p>
          <w:p w14:paraId="540E0F70" w14:textId="4A6FCE8B" w:rsidR="00703273" w:rsidRDefault="00703273" w:rsidP="00176592">
            <w:pPr>
              <w:pStyle w:val="Tabela"/>
              <w:numPr>
                <w:ilvl w:val="0"/>
                <w:numId w:val="113"/>
              </w:numPr>
            </w:pPr>
            <w:r>
              <w:t>O sistema se certifica de que não há aula cadastrado com o mesmo nome informado.</w:t>
            </w:r>
          </w:p>
          <w:p w14:paraId="3A731035" w14:textId="03F0ACE8" w:rsidR="00703273" w:rsidRDefault="00703273" w:rsidP="00176592">
            <w:pPr>
              <w:pStyle w:val="Tabela"/>
              <w:numPr>
                <w:ilvl w:val="0"/>
                <w:numId w:val="113"/>
              </w:numPr>
            </w:pPr>
            <w:r>
              <w:t xml:space="preserve">O sistema após garantir que não haja </w:t>
            </w:r>
            <w:r w:rsidR="00F924B9">
              <w:t>nome da aula</w:t>
            </w:r>
            <w:r>
              <w:t xml:space="preserve"> cadastrado, emite uma mensagem de sucesso (MSG-01).</w:t>
            </w:r>
          </w:p>
          <w:p w14:paraId="6B4196E5" w14:textId="63A7414B" w:rsidR="00703273" w:rsidRDefault="00703273" w:rsidP="00176592">
            <w:pPr>
              <w:pStyle w:val="Tabela"/>
              <w:numPr>
                <w:ilvl w:val="0"/>
                <w:numId w:val="113"/>
              </w:numPr>
            </w:pPr>
            <w:r>
              <w:t xml:space="preserve">O sistema após verificar que exista o </w:t>
            </w:r>
            <w:r w:rsidR="00F924B9">
              <w:t xml:space="preserve">nome da aula </w:t>
            </w:r>
            <w:r>
              <w:t>cadastrado, emite uma mensagem de aviso (MSG-02).</w:t>
            </w:r>
          </w:p>
          <w:p w14:paraId="4E46C0A2" w14:textId="77777777" w:rsidR="00703273" w:rsidRPr="00577606" w:rsidRDefault="00703273" w:rsidP="00176592">
            <w:pPr>
              <w:pStyle w:val="Tabela"/>
              <w:numPr>
                <w:ilvl w:val="0"/>
                <w:numId w:val="113"/>
              </w:numPr>
            </w:pPr>
            <w:r>
              <w:t>O fluxo retorna ao passo 1 do fluxo principal.</w:t>
            </w:r>
          </w:p>
        </w:tc>
      </w:tr>
    </w:tbl>
    <w:p w14:paraId="6BBC3774" w14:textId="6A3AA2E7" w:rsidR="00703273" w:rsidRDefault="00703273" w:rsidP="00703273">
      <w:pPr>
        <w:pStyle w:val="Ttulo4"/>
        <w:jc w:val="both"/>
      </w:pPr>
      <w:bookmarkStart w:id="221" w:name="_Toc52286366"/>
      <w:r>
        <w:t xml:space="preserve">Fluxo alternativo Editar </w:t>
      </w:r>
      <w:r w:rsidR="00B325F5">
        <w:t>Aula</w:t>
      </w:r>
      <w:bookmarkEnd w:id="221"/>
    </w:p>
    <w:p w14:paraId="2EA84C69" w14:textId="77777777" w:rsidR="00703273" w:rsidRPr="00577606" w:rsidRDefault="00703273" w:rsidP="00703273">
      <w:pPr>
        <w:pStyle w:val="Ttulo4"/>
        <w:jc w:val="both"/>
      </w:pPr>
      <w:bookmarkStart w:id="222" w:name="_Toc52286367"/>
      <w:r w:rsidRPr="00577606">
        <w:t>Precondições</w:t>
      </w:r>
      <w:bookmarkEnd w:id="22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4771338C" w14:textId="77777777" w:rsidTr="001B6164">
        <w:trPr>
          <w:trHeight w:val="867"/>
        </w:trPr>
        <w:tc>
          <w:tcPr>
            <w:tcW w:w="9212" w:type="dxa"/>
          </w:tcPr>
          <w:p w14:paraId="098827F2" w14:textId="4EDA97AA" w:rsidR="00703273" w:rsidRPr="00577606" w:rsidRDefault="00703273" w:rsidP="00176592">
            <w:pPr>
              <w:pStyle w:val="Tabela"/>
              <w:numPr>
                <w:ilvl w:val="0"/>
                <w:numId w:val="112"/>
              </w:numPr>
            </w:pPr>
            <w:r>
              <w:t>No passo 3 do fluxo principal, o usuário seleciona um</w:t>
            </w:r>
            <w:r w:rsidR="00B325F5">
              <w:t xml:space="preserve">a aula </w:t>
            </w:r>
            <w:r>
              <w:t>e solicita a edição.</w:t>
            </w:r>
          </w:p>
        </w:tc>
      </w:tr>
    </w:tbl>
    <w:p w14:paraId="5CD36A62" w14:textId="77777777" w:rsidR="00703273" w:rsidRPr="007F1DDC" w:rsidRDefault="00703273" w:rsidP="00703273">
      <w:pPr>
        <w:pStyle w:val="Ttulo4"/>
        <w:jc w:val="both"/>
      </w:pPr>
      <w:bookmarkStart w:id="223" w:name="_Toc52286368"/>
      <w:r>
        <w:t>Passos</w:t>
      </w:r>
      <w:bookmarkEnd w:id="223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39548762" w14:textId="77777777" w:rsidTr="001B6164">
        <w:trPr>
          <w:trHeight w:val="797"/>
        </w:trPr>
        <w:tc>
          <w:tcPr>
            <w:tcW w:w="9212" w:type="dxa"/>
          </w:tcPr>
          <w:p w14:paraId="35A51A5A" w14:textId="77777777" w:rsidR="00703273" w:rsidRDefault="00703273" w:rsidP="00176592">
            <w:pPr>
              <w:pStyle w:val="Tabela"/>
              <w:numPr>
                <w:ilvl w:val="0"/>
                <w:numId w:val="111"/>
              </w:numPr>
            </w:pPr>
            <w:r>
              <w:t>O usuário informa os dados que serão alterados.</w:t>
            </w:r>
          </w:p>
          <w:p w14:paraId="19F0C5FD" w14:textId="77777777" w:rsidR="00703273" w:rsidRDefault="00703273" w:rsidP="00176592">
            <w:pPr>
              <w:pStyle w:val="Tabela"/>
              <w:numPr>
                <w:ilvl w:val="0"/>
                <w:numId w:val="111"/>
              </w:numPr>
            </w:pPr>
            <w:r>
              <w:t>O persiste os dados informados.</w:t>
            </w:r>
          </w:p>
          <w:p w14:paraId="44E845D7" w14:textId="77777777" w:rsidR="00703273" w:rsidRDefault="00703273" w:rsidP="00176592">
            <w:pPr>
              <w:pStyle w:val="Tabela"/>
              <w:numPr>
                <w:ilvl w:val="0"/>
                <w:numId w:val="111"/>
              </w:numPr>
            </w:pPr>
            <w:r>
              <w:t>O sistema emite uma mensagem de sucesso (MSG-03).</w:t>
            </w:r>
          </w:p>
          <w:p w14:paraId="1DCC1529" w14:textId="77777777" w:rsidR="00703273" w:rsidRPr="00577606" w:rsidRDefault="00703273" w:rsidP="00176592">
            <w:pPr>
              <w:pStyle w:val="Tabela"/>
              <w:numPr>
                <w:ilvl w:val="0"/>
                <w:numId w:val="111"/>
              </w:numPr>
            </w:pPr>
            <w:r>
              <w:t>O fluxo retorna ao passo 1 do fluxo principal.</w:t>
            </w:r>
          </w:p>
        </w:tc>
      </w:tr>
    </w:tbl>
    <w:p w14:paraId="7ADA8AFF" w14:textId="0E67D4EA" w:rsidR="00703273" w:rsidRDefault="00703273" w:rsidP="00703273">
      <w:pPr>
        <w:pStyle w:val="Ttulo4"/>
        <w:jc w:val="both"/>
      </w:pPr>
      <w:bookmarkStart w:id="224" w:name="_Toc52286369"/>
      <w:r>
        <w:t xml:space="preserve">Fluxo alternativo Deletar </w:t>
      </w:r>
      <w:r w:rsidR="00B325F5">
        <w:t>Aula</w:t>
      </w:r>
      <w:bookmarkEnd w:id="224"/>
    </w:p>
    <w:p w14:paraId="2D135505" w14:textId="77777777" w:rsidR="00703273" w:rsidRPr="00577606" w:rsidRDefault="00703273" w:rsidP="00703273">
      <w:pPr>
        <w:pStyle w:val="Ttulo4"/>
        <w:jc w:val="both"/>
      </w:pPr>
      <w:bookmarkStart w:id="225" w:name="_Toc52286370"/>
      <w:r w:rsidRPr="00577606">
        <w:t>Precondições</w:t>
      </w:r>
      <w:bookmarkEnd w:id="225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05FDF043" w14:textId="77777777" w:rsidTr="001B6164">
        <w:trPr>
          <w:trHeight w:val="867"/>
        </w:trPr>
        <w:tc>
          <w:tcPr>
            <w:tcW w:w="9212" w:type="dxa"/>
          </w:tcPr>
          <w:p w14:paraId="59B1685F" w14:textId="3AEF888F" w:rsidR="00703273" w:rsidRPr="00577606" w:rsidRDefault="00703273" w:rsidP="00176592">
            <w:pPr>
              <w:pStyle w:val="Tabela"/>
              <w:numPr>
                <w:ilvl w:val="0"/>
                <w:numId w:val="109"/>
              </w:numPr>
            </w:pPr>
            <w:r>
              <w:t>No passo 3 do fluxo principal, o usuário solicita a exclusão do cadastro de um</w:t>
            </w:r>
            <w:r w:rsidR="00B325F5">
              <w:t>a aula</w:t>
            </w:r>
            <w:r>
              <w:t>.</w:t>
            </w:r>
          </w:p>
        </w:tc>
      </w:tr>
    </w:tbl>
    <w:p w14:paraId="79F6F574" w14:textId="77777777" w:rsidR="00703273" w:rsidRPr="007F1DDC" w:rsidRDefault="00703273" w:rsidP="00703273">
      <w:pPr>
        <w:pStyle w:val="Ttulo4"/>
        <w:jc w:val="both"/>
      </w:pPr>
      <w:bookmarkStart w:id="226" w:name="_Toc52286371"/>
      <w:r>
        <w:t>Passos</w:t>
      </w:r>
      <w:bookmarkEnd w:id="226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5A03A169" w14:textId="77777777" w:rsidTr="001B6164">
        <w:trPr>
          <w:trHeight w:val="797"/>
        </w:trPr>
        <w:tc>
          <w:tcPr>
            <w:tcW w:w="9212" w:type="dxa"/>
          </w:tcPr>
          <w:p w14:paraId="12336F69" w14:textId="55F6018F" w:rsidR="00703273" w:rsidRDefault="00703273" w:rsidP="00176592">
            <w:pPr>
              <w:pStyle w:val="Tabela"/>
              <w:numPr>
                <w:ilvl w:val="0"/>
                <w:numId w:val="110"/>
              </w:numPr>
            </w:pPr>
            <w:r>
              <w:t>O sistema se certifica que cliente não há cadastrado</w:t>
            </w:r>
            <w:r w:rsidR="00B325F5">
              <w:t xml:space="preserve"> de clientes</w:t>
            </w:r>
            <w:r w:rsidR="00BA1F10">
              <w:t xml:space="preserve"> na aula selecionada.</w:t>
            </w:r>
          </w:p>
          <w:p w14:paraId="5A45C3D1" w14:textId="50FBCFF3" w:rsidR="00703273" w:rsidRDefault="00703273" w:rsidP="00176592">
            <w:pPr>
              <w:pStyle w:val="Tabela"/>
              <w:numPr>
                <w:ilvl w:val="0"/>
                <w:numId w:val="110"/>
              </w:numPr>
            </w:pPr>
            <w:r>
              <w:t xml:space="preserve">O sistema, após garantir que não há </w:t>
            </w:r>
            <w:r w:rsidR="00BA1F10">
              <w:t>clientes</w:t>
            </w:r>
            <w:r>
              <w:t xml:space="preserve"> cadastradas, emite uma mensagem de aviso (MSG-04).</w:t>
            </w:r>
          </w:p>
          <w:p w14:paraId="41761D5D" w14:textId="67EB8524" w:rsidR="00703273" w:rsidRDefault="00703273" w:rsidP="00176592">
            <w:pPr>
              <w:pStyle w:val="Tabela"/>
              <w:numPr>
                <w:ilvl w:val="0"/>
                <w:numId w:val="110"/>
              </w:numPr>
            </w:pPr>
            <w:r>
              <w:t xml:space="preserve">O sistema, após garantir que há </w:t>
            </w:r>
            <w:r w:rsidR="00BA1F10">
              <w:t>clientes</w:t>
            </w:r>
            <w:r>
              <w:t xml:space="preserve"> cadastradas, emite uma mensagem de aviso (MSG-05)</w:t>
            </w:r>
          </w:p>
          <w:p w14:paraId="6B515CF6" w14:textId="77777777" w:rsidR="00703273" w:rsidRDefault="00703273" w:rsidP="00176592">
            <w:pPr>
              <w:pStyle w:val="Tabela"/>
              <w:numPr>
                <w:ilvl w:val="0"/>
                <w:numId w:val="110"/>
              </w:numPr>
            </w:pPr>
            <w:r>
              <w:t>O persiste os dados informados.</w:t>
            </w:r>
          </w:p>
          <w:p w14:paraId="2B6843F4" w14:textId="77777777" w:rsidR="00703273" w:rsidRPr="00577606" w:rsidRDefault="00703273" w:rsidP="00176592">
            <w:pPr>
              <w:pStyle w:val="Tabela"/>
              <w:numPr>
                <w:ilvl w:val="0"/>
                <w:numId w:val="110"/>
              </w:numPr>
            </w:pPr>
            <w:r>
              <w:t>O fluxo retorna ao passo 1 do fluxo principal.</w:t>
            </w:r>
          </w:p>
        </w:tc>
      </w:tr>
    </w:tbl>
    <w:p w14:paraId="585414B5" w14:textId="77777777" w:rsidR="00703273" w:rsidRPr="00577606" w:rsidRDefault="00703273" w:rsidP="00703273">
      <w:pPr>
        <w:pStyle w:val="Ttulo4"/>
        <w:jc w:val="both"/>
      </w:pPr>
      <w:bookmarkStart w:id="227" w:name="_Toc52286372"/>
      <w:r>
        <w:t>Mensagens</w:t>
      </w:r>
      <w:bookmarkEnd w:id="227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96"/>
      </w:tblGrid>
      <w:tr w:rsidR="00703273" w:rsidRPr="004B1E22" w14:paraId="0035AF31" w14:textId="77777777" w:rsidTr="001B6164">
        <w:trPr>
          <w:trHeight w:val="867"/>
        </w:trPr>
        <w:tc>
          <w:tcPr>
            <w:tcW w:w="1413" w:type="dxa"/>
          </w:tcPr>
          <w:p w14:paraId="2CAB3C3F" w14:textId="77777777" w:rsidR="00703273" w:rsidRPr="004B1E22" w:rsidRDefault="00703273" w:rsidP="00176592">
            <w:pPr>
              <w:pStyle w:val="Tabela"/>
            </w:pPr>
            <w:r w:rsidRPr="004B1E22">
              <w:t>ID</w:t>
            </w:r>
          </w:p>
        </w:tc>
        <w:tc>
          <w:tcPr>
            <w:tcW w:w="7796" w:type="dxa"/>
          </w:tcPr>
          <w:p w14:paraId="40330438" w14:textId="77777777" w:rsidR="00703273" w:rsidRPr="004B1E22" w:rsidRDefault="00703273" w:rsidP="00176592">
            <w:pPr>
              <w:pStyle w:val="Tabela"/>
            </w:pPr>
            <w:r w:rsidRPr="004B1E22">
              <w:t>Descrição</w:t>
            </w:r>
          </w:p>
        </w:tc>
      </w:tr>
      <w:tr w:rsidR="00703273" w:rsidRPr="00577606" w14:paraId="573EF4CB" w14:textId="77777777" w:rsidTr="001B6164">
        <w:trPr>
          <w:trHeight w:val="867"/>
        </w:trPr>
        <w:tc>
          <w:tcPr>
            <w:tcW w:w="1413" w:type="dxa"/>
          </w:tcPr>
          <w:p w14:paraId="268E8BEC" w14:textId="77777777" w:rsidR="00703273" w:rsidRPr="00577606" w:rsidRDefault="00703273" w:rsidP="00176592">
            <w:pPr>
              <w:pStyle w:val="Tabela"/>
            </w:pPr>
            <w:r>
              <w:t>MSG-01</w:t>
            </w:r>
          </w:p>
        </w:tc>
        <w:tc>
          <w:tcPr>
            <w:tcW w:w="7796" w:type="dxa"/>
          </w:tcPr>
          <w:p w14:paraId="459A9B27" w14:textId="60EF5F54" w:rsidR="00703273" w:rsidRPr="00577606" w:rsidRDefault="00BA1F10" w:rsidP="00176592">
            <w:pPr>
              <w:pStyle w:val="Tabela"/>
            </w:pPr>
            <w:r>
              <w:t xml:space="preserve">A aula </w:t>
            </w:r>
            <w:r w:rsidR="00703273">
              <w:t>foi cadastrad</w:t>
            </w:r>
            <w:r>
              <w:t>a</w:t>
            </w:r>
            <w:r w:rsidR="00703273">
              <w:t xml:space="preserve"> com sucesso.</w:t>
            </w:r>
          </w:p>
        </w:tc>
      </w:tr>
      <w:tr w:rsidR="00703273" w:rsidRPr="00577606" w14:paraId="1640BF97" w14:textId="77777777" w:rsidTr="001B6164">
        <w:trPr>
          <w:trHeight w:val="867"/>
        </w:trPr>
        <w:tc>
          <w:tcPr>
            <w:tcW w:w="1413" w:type="dxa"/>
          </w:tcPr>
          <w:p w14:paraId="2541F07B" w14:textId="77777777" w:rsidR="00703273" w:rsidRPr="00577606" w:rsidRDefault="00703273" w:rsidP="00176592">
            <w:pPr>
              <w:pStyle w:val="Tabela"/>
            </w:pPr>
            <w:r>
              <w:t>MSG-02</w:t>
            </w:r>
          </w:p>
        </w:tc>
        <w:tc>
          <w:tcPr>
            <w:tcW w:w="7796" w:type="dxa"/>
          </w:tcPr>
          <w:p w14:paraId="6DB36543" w14:textId="5F1340C5" w:rsidR="00703273" w:rsidRPr="00577606" w:rsidRDefault="00703273" w:rsidP="00176592">
            <w:pPr>
              <w:pStyle w:val="Tabela"/>
            </w:pPr>
            <w:r>
              <w:t xml:space="preserve">O </w:t>
            </w:r>
            <w:r w:rsidR="00BA1F10">
              <w:t>nome da aula</w:t>
            </w:r>
            <w:r>
              <w:t xml:space="preserve"> informado já está cadastrado.</w:t>
            </w:r>
          </w:p>
        </w:tc>
      </w:tr>
      <w:tr w:rsidR="00703273" w:rsidRPr="00577606" w14:paraId="0FE5D229" w14:textId="77777777" w:rsidTr="001B6164">
        <w:trPr>
          <w:trHeight w:val="867"/>
        </w:trPr>
        <w:tc>
          <w:tcPr>
            <w:tcW w:w="1413" w:type="dxa"/>
          </w:tcPr>
          <w:p w14:paraId="4D02CE42" w14:textId="77777777" w:rsidR="00703273" w:rsidRPr="00577606" w:rsidRDefault="00703273" w:rsidP="00176592">
            <w:pPr>
              <w:pStyle w:val="Tabela"/>
            </w:pPr>
            <w:r>
              <w:t>MSG-03</w:t>
            </w:r>
          </w:p>
        </w:tc>
        <w:tc>
          <w:tcPr>
            <w:tcW w:w="7796" w:type="dxa"/>
          </w:tcPr>
          <w:p w14:paraId="7FAFA1F9" w14:textId="745C9588" w:rsidR="00703273" w:rsidRPr="00577606" w:rsidRDefault="00BA1F10" w:rsidP="00176592">
            <w:pPr>
              <w:pStyle w:val="Tabela"/>
            </w:pPr>
            <w:r>
              <w:t>A aula</w:t>
            </w:r>
            <w:r w:rsidR="00703273">
              <w:t xml:space="preserve"> foi editad</w:t>
            </w:r>
            <w:r>
              <w:t>a</w:t>
            </w:r>
            <w:r w:rsidR="00703273">
              <w:t xml:space="preserve"> com sucesso.</w:t>
            </w:r>
          </w:p>
        </w:tc>
      </w:tr>
      <w:tr w:rsidR="00703273" w:rsidRPr="00577606" w14:paraId="50CA7E1B" w14:textId="77777777" w:rsidTr="001B6164">
        <w:trPr>
          <w:trHeight w:val="867"/>
        </w:trPr>
        <w:tc>
          <w:tcPr>
            <w:tcW w:w="1413" w:type="dxa"/>
          </w:tcPr>
          <w:p w14:paraId="7EBC1661" w14:textId="77777777" w:rsidR="00703273" w:rsidRDefault="00703273" w:rsidP="00176592">
            <w:pPr>
              <w:pStyle w:val="Tabela"/>
            </w:pPr>
            <w:r>
              <w:t>MSG-04</w:t>
            </w:r>
          </w:p>
        </w:tc>
        <w:tc>
          <w:tcPr>
            <w:tcW w:w="7796" w:type="dxa"/>
          </w:tcPr>
          <w:p w14:paraId="10B37CE1" w14:textId="12F88D1B" w:rsidR="00703273" w:rsidRDefault="00BA1F10" w:rsidP="00176592">
            <w:pPr>
              <w:pStyle w:val="Tabela"/>
            </w:pPr>
            <w:r>
              <w:t>A aula</w:t>
            </w:r>
            <w:r w:rsidR="00703273">
              <w:t xml:space="preserve"> foi excluíd</w:t>
            </w:r>
            <w:r>
              <w:t>a</w:t>
            </w:r>
            <w:r w:rsidR="00703273">
              <w:t xml:space="preserve"> com sucesso.</w:t>
            </w:r>
          </w:p>
        </w:tc>
      </w:tr>
      <w:tr w:rsidR="00703273" w:rsidRPr="00577606" w14:paraId="1D065A55" w14:textId="77777777" w:rsidTr="001B6164">
        <w:trPr>
          <w:trHeight w:val="867"/>
        </w:trPr>
        <w:tc>
          <w:tcPr>
            <w:tcW w:w="1413" w:type="dxa"/>
          </w:tcPr>
          <w:p w14:paraId="0354BEC2" w14:textId="77777777" w:rsidR="00703273" w:rsidRDefault="00703273" w:rsidP="00176592">
            <w:pPr>
              <w:pStyle w:val="Tabela"/>
            </w:pPr>
            <w:r>
              <w:t>MSG-05</w:t>
            </w:r>
          </w:p>
        </w:tc>
        <w:tc>
          <w:tcPr>
            <w:tcW w:w="7796" w:type="dxa"/>
          </w:tcPr>
          <w:p w14:paraId="6526CFFF" w14:textId="24808B9E" w:rsidR="00703273" w:rsidRDefault="00BA1F10" w:rsidP="00176592">
            <w:pPr>
              <w:pStyle w:val="Tabela"/>
            </w:pPr>
            <w:r>
              <w:t xml:space="preserve">A aula </w:t>
            </w:r>
            <w:r w:rsidR="00703273">
              <w:t xml:space="preserve">possui </w:t>
            </w:r>
            <w:r>
              <w:t xml:space="preserve">clientes </w:t>
            </w:r>
            <w:r w:rsidR="00703273">
              <w:t>cadastrado</w:t>
            </w:r>
            <w:r>
              <w:t>s.</w:t>
            </w:r>
          </w:p>
        </w:tc>
      </w:tr>
    </w:tbl>
    <w:p w14:paraId="17C4408E" w14:textId="77777777" w:rsidR="00703273" w:rsidRPr="00577606" w:rsidRDefault="00703273" w:rsidP="00703273">
      <w:pPr>
        <w:pStyle w:val="Ttulo4"/>
        <w:jc w:val="both"/>
      </w:pPr>
      <w:bookmarkStart w:id="228" w:name="_Toc52286373"/>
      <w:r>
        <w:t>Extensão</w:t>
      </w:r>
      <w:bookmarkEnd w:id="228"/>
    </w:p>
    <w:tbl>
      <w:tblPr>
        <w:tblW w:w="55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4102"/>
        <w:gridCol w:w="3836"/>
      </w:tblGrid>
      <w:tr w:rsidR="00703273" w:rsidRPr="004B1E22" w14:paraId="615A01B2" w14:textId="77777777" w:rsidTr="001B6164">
        <w:trPr>
          <w:trHeight w:val="867"/>
        </w:trPr>
        <w:tc>
          <w:tcPr>
            <w:tcW w:w="690" w:type="pct"/>
          </w:tcPr>
          <w:p w14:paraId="5EED3A9C" w14:textId="77777777" w:rsidR="00703273" w:rsidRPr="004B1E22" w:rsidRDefault="00703273" w:rsidP="00176592">
            <w:pPr>
              <w:pStyle w:val="Tabela"/>
            </w:pPr>
            <w:r>
              <w:t>Ponto de Extensão</w:t>
            </w:r>
          </w:p>
        </w:tc>
        <w:tc>
          <w:tcPr>
            <w:tcW w:w="2227" w:type="pct"/>
          </w:tcPr>
          <w:p w14:paraId="4DEE6743" w14:textId="77777777" w:rsidR="00703273" w:rsidRPr="004B1E22" w:rsidRDefault="00703273" w:rsidP="00176592">
            <w:pPr>
              <w:pStyle w:val="Tabela"/>
            </w:pPr>
            <w:r>
              <w:t>Caso de uso estendido</w:t>
            </w:r>
          </w:p>
        </w:tc>
        <w:tc>
          <w:tcPr>
            <w:tcW w:w="2083" w:type="pct"/>
          </w:tcPr>
          <w:p w14:paraId="4DFC4118" w14:textId="77777777" w:rsidR="00703273" w:rsidRPr="004B1E22" w:rsidRDefault="00703273" w:rsidP="00176592">
            <w:pPr>
              <w:pStyle w:val="Tabela"/>
            </w:pPr>
            <w:r>
              <w:t>Condição de disparo</w:t>
            </w:r>
          </w:p>
        </w:tc>
      </w:tr>
      <w:tr w:rsidR="00703273" w:rsidRPr="00577606" w14:paraId="2E41E842" w14:textId="77777777" w:rsidTr="001B6164">
        <w:trPr>
          <w:trHeight w:val="867"/>
        </w:trPr>
        <w:tc>
          <w:tcPr>
            <w:tcW w:w="690" w:type="pct"/>
          </w:tcPr>
          <w:p w14:paraId="54FFEA8C" w14:textId="77777777" w:rsidR="00703273" w:rsidRPr="00577606" w:rsidRDefault="00703273" w:rsidP="00176592">
            <w:pPr>
              <w:pStyle w:val="Tabela"/>
            </w:pPr>
            <w:r>
              <w:t>PE-01</w:t>
            </w:r>
          </w:p>
        </w:tc>
        <w:tc>
          <w:tcPr>
            <w:tcW w:w="2227" w:type="pct"/>
          </w:tcPr>
          <w:p w14:paraId="78D5D160" w14:textId="59931D4C" w:rsidR="00703273" w:rsidRPr="00577606" w:rsidRDefault="00703273" w:rsidP="00176592">
            <w:pPr>
              <w:pStyle w:val="Tabela"/>
            </w:pPr>
            <w:r>
              <w:t xml:space="preserve">Gerir </w:t>
            </w:r>
            <w:r w:rsidR="00D4398A">
              <w:t>Presença</w:t>
            </w:r>
            <w:r>
              <w:t>.</w:t>
            </w:r>
          </w:p>
        </w:tc>
        <w:tc>
          <w:tcPr>
            <w:tcW w:w="2083" w:type="pct"/>
          </w:tcPr>
          <w:p w14:paraId="3DCE4BE2" w14:textId="385B62F6" w:rsidR="00703273" w:rsidRDefault="00703273" w:rsidP="00176592">
            <w:pPr>
              <w:pStyle w:val="Tabela"/>
            </w:pPr>
            <w:r>
              <w:t xml:space="preserve">O usuário aciona manualmente, na Tela de Listar </w:t>
            </w:r>
            <w:r w:rsidR="00D4398A">
              <w:t>Aula</w:t>
            </w:r>
            <w:r>
              <w:t>, selecionando um</w:t>
            </w:r>
            <w:r w:rsidR="00D4398A">
              <w:t xml:space="preserve">a aula </w:t>
            </w:r>
            <w:r>
              <w:t xml:space="preserve">e pressionando o botão </w:t>
            </w:r>
            <w:r w:rsidR="00D4398A">
              <w:t>Presenças</w:t>
            </w:r>
            <w:r>
              <w:t>.</w:t>
            </w:r>
          </w:p>
        </w:tc>
      </w:tr>
    </w:tbl>
    <w:p w14:paraId="74C5732B" w14:textId="3FE2D062" w:rsidR="00703273" w:rsidRPr="006512A0" w:rsidRDefault="00703273" w:rsidP="00703273">
      <w:pPr>
        <w:pStyle w:val="Ttulo3"/>
        <w:jc w:val="both"/>
      </w:pPr>
      <w:bookmarkStart w:id="229" w:name="_Toc52286374"/>
      <w:r w:rsidRPr="006512A0">
        <w:t xml:space="preserve">Caso de uso </w:t>
      </w:r>
      <w:r>
        <w:t xml:space="preserve">Gerir </w:t>
      </w:r>
      <w:r w:rsidR="00D4398A">
        <w:t>Presença</w:t>
      </w:r>
      <w:bookmarkEnd w:id="229"/>
    </w:p>
    <w:p w14:paraId="55E0317B" w14:textId="77777777" w:rsidR="00703273" w:rsidRPr="00577606" w:rsidRDefault="00703273" w:rsidP="00703273">
      <w:pPr>
        <w:pStyle w:val="Ttulo4"/>
        <w:jc w:val="both"/>
      </w:pPr>
      <w:bookmarkStart w:id="230" w:name="_Toc52286375"/>
      <w:r w:rsidRPr="00577606">
        <w:t>Precondições</w:t>
      </w:r>
      <w:bookmarkEnd w:id="2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1A504821" w14:textId="77777777" w:rsidTr="001B6164">
        <w:trPr>
          <w:trHeight w:val="867"/>
        </w:trPr>
        <w:tc>
          <w:tcPr>
            <w:tcW w:w="9212" w:type="dxa"/>
          </w:tcPr>
          <w:p w14:paraId="14D71513" w14:textId="77777777" w:rsidR="00703273" w:rsidRPr="00577606" w:rsidRDefault="00703273" w:rsidP="00176592">
            <w:pPr>
              <w:pStyle w:val="Tabela"/>
              <w:numPr>
                <w:ilvl w:val="0"/>
                <w:numId w:val="106"/>
              </w:numPr>
            </w:pPr>
            <w:r>
              <w:t>Estar acessando o sistema como Recepcionista.</w:t>
            </w:r>
          </w:p>
        </w:tc>
      </w:tr>
    </w:tbl>
    <w:p w14:paraId="14EBE5BE" w14:textId="77777777" w:rsidR="00703273" w:rsidRPr="00577606" w:rsidRDefault="00703273" w:rsidP="00703273">
      <w:pPr>
        <w:pStyle w:val="Ttulo4"/>
        <w:jc w:val="both"/>
      </w:pPr>
      <w:bookmarkStart w:id="231" w:name="_Toc52286376"/>
      <w:r w:rsidRPr="00577606">
        <w:t>Fluxo principal</w:t>
      </w:r>
      <w:bookmarkEnd w:id="231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38A53AC3" w14:textId="77777777" w:rsidTr="001B6164">
        <w:trPr>
          <w:trHeight w:val="797"/>
        </w:trPr>
        <w:tc>
          <w:tcPr>
            <w:tcW w:w="9212" w:type="dxa"/>
          </w:tcPr>
          <w:p w14:paraId="38D97600" w14:textId="77777777" w:rsidR="00703273" w:rsidRDefault="00703273" w:rsidP="00176592">
            <w:pPr>
              <w:pStyle w:val="Tabela"/>
              <w:numPr>
                <w:ilvl w:val="0"/>
                <w:numId w:val="107"/>
              </w:numPr>
            </w:pPr>
            <w:r>
              <w:t>O caso de uso inicia quando o usuário informa parâmetro no campo de busca e executa a busca.</w:t>
            </w:r>
          </w:p>
          <w:p w14:paraId="0990BEE3" w14:textId="716D7DA7" w:rsidR="00703273" w:rsidRDefault="00703273" w:rsidP="00176592">
            <w:pPr>
              <w:pStyle w:val="Tabela"/>
              <w:numPr>
                <w:ilvl w:val="0"/>
                <w:numId w:val="107"/>
              </w:numPr>
            </w:pPr>
            <w:r>
              <w:t xml:space="preserve">O sistema recupera a lista de </w:t>
            </w:r>
            <w:r w:rsidR="007011D3">
              <w:t>aulas</w:t>
            </w:r>
            <w:r>
              <w:t xml:space="preserve"> que contém o parâmetro do campo nome.</w:t>
            </w:r>
          </w:p>
          <w:p w14:paraId="10F7B8A0" w14:textId="332CEAAE" w:rsidR="00703273" w:rsidRDefault="00703273" w:rsidP="00176592">
            <w:pPr>
              <w:pStyle w:val="Tabela"/>
              <w:numPr>
                <w:ilvl w:val="0"/>
                <w:numId w:val="107"/>
              </w:numPr>
            </w:pPr>
            <w:r>
              <w:t xml:space="preserve">O sistema exibe </w:t>
            </w:r>
            <w:r w:rsidR="007011D3">
              <w:t>as aulas</w:t>
            </w:r>
            <w:r>
              <w:t xml:space="preserve"> recuperad</w:t>
            </w:r>
            <w:r w:rsidR="007011D3">
              <w:t>a</w:t>
            </w:r>
            <w:r>
              <w:t>s.</w:t>
            </w:r>
          </w:p>
          <w:p w14:paraId="0A728169" w14:textId="316B1F63" w:rsidR="00703273" w:rsidRDefault="00703273" w:rsidP="00176592">
            <w:pPr>
              <w:pStyle w:val="Tabela"/>
              <w:numPr>
                <w:ilvl w:val="0"/>
                <w:numId w:val="107"/>
              </w:numPr>
            </w:pPr>
            <w:r>
              <w:t>O usuário seleciona um</w:t>
            </w:r>
            <w:r w:rsidR="0055604C">
              <w:t>a aula</w:t>
            </w:r>
            <w:r>
              <w:t xml:space="preserve"> e solicita as </w:t>
            </w:r>
            <w:r w:rsidR="0055604C">
              <w:t>presenças</w:t>
            </w:r>
            <w:r>
              <w:t xml:space="preserve"> dess</w:t>
            </w:r>
            <w:r w:rsidR="0055604C">
              <w:t>a aula</w:t>
            </w:r>
            <w:r>
              <w:t>.</w:t>
            </w:r>
          </w:p>
          <w:p w14:paraId="65DB3DDB" w14:textId="2A101290" w:rsidR="00703273" w:rsidRDefault="00703273" w:rsidP="00176592">
            <w:pPr>
              <w:pStyle w:val="Tabela"/>
              <w:numPr>
                <w:ilvl w:val="0"/>
                <w:numId w:val="107"/>
              </w:numPr>
            </w:pPr>
            <w:r>
              <w:t xml:space="preserve">O sistema recupera a lista de </w:t>
            </w:r>
            <w:r w:rsidR="0037473B">
              <w:t>presenças da aula</w:t>
            </w:r>
            <w:r>
              <w:t xml:space="preserve"> solicitado.</w:t>
            </w:r>
          </w:p>
          <w:p w14:paraId="26E0FAEA" w14:textId="39F6562E" w:rsidR="00703273" w:rsidRDefault="00703273" w:rsidP="00176592">
            <w:pPr>
              <w:pStyle w:val="Tabela"/>
              <w:numPr>
                <w:ilvl w:val="0"/>
                <w:numId w:val="107"/>
              </w:numPr>
            </w:pPr>
            <w:r>
              <w:t xml:space="preserve">O sistema exibe as </w:t>
            </w:r>
            <w:r w:rsidR="0037473B">
              <w:t>presenças</w:t>
            </w:r>
            <w:r>
              <w:t xml:space="preserve"> recuperadas.</w:t>
            </w:r>
          </w:p>
          <w:p w14:paraId="20069C41" w14:textId="77777777" w:rsidR="00703273" w:rsidRPr="00577606" w:rsidRDefault="00703273" w:rsidP="00176592">
            <w:pPr>
              <w:pStyle w:val="Tabela"/>
              <w:numPr>
                <w:ilvl w:val="0"/>
                <w:numId w:val="107"/>
              </w:numPr>
            </w:pPr>
            <w:r>
              <w:t>O caso de uso é encerrado.</w:t>
            </w:r>
          </w:p>
        </w:tc>
      </w:tr>
    </w:tbl>
    <w:p w14:paraId="35CC19D1" w14:textId="4D1F545D" w:rsidR="00703273" w:rsidRDefault="00703273" w:rsidP="00703273">
      <w:pPr>
        <w:pStyle w:val="Ttulo4"/>
        <w:jc w:val="both"/>
      </w:pPr>
      <w:bookmarkStart w:id="232" w:name="_Toc52286377"/>
      <w:r>
        <w:t xml:space="preserve">Fluxo alternativo Cadastrar </w:t>
      </w:r>
      <w:r w:rsidR="0037473B">
        <w:t>Presença</w:t>
      </w:r>
      <w:bookmarkEnd w:id="232"/>
    </w:p>
    <w:p w14:paraId="72072BA2" w14:textId="77777777" w:rsidR="00703273" w:rsidRPr="00577606" w:rsidRDefault="00703273" w:rsidP="00703273">
      <w:pPr>
        <w:pStyle w:val="Ttulo4"/>
        <w:jc w:val="both"/>
      </w:pPr>
      <w:bookmarkStart w:id="233" w:name="_Toc52286378"/>
      <w:r w:rsidRPr="00577606">
        <w:t>Precondições</w:t>
      </w:r>
      <w:bookmarkEnd w:id="2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65027598" w14:textId="77777777" w:rsidTr="001B6164">
        <w:trPr>
          <w:trHeight w:val="867"/>
        </w:trPr>
        <w:tc>
          <w:tcPr>
            <w:tcW w:w="9212" w:type="dxa"/>
          </w:tcPr>
          <w:p w14:paraId="1821D559" w14:textId="50DF8054" w:rsidR="00703273" w:rsidRPr="00577606" w:rsidRDefault="00703273" w:rsidP="00176592">
            <w:pPr>
              <w:pStyle w:val="Tabela"/>
              <w:numPr>
                <w:ilvl w:val="0"/>
                <w:numId w:val="108"/>
              </w:numPr>
            </w:pPr>
            <w:r>
              <w:t>No passo 6 do fluxo principal, o usuário solicita o cadastro de um</w:t>
            </w:r>
            <w:r w:rsidR="00B3769C">
              <w:t>a</w:t>
            </w:r>
            <w:r>
              <w:t xml:space="preserve"> nov</w:t>
            </w:r>
            <w:r w:rsidR="00B3769C">
              <w:t>a presença da aula</w:t>
            </w:r>
            <w:r>
              <w:t xml:space="preserve"> selecionado.</w:t>
            </w:r>
          </w:p>
        </w:tc>
      </w:tr>
    </w:tbl>
    <w:p w14:paraId="2A664640" w14:textId="77777777" w:rsidR="00703273" w:rsidRPr="007F1DDC" w:rsidRDefault="00703273" w:rsidP="00703273">
      <w:pPr>
        <w:pStyle w:val="Ttulo4"/>
        <w:jc w:val="both"/>
      </w:pPr>
      <w:bookmarkStart w:id="234" w:name="_Toc52286379"/>
      <w:r>
        <w:t>Passos</w:t>
      </w:r>
      <w:bookmarkEnd w:id="234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6B18089D" w14:textId="77777777" w:rsidTr="001B6164">
        <w:trPr>
          <w:trHeight w:val="797"/>
        </w:trPr>
        <w:tc>
          <w:tcPr>
            <w:tcW w:w="9212" w:type="dxa"/>
          </w:tcPr>
          <w:p w14:paraId="30A1CCA8" w14:textId="37FE55CF" w:rsidR="00703273" w:rsidRDefault="00703273" w:rsidP="00176592">
            <w:pPr>
              <w:pStyle w:val="Tabela"/>
              <w:numPr>
                <w:ilvl w:val="0"/>
                <w:numId w:val="117"/>
              </w:numPr>
            </w:pPr>
            <w:r>
              <w:t xml:space="preserve">O usuário informa </w:t>
            </w:r>
            <w:r w:rsidR="00B02BEF">
              <w:t>d</w:t>
            </w:r>
            <w:r w:rsidR="00A1721E">
              <w:t>i</w:t>
            </w:r>
            <w:r w:rsidR="00D04C6B">
              <w:t xml:space="preserve">a da </w:t>
            </w:r>
            <w:r w:rsidR="00B02BEF">
              <w:t>a</w:t>
            </w:r>
            <w:r w:rsidR="00D04C6B">
              <w:t xml:space="preserve">ula e seleciona o </w:t>
            </w:r>
            <w:r w:rsidR="00B02BEF">
              <w:t>c</w:t>
            </w:r>
            <w:r w:rsidR="00D04C6B">
              <w:t>liente</w:t>
            </w:r>
            <w:r>
              <w:t>.</w:t>
            </w:r>
          </w:p>
          <w:p w14:paraId="2D0EBCDB" w14:textId="77777777" w:rsidR="00703273" w:rsidRDefault="00703273" w:rsidP="00176592">
            <w:pPr>
              <w:pStyle w:val="Tabela"/>
              <w:numPr>
                <w:ilvl w:val="0"/>
                <w:numId w:val="117"/>
              </w:numPr>
            </w:pPr>
            <w:r>
              <w:t>O persiste os dados informados.</w:t>
            </w:r>
          </w:p>
          <w:p w14:paraId="296FD60E" w14:textId="1EC663AD" w:rsidR="00703273" w:rsidRDefault="00703273" w:rsidP="00176592">
            <w:pPr>
              <w:pStyle w:val="Tabela"/>
              <w:numPr>
                <w:ilvl w:val="0"/>
                <w:numId w:val="117"/>
              </w:numPr>
            </w:pPr>
            <w:r>
              <w:t>O sistema emite uma mensagem de aviso (MSG-0</w:t>
            </w:r>
            <w:r w:rsidR="00206228">
              <w:t>1</w:t>
            </w:r>
            <w:r>
              <w:t>)</w:t>
            </w:r>
          </w:p>
          <w:p w14:paraId="4273AF47" w14:textId="77777777" w:rsidR="00703273" w:rsidRPr="00577606" w:rsidRDefault="00703273" w:rsidP="00176592">
            <w:pPr>
              <w:pStyle w:val="Tabela"/>
              <w:numPr>
                <w:ilvl w:val="0"/>
                <w:numId w:val="117"/>
              </w:numPr>
            </w:pPr>
            <w:r>
              <w:t>O fluxo retorna ao passo 1 do fluxo principal.</w:t>
            </w:r>
          </w:p>
        </w:tc>
      </w:tr>
    </w:tbl>
    <w:p w14:paraId="7590E869" w14:textId="5CB3343D" w:rsidR="00703273" w:rsidRDefault="00703273" w:rsidP="00703273">
      <w:pPr>
        <w:pStyle w:val="Ttulo4"/>
        <w:jc w:val="both"/>
      </w:pPr>
      <w:bookmarkStart w:id="235" w:name="_Toc52286380"/>
      <w:r>
        <w:t xml:space="preserve">Fluxo alternativo Editar </w:t>
      </w:r>
      <w:r w:rsidR="00A1721E">
        <w:t>Presença</w:t>
      </w:r>
      <w:bookmarkEnd w:id="235"/>
    </w:p>
    <w:p w14:paraId="5330F942" w14:textId="77777777" w:rsidR="00703273" w:rsidRPr="00577606" w:rsidRDefault="00703273" w:rsidP="00703273">
      <w:pPr>
        <w:pStyle w:val="Ttulo4"/>
        <w:jc w:val="both"/>
      </w:pPr>
      <w:bookmarkStart w:id="236" w:name="_Toc52286381"/>
      <w:r w:rsidRPr="00577606">
        <w:t>Precondições</w:t>
      </w:r>
      <w:bookmarkEnd w:id="2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123B53CF" w14:textId="77777777" w:rsidTr="001B6164">
        <w:trPr>
          <w:trHeight w:val="867"/>
        </w:trPr>
        <w:tc>
          <w:tcPr>
            <w:tcW w:w="9212" w:type="dxa"/>
          </w:tcPr>
          <w:p w14:paraId="18D72F39" w14:textId="74C5A563" w:rsidR="00703273" w:rsidRPr="00577606" w:rsidRDefault="00703273" w:rsidP="00176592">
            <w:pPr>
              <w:pStyle w:val="Tabela"/>
              <w:numPr>
                <w:ilvl w:val="0"/>
                <w:numId w:val="118"/>
              </w:numPr>
            </w:pPr>
            <w:r>
              <w:t xml:space="preserve">No passo 6 do fluxo principal, o usuário solicita a edição </w:t>
            </w:r>
            <w:r w:rsidR="001219A6">
              <w:t>de uma nova presença da aula selecionado.</w:t>
            </w:r>
          </w:p>
        </w:tc>
      </w:tr>
    </w:tbl>
    <w:p w14:paraId="090AE539" w14:textId="77777777" w:rsidR="00703273" w:rsidRPr="007F1DDC" w:rsidRDefault="00703273" w:rsidP="00703273">
      <w:pPr>
        <w:pStyle w:val="Ttulo4"/>
        <w:jc w:val="both"/>
      </w:pPr>
      <w:bookmarkStart w:id="237" w:name="_Toc52286382"/>
      <w:r>
        <w:t>Passos</w:t>
      </w:r>
      <w:bookmarkEnd w:id="23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1E47E38A" w14:textId="77777777" w:rsidTr="001B6164">
        <w:trPr>
          <w:trHeight w:val="797"/>
        </w:trPr>
        <w:tc>
          <w:tcPr>
            <w:tcW w:w="9212" w:type="dxa"/>
          </w:tcPr>
          <w:p w14:paraId="4CA46012" w14:textId="00176B01" w:rsidR="00206228" w:rsidRDefault="00703273" w:rsidP="00176592">
            <w:pPr>
              <w:pStyle w:val="Tabela"/>
              <w:numPr>
                <w:ilvl w:val="0"/>
                <w:numId w:val="119"/>
              </w:numPr>
            </w:pPr>
            <w:r>
              <w:t xml:space="preserve">O usuário informa a </w:t>
            </w:r>
            <w:r w:rsidR="00B02BEF">
              <w:t>d</w:t>
            </w:r>
            <w:r w:rsidR="00A1721E">
              <w:t>i</w:t>
            </w:r>
            <w:r w:rsidR="00206228">
              <w:t xml:space="preserve">a da </w:t>
            </w:r>
            <w:r w:rsidR="00B02BEF">
              <w:t>a</w:t>
            </w:r>
            <w:r w:rsidR="00206228">
              <w:t xml:space="preserve">ula e seleciona o </w:t>
            </w:r>
            <w:r w:rsidR="00B02BEF">
              <w:t>c</w:t>
            </w:r>
            <w:r w:rsidR="00206228">
              <w:t>liente</w:t>
            </w:r>
            <w:r w:rsidR="000F506C">
              <w:t>.</w:t>
            </w:r>
          </w:p>
          <w:p w14:paraId="6DC8F0FC" w14:textId="3DB5D5C5" w:rsidR="00703273" w:rsidRDefault="00703273" w:rsidP="00176592">
            <w:pPr>
              <w:pStyle w:val="Tabela"/>
              <w:numPr>
                <w:ilvl w:val="0"/>
                <w:numId w:val="119"/>
              </w:numPr>
            </w:pPr>
            <w:r>
              <w:t>O persiste os dados informados.</w:t>
            </w:r>
          </w:p>
          <w:p w14:paraId="5FD410A2" w14:textId="052BBE33" w:rsidR="000F506C" w:rsidRDefault="000F506C" w:rsidP="00176592">
            <w:pPr>
              <w:pStyle w:val="Tabela"/>
              <w:numPr>
                <w:ilvl w:val="0"/>
                <w:numId w:val="119"/>
              </w:numPr>
            </w:pPr>
            <w:r>
              <w:t>O sistema emite uma mensagem de aviso (MSG-0</w:t>
            </w:r>
            <w:r w:rsidR="001219A6">
              <w:t>2</w:t>
            </w:r>
            <w:r>
              <w:t>)</w:t>
            </w:r>
          </w:p>
          <w:p w14:paraId="50D1DE3E" w14:textId="77777777" w:rsidR="00703273" w:rsidRPr="00577606" w:rsidRDefault="00703273" w:rsidP="00176592">
            <w:pPr>
              <w:pStyle w:val="Tabela"/>
              <w:numPr>
                <w:ilvl w:val="0"/>
                <w:numId w:val="119"/>
              </w:numPr>
            </w:pPr>
            <w:r>
              <w:t>O fluxo retorna ao passo 1 do fluxo principal.</w:t>
            </w:r>
          </w:p>
        </w:tc>
      </w:tr>
    </w:tbl>
    <w:p w14:paraId="267E6D30" w14:textId="3B84228F" w:rsidR="00703273" w:rsidRDefault="00703273" w:rsidP="00703273">
      <w:pPr>
        <w:pStyle w:val="Ttulo4"/>
        <w:jc w:val="both"/>
      </w:pPr>
      <w:bookmarkStart w:id="238" w:name="_Toc52286383"/>
      <w:r>
        <w:t xml:space="preserve">Fluxo alternativo Deletar </w:t>
      </w:r>
      <w:r w:rsidR="001219A6">
        <w:t>Presença</w:t>
      </w:r>
      <w:bookmarkEnd w:id="238"/>
    </w:p>
    <w:p w14:paraId="5B2F9331" w14:textId="77777777" w:rsidR="00703273" w:rsidRPr="00577606" w:rsidRDefault="00703273" w:rsidP="00703273">
      <w:pPr>
        <w:pStyle w:val="Ttulo4"/>
        <w:jc w:val="both"/>
      </w:pPr>
      <w:bookmarkStart w:id="239" w:name="_Toc52286384"/>
      <w:r w:rsidRPr="00577606">
        <w:t>Precondições</w:t>
      </w:r>
      <w:bookmarkEnd w:id="239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57C7A48C" w14:textId="77777777" w:rsidTr="001B6164">
        <w:trPr>
          <w:trHeight w:val="867"/>
        </w:trPr>
        <w:tc>
          <w:tcPr>
            <w:tcW w:w="9212" w:type="dxa"/>
          </w:tcPr>
          <w:p w14:paraId="4B2EA6F3" w14:textId="1643FA67" w:rsidR="00703273" w:rsidRPr="00577606" w:rsidRDefault="00703273" w:rsidP="00176592">
            <w:pPr>
              <w:pStyle w:val="Tabela"/>
              <w:numPr>
                <w:ilvl w:val="0"/>
                <w:numId w:val="120"/>
              </w:numPr>
            </w:pPr>
            <w:r>
              <w:t xml:space="preserve">No passo 6 do fluxo principal, o usuário solicita a exclusão </w:t>
            </w:r>
            <w:r w:rsidR="001219A6">
              <w:t>de uma nova presença da aula selecionado.</w:t>
            </w:r>
          </w:p>
        </w:tc>
      </w:tr>
    </w:tbl>
    <w:p w14:paraId="21007AC2" w14:textId="77777777" w:rsidR="00703273" w:rsidRPr="007F1DDC" w:rsidRDefault="00703273" w:rsidP="00703273">
      <w:pPr>
        <w:pStyle w:val="Ttulo4"/>
        <w:jc w:val="both"/>
      </w:pPr>
      <w:bookmarkStart w:id="240" w:name="_Toc52286385"/>
      <w:r>
        <w:t>Passos</w:t>
      </w:r>
      <w:bookmarkEnd w:id="24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703273" w:rsidRPr="00577606" w14:paraId="31148DD7" w14:textId="77777777" w:rsidTr="001B6164">
        <w:trPr>
          <w:trHeight w:val="797"/>
        </w:trPr>
        <w:tc>
          <w:tcPr>
            <w:tcW w:w="9212" w:type="dxa"/>
          </w:tcPr>
          <w:p w14:paraId="2A722D89" w14:textId="77777777" w:rsidR="00703273" w:rsidRDefault="00703273" w:rsidP="00176592">
            <w:pPr>
              <w:pStyle w:val="Tabela"/>
              <w:numPr>
                <w:ilvl w:val="0"/>
                <w:numId w:val="121"/>
              </w:numPr>
            </w:pPr>
            <w:r>
              <w:t>O persiste os dados informados.</w:t>
            </w:r>
          </w:p>
          <w:p w14:paraId="79499810" w14:textId="11087618" w:rsidR="00703273" w:rsidRDefault="00703273" w:rsidP="00176592">
            <w:pPr>
              <w:pStyle w:val="Tabela"/>
              <w:numPr>
                <w:ilvl w:val="0"/>
                <w:numId w:val="121"/>
              </w:numPr>
            </w:pPr>
            <w:r>
              <w:t>O sistema emite mensagem de confirmação (MSG-0</w:t>
            </w:r>
            <w:r w:rsidR="001219A6">
              <w:t>3</w:t>
            </w:r>
            <w:r>
              <w:t>).</w:t>
            </w:r>
          </w:p>
          <w:p w14:paraId="175B9FF7" w14:textId="77777777" w:rsidR="00703273" w:rsidRPr="00577606" w:rsidRDefault="00703273" w:rsidP="00176592">
            <w:pPr>
              <w:pStyle w:val="Tabela"/>
              <w:numPr>
                <w:ilvl w:val="0"/>
                <w:numId w:val="121"/>
              </w:numPr>
            </w:pPr>
            <w:r>
              <w:t>O fluxo retorna ao passo 1 do fluxo principal.</w:t>
            </w:r>
          </w:p>
        </w:tc>
      </w:tr>
    </w:tbl>
    <w:p w14:paraId="7C92330A" w14:textId="77777777" w:rsidR="00703273" w:rsidRPr="00577606" w:rsidRDefault="00703273" w:rsidP="00703273">
      <w:pPr>
        <w:pStyle w:val="Ttulo4"/>
        <w:jc w:val="both"/>
      </w:pPr>
      <w:bookmarkStart w:id="241" w:name="_Toc52286386"/>
      <w:r>
        <w:t>Mensagens</w:t>
      </w:r>
      <w:bookmarkEnd w:id="241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96"/>
      </w:tblGrid>
      <w:tr w:rsidR="00703273" w:rsidRPr="004B1E22" w14:paraId="10F6B185" w14:textId="77777777" w:rsidTr="001B6164">
        <w:trPr>
          <w:trHeight w:val="867"/>
        </w:trPr>
        <w:tc>
          <w:tcPr>
            <w:tcW w:w="1413" w:type="dxa"/>
          </w:tcPr>
          <w:p w14:paraId="0FBD00D8" w14:textId="77777777" w:rsidR="00703273" w:rsidRPr="004B1E22" w:rsidRDefault="00703273" w:rsidP="00176592">
            <w:pPr>
              <w:pStyle w:val="Tabela"/>
            </w:pPr>
            <w:r w:rsidRPr="004B1E22">
              <w:t>ID</w:t>
            </w:r>
          </w:p>
        </w:tc>
        <w:tc>
          <w:tcPr>
            <w:tcW w:w="7796" w:type="dxa"/>
          </w:tcPr>
          <w:p w14:paraId="60D61BD5" w14:textId="77777777" w:rsidR="00703273" w:rsidRPr="004B1E22" w:rsidRDefault="00703273" w:rsidP="00176592">
            <w:pPr>
              <w:pStyle w:val="Tabela"/>
            </w:pPr>
            <w:r w:rsidRPr="004B1E22">
              <w:t>Descrição</w:t>
            </w:r>
          </w:p>
        </w:tc>
      </w:tr>
      <w:tr w:rsidR="00011899" w:rsidRPr="00577606" w14:paraId="69A2C899" w14:textId="77777777" w:rsidTr="001B6164">
        <w:trPr>
          <w:trHeight w:val="867"/>
        </w:trPr>
        <w:tc>
          <w:tcPr>
            <w:tcW w:w="1413" w:type="dxa"/>
          </w:tcPr>
          <w:p w14:paraId="3951D016" w14:textId="1F031E0D" w:rsidR="00011899" w:rsidRDefault="00011899" w:rsidP="00176592">
            <w:pPr>
              <w:pStyle w:val="Tabela"/>
            </w:pPr>
            <w:r>
              <w:t>MSG-01</w:t>
            </w:r>
          </w:p>
        </w:tc>
        <w:tc>
          <w:tcPr>
            <w:tcW w:w="7796" w:type="dxa"/>
          </w:tcPr>
          <w:p w14:paraId="12A89D2F" w14:textId="789C905B" w:rsidR="00011899" w:rsidRDefault="00011899" w:rsidP="00176592">
            <w:pPr>
              <w:pStyle w:val="Tabela"/>
            </w:pPr>
            <w:r>
              <w:t>A presença do cliente foi cadastrada com sucesso.</w:t>
            </w:r>
          </w:p>
        </w:tc>
      </w:tr>
      <w:tr w:rsidR="00703273" w:rsidRPr="00577606" w14:paraId="23A341E8" w14:textId="77777777" w:rsidTr="001B6164">
        <w:trPr>
          <w:trHeight w:val="867"/>
        </w:trPr>
        <w:tc>
          <w:tcPr>
            <w:tcW w:w="1413" w:type="dxa"/>
          </w:tcPr>
          <w:p w14:paraId="0ED8BAF0" w14:textId="77777777" w:rsidR="00703273" w:rsidRPr="00577606" w:rsidRDefault="00703273" w:rsidP="00176592">
            <w:pPr>
              <w:pStyle w:val="Tabela"/>
            </w:pPr>
            <w:r>
              <w:t>MSG-03</w:t>
            </w:r>
          </w:p>
        </w:tc>
        <w:tc>
          <w:tcPr>
            <w:tcW w:w="7796" w:type="dxa"/>
          </w:tcPr>
          <w:p w14:paraId="2B883698" w14:textId="76828421" w:rsidR="00703273" w:rsidRPr="00577606" w:rsidRDefault="00011899" w:rsidP="00176592">
            <w:pPr>
              <w:pStyle w:val="Tabela"/>
            </w:pPr>
            <w:r>
              <w:t xml:space="preserve">A presença do cliente foi </w:t>
            </w:r>
            <w:r w:rsidR="0031153A">
              <w:t>editada</w:t>
            </w:r>
            <w:r>
              <w:t xml:space="preserve"> com sucesso.</w:t>
            </w:r>
          </w:p>
        </w:tc>
      </w:tr>
      <w:tr w:rsidR="00703273" w:rsidRPr="00577606" w14:paraId="3C521699" w14:textId="77777777" w:rsidTr="001B6164">
        <w:trPr>
          <w:trHeight w:val="867"/>
        </w:trPr>
        <w:tc>
          <w:tcPr>
            <w:tcW w:w="1413" w:type="dxa"/>
          </w:tcPr>
          <w:p w14:paraId="49242F35" w14:textId="77777777" w:rsidR="00703273" w:rsidRDefault="00703273" w:rsidP="00176592">
            <w:pPr>
              <w:pStyle w:val="Tabela"/>
            </w:pPr>
            <w:r>
              <w:t>MSG-04</w:t>
            </w:r>
          </w:p>
        </w:tc>
        <w:tc>
          <w:tcPr>
            <w:tcW w:w="7796" w:type="dxa"/>
          </w:tcPr>
          <w:p w14:paraId="0C33DA80" w14:textId="5E1ABADB" w:rsidR="00703273" w:rsidRDefault="00011899" w:rsidP="00176592">
            <w:pPr>
              <w:pStyle w:val="Tabela"/>
            </w:pPr>
            <w:r>
              <w:t xml:space="preserve">A presença do cliente foi </w:t>
            </w:r>
            <w:r w:rsidR="0031153A">
              <w:t>deletada</w:t>
            </w:r>
            <w:r>
              <w:t xml:space="preserve"> com sucesso.</w:t>
            </w:r>
          </w:p>
        </w:tc>
      </w:tr>
    </w:tbl>
    <w:p w14:paraId="4BC44DE3" w14:textId="77777777" w:rsidR="006512A0" w:rsidRDefault="00523684" w:rsidP="00523684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242" w:name="_Toc52286387"/>
      <w:r>
        <w:rPr>
          <w:rFonts w:ascii="Times New Roman" w:hAnsi="Times New Roman"/>
        </w:rPr>
        <w:t>Diagrama de classes de domínio</w:t>
      </w:r>
      <w:bookmarkEnd w:id="242"/>
    </w:p>
    <w:p w14:paraId="6F961829" w14:textId="77777777" w:rsidR="00D77650" w:rsidRDefault="007233C3" w:rsidP="00176592">
      <w:pPr>
        <w:pStyle w:val="Corpodetexto"/>
      </w:pPr>
      <w:r>
        <w:rPr>
          <w:noProof/>
        </w:rPr>
        <w:drawing>
          <wp:inline distT="0" distB="0" distL="0" distR="0" wp14:anchorId="044FA48A" wp14:editId="3482086C">
            <wp:extent cx="5279945" cy="74415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45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ABD5" w14:textId="79BD8FBE" w:rsidR="00523684" w:rsidRDefault="00D77650" w:rsidP="00D77650">
      <w:pPr>
        <w:pStyle w:val="Legenda"/>
        <w:jc w:val="both"/>
      </w:pPr>
      <w:r>
        <w:t xml:space="preserve">Figura </w:t>
      </w:r>
      <w:fldSimple w:instr=" SEQ Figura \* ARABIC ">
        <w:r w:rsidR="00FF6ECD">
          <w:rPr>
            <w:noProof/>
          </w:rPr>
          <w:t>35</w:t>
        </w:r>
      </w:fldSimple>
      <w:r>
        <w:t xml:space="preserve"> - Diagrama de Classe de Domínio</w:t>
      </w:r>
    </w:p>
    <w:p w14:paraId="1295ECD6" w14:textId="77777777" w:rsidR="00523684" w:rsidRDefault="00523684" w:rsidP="00176592">
      <w:pPr>
        <w:pStyle w:val="Corpodetexto"/>
      </w:pPr>
    </w:p>
    <w:p w14:paraId="1CAB9B25" w14:textId="77777777" w:rsidR="00523684" w:rsidRDefault="00523684" w:rsidP="00176592">
      <w:pPr>
        <w:pStyle w:val="Corpodetexto"/>
      </w:pPr>
    </w:p>
    <w:p w14:paraId="7E6BA644" w14:textId="77777777" w:rsidR="00523684" w:rsidRDefault="00523684" w:rsidP="00176592">
      <w:pPr>
        <w:pStyle w:val="Corpodetexto"/>
      </w:pPr>
    </w:p>
    <w:p w14:paraId="02D67804" w14:textId="31FB7AEF" w:rsidR="00523684" w:rsidRDefault="00523684" w:rsidP="00523684">
      <w:pPr>
        <w:pStyle w:val="Ttulo2"/>
        <w:jc w:val="both"/>
        <w:rPr>
          <w:rFonts w:ascii="Times New Roman" w:hAnsi="Times New Roman"/>
        </w:rPr>
      </w:pPr>
      <w:bookmarkStart w:id="243" w:name="_Toc52286388"/>
      <w:r>
        <w:rPr>
          <w:rFonts w:ascii="Times New Roman" w:hAnsi="Times New Roman"/>
        </w:rPr>
        <w:t>Modelo Entidade-Relacionamento</w:t>
      </w:r>
      <w:bookmarkEnd w:id="243"/>
    </w:p>
    <w:p w14:paraId="2302E30D" w14:textId="77777777" w:rsidR="00D75BFB" w:rsidRDefault="007233C3" w:rsidP="00176592">
      <w:pPr>
        <w:pStyle w:val="Corpodetexto"/>
      </w:pPr>
      <w:r>
        <w:rPr>
          <w:noProof/>
        </w:rPr>
        <w:drawing>
          <wp:inline distT="0" distB="0" distL="0" distR="0" wp14:anchorId="4F9A7B76" wp14:editId="75C439A4">
            <wp:extent cx="5113521" cy="357187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35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E7EC" w14:textId="451D195A" w:rsidR="00523684" w:rsidRDefault="00D75BFB" w:rsidP="00D75BFB">
      <w:pPr>
        <w:pStyle w:val="Legenda"/>
        <w:jc w:val="both"/>
      </w:pPr>
      <w:r>
        <w:t xml:space="preserve">Figura </w:t>
      </w:r>
      <w:fldSimple w:instr=" SEQ Figura \* ARABIC ">
        <w:r w:rsidR="00FF6ECD">
          <w:rPr>
            <w:noProof/>
          </w:rPr>
          <w:t>36</w:t>
        </w:r>
      </w:fldSimple>
      <w:r>
        <w:t xml:space="preserve"> - Diagrama de Entidade-Relacionamento</w:t>
      </w:r>
    </w:p>
    <w:p w14:paraId="2EE53B4C" w14:textId="77777777" w:rsidR="00523684" w:rsidRDefault="00523684" w:rsidP="00176592">
      <w:pPr>
        <w:pStyle w:val="Corpodetexto"/>
      </w:pPr>
    </w:p>
    <w:p w14:paraId="2B208D94" w14:textId="77777777" w:rsidR="00523684" w:rsidRDefault="00523684" w:rsidP="00176592">
      <w:pPr>
        <w:pStyle w:val="Corpodetexto"/>
      </w:pPr>
    </w:p>
    <w:p w14:paraId="1AE43EBC" w14:textId="77777777" w:rsidR="00523684" w:rsidRDefault="00523684" w:rsidP="00176592">
      <w:pPr>
        <w:pStyle w:val="Corpodetexto"/>
      </w:pPr>
    </w:p>
    <w:p w14:paraId="41476F37" w14:textId="77777777" w:rsidR="00523684" w:rsidRPr="00523684" w:rsidRDefault="00523684" w:rsidP="00176592">
      <w:pPr>
        <w:pStyle w:val="Corpodetexto"/>
      </w:pPr>
    </w:p>
    <w:p w14:paraId="6C825E4E" w14:textId="77777777" w:rsidR="00523684" w:rsidRDefault="00523684" w:rsidP="00523684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244" w:name="_Toc52286389"/>
      <w:r>
        <w:rPr>
          <w:rFonts w:ascii="Times New Roman" w:hAnsi="Times New Roman"/>
        </w:rPr>
        <w:t>Diagrama de componentes</w:t>
      </w:r>
      <w:bookmarkEnd w:id="244"/>
    </w:p>
    <w:p w14:paraId="5332BA1C" w14:textId="77777777" w:rsidR="00FF6ECD" w:rsidRDefault="00D367FA" w:rsidP="00176592">
      <w:pPr>
        <w:pStyle w:val="Corpodetexto"/>
      </w:pPr>
      <w:r>
        <w:rPr>
          <w:noProof/>
        </w:rPr>
        <w:drawing>
          <wp:inline distT="0" distB="0" distL="0" distR="0" wp14:anchorId="69C9E63E" wp14:editId="70C5935C">
            <wp:extent cx="4363368" cy="7560000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368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F665" w14:textId="678234C2" w:rsidR="00523684" w:rsidRDefault="00FF6ECD" w:rsidP="00FF6EC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37</w:t>
        </w:r>
      </w:fldSimple>
      <w:r>
        <w:t xml:space="preserve"> - Diagrama de Componentes</w:t>
      </w:r>
    </w:p>
    <w:p w14:paraId="3AA88633" w14:textId="77777777" w:rsidR="00927907" w:rsidRDefault="00927907" w:rsidP="00176592">
      <w:pPr>
        <w:pStyle w:val="Corpodetexto"/>
      </w:pPr>
    </w:p>
    <w:p w14:paraId="1A9631C5" w14:textId="19EF393F" w:rsidR="00523684" w:rsidRDefault="00523684" w:rsidP="00523684">
      <w:pPr>
        <w:pStyle w:val="Ttulo2"/>
        <w:jc w:val="both"/>
        <w:rPr>
          <w:rFonts w:ascii="Times New Roman" w:hAnsi="Times New Roman"/>
        </w:rPr>
      </w:pPr>
      <w:bookmarkStart w:id="245" w:name="_Toc52286390"/>
      <w:r>
        <w:rPr>
          <w:rFonts w:ascii="Times New Roman" w:hAnsi="Times New Roman"/>
        </w:rPr>
        <w:t>Diagrama de implantação</w:t>
      </w:r>
      <w:bookmarkEnd w:id="245"/>
    </w:p>
    <w:p w14:paraId="2D83C6D3" w14:textId="77777777" w:rsidR="00FF6ECD" w:rsidRDefault="00C057AB" w:rsidP="00176592">
      <w:pPr>
        <w:pStyle w:val="Corpodetexto"/>
      </w:pPr>
      <w:r>
        <w:rPr>
          <w:noProof/>
        </w:rPr>
        <w:drawing>
          <wp:inline distT="0" distB="0" distL="0" distR="0" wp14:anchorId="3C8D23DC" wp14:editId="104CC166">
            <wp:extent cx="4796645" cy="7704000"/>
            <wp:effectExtent l="0" t="0" r="444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45" cy="77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14F5" w14:textId="4E1FE7E0" w:rsidR="00523684" w:rsidRDefault="00FF6ECD" w:rsidP="00FF6ECD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38</w:t>
        </w:r>
      </w:fldSimple>
      <w:r>
        <w:t xml:space="preserve"> - Diagrama de Implantação</w:t>
      </w:r>
    </w:p>
    <w:p w14:paraId="2197B47A" w14:textId="77777777" w:rsidR="00523684" w:rsidRDefault="00523684" w:rsidP="00176592">
      <w:pPr>
        <w:pStyle w:val="Corpodetexto"/>
      </w:pPr>
    </w:p>
    <w:p w14:paraId="4F2F3D0A" w14:textId="5AAFDF31" w:rsidR="00523684" w:rsidRDefault="00523684" w:rsidP="00523684">
      <w:pPr>
        <w:pStyle w:val="Ttulo2"/>
        <w:jc w:val="both"/>
        <w:rPr>
          <w:rFonts w:ascii="Times New Roman" w:hAnsi="Times New Roman"/>
        </w:rPr>
      </w:pPr>
      <w:bookmarkStart w:id="246" w:name="_Toc52286391"/>
      <w:r>
        <w:rPr>
          <w:rFonts w:ascii="Times New Roman" w:hAnsi="Times New Roman"/>
        </w:rPr>
        <w:t>Plano de Testes</w:t>
      </w:r>
      <w:bookmarkEnd w:id="24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2"/>
        <w:gridCol w:w="1404"/>
        <w:gridCol w:w="1939"/>
        <w:gridCol w:w="2082"/>
        <w:gridCol w:w="2068"/>
      </w:tblGrid>
      <w:tr w:rsidR="00523684" w14:paraId="2A5B9240" w14:textId="77777777" w:rsidTr="00605F4E">
        <w:tc>
          <w:tcPr>
            <w:tcW w:w="812" w:type="dxa"/>
            <w:shd w:val="clear" w:color="auto" w:fill="auto"/>
          </w:tcPr>
          <w:p w14:paraId="624583E5" w14:textId="77777777" w:rsidR="00523684" w:rsidRDefault="00523684" w:rsidP="000445E9">
            <w:pPr>
              <w:pStyle w:val="Corpodetexto"/>
              <w:jc w:val="center"/>
            </w:pPr>
            <w:r>
              <w:t>Id Caso de Teste</w:t>
            </w:r>
          </w:p>
        </w:tc>
        <w:tc>
          <w:tcPr>
            <w:tcW w:w="1404" w:type="dxa"/>
            <w:shd w:val="clear" w:color="auto" w:fill="auto"/>
          </w:tcPr>
          <w:p w14:paraId="1FE1CB2D" w14:textId="77777777" w:rsidR="00523684" w:rsidRDefault="00523684" w:rsidP="00176592">
            <w:pPr>
              <w:pStyle w:val="Corpodetexto"/>
            </w:pPr>
            <w:r>
              <w:t>Caso de uso</w:t>
            </w:r>
          </w:p>
        </w:tc>
        <w:tc>
          <w:tcPr>
            <w:tcW w:w="1939" w:type="dxa"/>
            <w:shd w:val="clear" w:color="auto" w:fill="auto"/>
          </w:tcPr>
          <w:p w14:paraId="343C2ECD" w14:textId="77777777" w:rsidR="00523684" w:rsidRDefault="00523684" w:rsidP="00176592">
            <w:pPr>
              <w:pStyle w:val="Corpodetexto"/>
            </w:pPr>
            <w:r>
              <w:t>Objetivo do Caso de Teste</w:t>
            </w:r>
          </w:p>
        </w:tc>
        <w:tc>
          <w:tcPr>
            <w:tcW w:w="2082" w:type="dxa"/>
            <w:shd w:val="clear" w:color="auto" w:fill="auto"/>
          </w:tcPr>
          <w:p w14:paraId="03DC43D2" w14:textId="77777777" w:rsidR="00523684" w:rsidRDefault="00523684" w:rsidP="00176592">
            <w:pPr>
              <w:pStyle w:val="Corpodetexto"/>
            </w:pPr>
            <w:r>
              <w:t>Entradas</w:t>
            </w:r>
          </w:p>
        </w:tc>
        <w:tc>
          <w:tcPr>
            <w:tcW w:w="2068" w:type="dxa"/>
            <w:shd w:val="clear" w:color="auto" w:fill="auto"/>
          </w:tcPr>
          <w:p w14:paraId="34227E7F" w14:textId="77777777" w:rsidR="00523684" w:rsidRDefault="00523684" w:rsidP="00176592">
            <w:pPr>
              <w:pStyle w:val="Corpodetexto"/>
            </w:pPr>
            <w:r>
              <w:t>Resultados esperados</w:t>
            </w:r>
          </w:p>
        </w:tc>
      </w:tr>
      <w:tr w:rsidR="00523684" w14:paraId="56A1E2DE" w14:textId="77777777" w:rsidTr="00605F4E">
        <w:tc>
          <w:tcPr>
            <w:tcW w:w="812" w:type="dxa"/>
            <w:shd w:val="clear" w:color="auto" w:fill="auto"/>
          </w:tcPr>
          <w:p w14:paraId="16065900" w14:textId="7AE03030" w:rsidR="00523684" w:rsidRDefault="00523684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0C910DE0" w14:textId="675A901E" w:rsidR="00523684" w:rsidRDefault="00C33D7E" w:rsidP="00176592">
            <w:pPr>
              <w:pStyle w:val="Corpodetexto"/>
            </w:pPr>
            <w:r>
              <w:t xml:space="preserve">Cadastrar </w:t>
            </w:r>
            <w:r w:rsidR="00F076A1">
              <w:t>Cliente (4.1.</w:t>
            </w:r>
            <w:r w:rsidR="00605F4E">
              <w:t>5-4</w:t>
            </w:r>
            <w:r w:rsidR="00F076A1">
              <w:t>)</w:t>
            </w:r>
          </w:p>
        </w:tc>
        <w:tc>
          <w:tcPr>
            <w:tcW w:w="1939" w:type="dxa"/>
            <w:shd w:val="clear" w:color="auto" w:fill="auto"/>
          </w:tcPr>
          <w:p w14:paraId="33CDF8AF" w14:textId="3E633DF5" w:rsidR="00523684" w:rsidRDefault="00F076A1" w:rsidP="00176592">
            <w:pPr>
              <w:pStyle w:val="Corpodetexto"/>
            </w:pP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7FCA0EC9" w14:textId="155BB666" w:rsidR="00523684" w:rsidRDefault="00F076A1" w:rsidP="00176592">
            <w:pPr>
              <w:pStyle w:val="Corpodetexto"/>
            </w:pPr>
            <w:r>
              <w:t>CPF não cadastrado na base de dados.</w:t>
            </w:r>
          </w:p>
        </w:tc>
        <w:tc>
          <w:tcPr>
            <w:tcW w:w="2068" w:type="dxa"/>
            <w:shd w:val="clear" w:color="auto" w:fill="auto"/>
          </w:tcPr>
          <w:p w14:paraId="05A64496" w14:textId="2E40AB9A" w:rsidR="00523684" w:rsidRDefault="00F076A1" w:rsidP="00176592">
            <w:pPr>
              <w:pStyle w:val="Corpodetexto"/>
            </w:pPr>
            <w:r>
              <w:t>Cadastro realizado.</w:t>
            </w:r>
          </w:p>
        </w:tc>
      </w:tr>
      <w:tr w:rsidR="00605F4E" w14:paraId="740C9B51" w14:textId="77777777" w:rsidTr="00605F4E">
        <w:tc>
          <w:tcPr>
            <w:tcW w:w="812" w:type="dxa"/>
            <w:shd w:val="clear" w:color="auto" w:fill="auto"/>
          </w:tcPr>
          <w:p w14:paraId="1B893737" w14:textId="05A59D13" w:rsidR="00605F4E" w:rsidRDefault="00605F4E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7A180747" w14:textId="0CFC42CB" w:rsidR="00605F4E" w:rsidRDefault="00605F4E" w:rsidP="00176592">
            <w:pPr>
              <w:pStyle w:val="Corpodetexto"/>
            </w:pPr>
            <w:r>
              <w:t>Cadastrar Cliente (4.1.5-5)</w:t>
            </w:r>
          </w:p>
        </w:tc>
        <w:tc>
          <w:tcPr>
            <w:tcW w:w="1939" w:type="dxa"/>
            <w:shd w:val="clear" w:color="auto" w:fill="auto"/>
          </w:tcPr>
          <w:p w14:paraId="06DC27E2" w14:textId="072E76EA" w:rsidR="00605F4E" w:rsidRDefault="00605F4E" w:rsidP="00176592">
            <w:pPr>
              <w:pStyle w:val="Corpodetexto"/>
            </w:pPr>
            <w:r>
              <w:t>Não realizar cadastro.</w:t>
            </w:r>
          </w:p>
        </w:tc>
        <w:tc>
          <w:tcPr>
            <w:tcW w:w="2082" w:type="dxa"/>
            <w:shd w:val="clear" w:color="auto" w:fill="auto"/>
          </w:tcPr>
          <w:p w14:paraId="46F2AA98" w14:textId="449B0DFC" w:rsidR="00605F4E" w:rsidRDefault="00605F4E" w:rsidP="00176592">
            <w:pPr>
              <w:pStyle w:val="Corpodetexto"/>
            </w:pPr>
            <w:r>
              <w:t>CPF cadastrado na base de dados.</w:t>
            </w:r>
          </w:p>
        </w:tc>
        <w:tc>
          <w:tcPr>
            <w:tcW w:w="2068" w:type="dxa"/>
            <w:shd w:val="clear" w:color="auto" w:fill="auto"/>
          </w:tcPr>
          <w:p w14:paraId="66876A79" w14:textId="786E80DD" w:rsidR="00605F4E" w:rsidRDefault="00605F4E" w:rsidP="00176592">
            <w:pPr>
              <w:pStyle w:val="Corpodetexto"/>
            </w:pPr>
            <w:r>
              <w:t>Não realizar cadastro.</w:t>
            </w:r>
          </w:p>
        </w:tc>
      </w:tr>
      <w:tr w:rsidR="00605F4E" w14:paraId="002CCE07" w14:textId="77777777" w:rsidTr="00605F4E">
        <w:tc>
          <w:tcPr>
            <w:tcW w:w="812" w:type="dxa"/>
            <w:shd w:val="clear" w:color="auto" w:fill="auto"/>
          </w:tcPr>
          <w:p w14:paraId="22AF59D4" w14:textId="3D878A4A" w:rsidR="00605F4E" w:rsidRDefault="00605F4E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3C15E6F8" w14:textId="70104FA9" w:rsidR="00605F4E" w:rsidRDefault="00605F4E" w:rsidP="00176592">
            <w:pPr>
              <w:pStyle w:val="Corpodetexto"/>
            </w:pPr>
            <w:r>
              <w:t>Editar Cliente (4.1.</w:t>
            </w:r>
            <w:r w:rsidR="005B1D44">
              <w:t>6</w:t>
            </w:r>
            <w:r w:rsidR="00035D90">
              <w:t>-</w:t>
            </w:r>
            <w:r w:rsidR="005B1D44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2F4A807A" w14:textId="1722F095" w:rsidR="00605F4E" w:rsidRDefault="00E67619" w:rsidP="00176592">
            <w:pPr>
              <w:pStyle w:val="Corpodetexto"/>
            </w:pPr>
            <w:r>
              <w:t>Realizar a edição do cadastro</w:t>
            </w:r>
            <w:r w:rsidR="00605F4E">
              <w:t>.</w:t>
            </w:r>
          </w:p>
        </w:tc>
        <w:tc>
          <w:tcPr>
            <w:tcW w:w="2082" w:type="dxa"/>
            <w:shd w:val="clear" w:color="auto" w:fill="auto"/>
          </w:tcPr>
          <w:p w14:paraId="582F8DA1" w14:textId="1D8C6299" w:rsidR="00605F4E" w:rsidRDefault="00605F4E" w:rsidP="00176592">
            <w:pPr>
              <w:pStyle w:val="Corpodetexto"/>
            </w:pPr>
            <w:r>
              <w:t>CPF cadastrado na base de dados.</w:t>
            </w:r>
          </w:p>
        </w:tc>
        <w:tc>
          <w:tcPr>
            <w:tcW w:w="2068" w:type="dxa"/>
            <w:shd w:val="clear" w:color="auto" w:fill="auto"/>
          </w:tcPr>
          <w:p w14:paraId="33593401" w14:textId="7D03D49A" w:rsidR="00605F4E" w:rsidRDefault="0022358E" w:rsidP="00176592">
            <w:pPr>
              <w:pStyle w:val="Corpodetexto"/>
            </w:pPr>
            <w:r>
              <w:t>Cadastro editado.</w:t>
            </w:r>
          </w:p>
        </w:tc>
      </w:tr>
      <w:tr w:rsidR="00035D90" w14:paraId="51E18A89" w14:textId="77777777" w:rsidTr="00605F4E">
        <w:tc>
          <w:tcPr>
            <w:tcW w:w="812" w:type="dxa"/>
            <w:shd w:val="clear" w:color="auto" w:fill="auto"/>
          </w:tcPr>
          <w:p w14:paraId="51E896D8" w14:textId="13D10F0E" w:rsidR="00035D90" w:rsidRDefault="00035D90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62EFAE11" w14:textId="30A65E10" w:rsidR="00035D90" w:rsidRDefault="00035D90" w:rsidP="00176592">
            <w:pPr>
              <w:pStyle w:val="Corpodetexto"/>
            </w:pPr>
            <w:r>
              <w:t>Deletar Cliente (4.1.</w:t>
            </w:r>
            <w:r w:rsidR="005A0DBF">
              <w:t>11</w:t>
            </w:r>
            <w:r>
              <w:t>-2)</w:t>
            </w:r>
          </w:p>
        </w:tc>
        <w:tc>
          <w:tcPr>
            <w:tcW w:w="1939" w:type="dxa"/>
            <w:shd w:val="clear" w:color="auto" w:fill="auto"/>
          </w:tcPr>
          <w:p w14:paraId="1FF5A2FC" w14:textId="263BD8BD" w:rsidR="00035D90" w:rsidRDefault="00035D90" w:rsidP="00176592">
            <w:pPr>
              <w:pStyle w:val="Corpodetexto"/>
            </w:pPr>
            <w:r>
              <w:t xml:space="preserve">Realizar a </w:t>
            </w:r>
            <w:r w:rsidR="005A0DBF">
              <w:t>exclusão</w:t>
            </w:r>
            <w:r>
              <w:t xml:space="preserve"> do cadastro.</w:t>
            </w:r>
          </w:p>
        </w:tc>
        <w:tc>
          <w:tcPr>
            <w:tcW w:w="2082" w:type="dxa"/>
            <w:shd w:val="clear" w:color="auto" w:fill="auto"/>
          </w:tcPr>
          <w:p w14:paraId="2D7A6B19" w14:textId="7CF1BFFB" w:rsidR="00035D90" w:rsidRDefault="009C10D4" w:rsidP="00176592">
            <w:pPr>
              <w:pStyle w:val="Corpodetexto"/>
            </w:pPr>
            <w:r>
              <w:t xml:space="preserve">Apagar </w:t>
            </w:r>
            <w:r w:rsidR="00035D90">
              <w:t>CPF cadastrado na base de dados.</w:t>
            </w:r>
          </w:p>
        </w:tc>
        <w:tc>
          <w:tcPr>
            <w:tcW w:w="2068" w:type="dxa"/>
            <w:shd w:val="clear" w:color="auto" w:fill="auto"/>
          </w:tcPr>
          <w:p w14:paraId="4C6B77D8" w14:textId="4DB57754" w:rsidR="00035D90" w:rsidRDefault="00035D90" w:rsidP="00176592">
            <w:pPr>
              <w:pStyle w:val="Corpodetexto"/>
            </w:pPr>
            <w:r>
              <w:t xml:space="preserve">Cadastro </w:t>
            </w:r>
            <w:r w:rsidR="005A0DBF">
              <w:t>deletado</w:t>
            </w:r>
            <w:r>
              <w:t>.</w:t>
            </w:r>
          </w:p>
        </w:tc>
      </w:tr>
      <w:tr w:rsidR="00A241A2" w14:paraId="1A4C7CA4" w14:textId="77777777" w:rsidTr="000D476B">
        <w:tc>
          <w:tcPr>
            <w:tcW w:w="812" w:type="dxa"/>
            <w:shd w:val="clear" w:color="auto" w:fill="auto"/>
          </w:tcPr>
          <w:p w14:paraId="1DFAB9BE" w14:textId="563B3B37" w:rsidR="00A241A2" w:rsidRDefault="00A241A2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36B463D3" w14:textId="1826386D" w:rsidR="00A241A2" w:rsidRDefault="00A241A2" w:rsidP="00176592">
            <w:pPr>
              <w:pStyle w:val="Corpodetexto"/>
            </w:pPr>
            <w:r>
              <w:t>Deletar Cliente (4.1.11-</w:t>
            </w:r>
            <w:r w:rsidR="005B1D44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4166592A" w14:textId="77777777" w:rsidR="00A241A2" w:rsidRDefault="00A241A2" w:rsidP="00176592">
            <w:pPr>
              <w:pStyle w:val="Corpodetexto"/>
            </w:pPr>
            <w:r>
              <w:t>Realizar a exclusão do cadastro.</w:t>
            </w:r>
          </w:p>
        </w:tc>
        <w:tc>
          <w:tcPr>
            <w:tcW w:w="2082" w:type="dxa"/>
            <w:shd w:val="clear" w:color="auto" w:fill="auto"/>
          </w:tcPr>
          <w:p w14:paraId="0E776CFD" w14:textId="4C130800" w:rsidR="00A241A2" w:rsidRDefault="005B1D44" w:rsidP="00176592">
            <w:pPr>
              <w:pStyle w:val="Corpodetexto"/>
            </w:pPr>
            <w:r>
              <w:t>Não a</w:t>
            </w:r>
            <w:r w:rsidR="00A241A2">
              <w:t>pagar CPF cadastrado na base de dados.</w:t>
            </w:r>
          </w:p>
        </w:tc>
        <w:tc>
          <w:tcPr>
            <w:tcW w:w="2068" w:type="dxa"/>
            <w:shd w:val="clear" w:color="auto" w:fill="auto"/>
          </w:tcPr>
          <w:p w14:paraId="169CD964" w14:textId="3FD5EABB" w:rsidR="00A241A2" w:rsidRDefault="005B1D44" w:rsidP="00176592">
            <w:pPr>
              <w:pStyle w:val="Corpodetexto"/>
            </w:pPr>
            <w:r>
              <w:t>Não realizar a exclusão do c</w:t>
            </w:r>
            <w:r w:rsidR="00A241A2">
              <w:t>adastro.</w:t>
            </w:r>
          </w:p>
        </w:tc>
      </w:tr>
      <w:tr w:rsidR="00035D90" w14:paraId="3FB32AD8" w14:textId="77777777" w:rsidTr="00605F4E">
        <w:tc>
          <w:tcPr>
            <w:tcW w:w="812" w:type="dxa"/>
            <w:shd w:val="clear" w:color="auto" w:fill="auto"/>
          </w:tcPr>
          <w:p w14:paraId="548C8747" w14:textId="395B907C" w:rsidR="00035D90" w:rsidRDefault="00035D90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2E2EA302" w14:textId="12AF6C89" w:rsidR="00035D90" w:rsidRDefault="00AF7CDF" w:rsidP="00176592">
            <w:pPr>
              <w:pStyle w:val="Corpodetexto"/>
            </w:pPr>
            <w:r>
              <w:t>Cadastrar Férias (</w:t>
            </w:r>
            <w:r w:rsidR="003C4792">
              <w:t>4.2.5-</w:t>
            </w:r>
            <w:r w:rsidR="00503FB5">
              <w:t>6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4E305300" w14:textId="3B786F51" w:rsidR="00035D90" w:rsidRDefault="003C4792" w:rsidP="00176592">
            <w:pPr>
              <w:pStyle w:val="Corpodetexto"/>
            </w:pPr>
            <w:r>
              <w:t>Realizar cadastro</w:t>
            </w:r>
            <w:r w:rsidR="00210638">
              <w:t>.</w:t>
            </w:r>
          </w:p>
        </w:tc>
        <w:tc>
          <w:tcPr>
            <w:tcW w:w="2082" w:type="dxa"/>
            <w:shd w:val="clear" w:color="auto" w:fill="auto"/>
          </w:tcPr>
          <w:p w14:paraId="2EED0795" w14:textId="41385BFE" w:rsidR="00035D90" w:rsidRDefault="00210638" w:rsidP="00176592">
            <w:pPr>
              <w:pStyle w:val="Corpodetexto"/>
            </w:pPr>
            <w:r>
              <w:t xml:space="preserve">Cadastrar </w:t>
            </w:r>
            <w:r w:rsidR="00D71669">
              <w:t>período de férias.</w:t>
            </w:r>
          </w:p>
        </w:tc>
        <w:tc>
          <w:tcPr>
            <w:tcW w:w="2068" w:type="dxa"/>
            <w:shd w:val="clear" w:color="auto" w:fill="auto"/>
          </w:tcPr>
          <w:p w14:paraId="5648BE23" w14:textId="21064876" w:rsidR="00035D90" w:rsidRDefault="00F23F16" w:rsidP="00176592">
            <w:pPr>
              <w:pStyle w:val="Corpodetexto"/>
            </w:pPr>
            <w:r>
              <w:t>Cadastro realizado.</w:t>
            </w:r>
          </w:p>
        </w:tc>
      </w:tr>
      <w:tr w:rsidR="00F23F16" w14:paraId="4E385D50" w14:textId="77777777" w:rsidTr="00605F4E">
        <w:tc>
          <w:tcPr>
            <w:tcW w:w="812" w:type="dxa"/>
            <w:shd w:val="clear" w:color="auto" w:fill="auto"/>
          </w:tcPr>
          <w:p w14:paraId="577F6A0C" w14:textId="08C2C748" w:rsidR="00F23F16" w:rsidRDefault="00F23F16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4E14366F" w14:textId="4A5BC669" w:rsidR="00F23F16" w:rsidRDefault="00F23F16" w:rsidP="00176592">
            <w:pPr>
              <w:pStyle w:val="Corpodetexto"/>
            </w:pPr>
            <w:r>
              <w:t>Cadastrar Férias (4.2.</w:t>
            </w:r>
            <w:r w:rsidR="00503FB5">
              <w:t>6.1</w:t>
            </w:r>
            <w:r>
              <w:t>-</w:t>
            </w:r>
            <w:r w:rsidR="00503FB5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787925A0" w14:textId="0214E0E7" w:rsidR="00F23F16" w:rsidRDefault="00F23F16" w:rsidP="00176592">
            <w:pPr>
              <w:pStyle w:val="Corpodetexto"/>
            </w:pPr>
            <w:r>
              <w:t>Não realizar cadastro.</w:t>
            </w:r>
          </w:p>
        </w:tc>
        <w:tc>
          <w:tcPr>
            <w:tcW w:w="2082" w:type="dxa"/>
            <w:shd w:val="clear" w:color="auto" w:fill="auto"/>
          </w:tcPr>
          <w:p w14:paraId="5AA55B24" w14:textId="1A9BF86C" w:rsidR="00F23F16" w:rsidRDefault="00F23F16" w:rsidP="00176592">
            <w:pPr>
              <w:pStyle w:val="Corpodetexto"/>
            </w:pPr>
            <w:r>
              <w:t>Cadastrar período de férias, para um plano mensal.</w:t>
            </w:r>
          </w:p>
        </w:tc>
        <w:tc>
          <w:tcPr>
            <w:tcW w:w="2068" w:type="dxa"/>
            <w:shd w:val="clear" w:color="auto" w:fill="auto"/>
          </w:tcPr>
          <w:p w14:paraId="14A66333" w14:textId="69780171" w:rsidR="00F23F16" w:rsidRDefault="000F789B" w:rsidP="00176592">
            <w:pPr>
              <w:pStyle w:val="Corpodetexto"/>
            </w:pPr>
            <w:r>
              <w:t>Não realizar c</w:t>
            </w:r>
            <w:r w:rsidR="00F23F16">
              <w:t>adastro.</w:t>
            </w:r>
          </w:p>
        </w:tc>
      </w:tr>
      <w:tr w:rsidR="00F23F16" w14:paraId="00EAD68D" w14:textId="77777777" w:rsidTr="00605F4E">
        <w:tc>
          <w:tcPr>
            <w:tcW w:w="812" w:type="dxa"/>
            <w:shd w:val="clear" w:color="auto" w:fill="auto"/>
          </w:tcPr>
          <w:p w14:paraId="727C11EF" w14:textId="3363CDA7" w:rsidR="00F23F16" w:rsidRDefault="00F23F16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1CC8FCC1" w14:textId="6E902C4E" w:rsidR="00F23F16" w:rsidRDefault="00F23F16" w:rsidP="00176592">
            <w:pPr>
              <w:pStyle w:val="Corpodetexto"/>
            </w:pPr>
            <w:r>
              <w:t>Cadastrar Férias (4.2.</w:t>
            </w:r>
            <w:r w:rsidR="00710493">
              <w:t>6</w:t>
            </w:r>
            <w:r w:rsidR="00503FB5">
              <w:t>.2</w:t>
            </w:r>
            <w:r>
              <w:t>-3)</w:t>
            </w:r>
          </w:p>
        </w:tc>
        <w:tc>
          <w:tcPr>
            <w:tcW w:w="1939" w:type="dxa"/>
            <w:shd w:val="clear" w:color="auto" w:fill="auto"/>
          </w:tcPr>
          <w:p w14:paraId="65954690" w14:textId="572F88D8" w:rsidR="00F23F16" w:rsidRDefault="00F23F16" w:rsidP="00176592">
            <w:pPr>
              <w:pStyle w:val="Corpodetexto"/>
            </w:pPr>
            <w:r>
              <w:t>Não realizar cadastro.</w:t>
            </w:r>
          </w:p>
        </w:tc>
        <w:tc>
          <w:tcPr>
            <w:tcW w:w="2082" w:type="dxa"/>
            <w:shd w:val="clear" w:color="auto" w:fill="auto"/>
          </w:tcPr>
          <w:p w14:paraId="2AC0E2F9" w14:textId="319BF4A5" w:rsidR="00F23F16" w:rsidRDefault="00F23F16" w:rsidP="00176592">
            <w:pPr>
              <w:pStyle w:val="Corpodetexto"/>
            </w:pPr>
            <w:r>
              <w:t>Cadastrar mais de 3 períodos de férias.</w:t>
            </w:r>
          </w:p>
        </w:tc>
        <w:tc>
          <w:tcPr>
            <w:tcW w:w="2068" w:type="dxa"/>
            <w:shd w:val="clear" w:color="auto" w:fill="auto"/>
          </w:tcPr>
          <w:p w14:paraId="44D02A12" w14:textId="2D77348D" w:rsidR="00F23F16" w:rsidRDefault="000F789B" w:rsidP="00176592">
            <w:pPr>
              <w:pStyle w:val="Corpodetexto"/>
            </w:pPr>
            <w:r>
              <w:t>Não realizar cadastro</w:t>
            </w:r>
            <w:r w:rsidR="00F23F16">
              <w:t>.</w:t>
            </w:r>
          </w:p>
        </w:tc>
      </w:tr>
      <w:tr w:rsidR="00F23F16" w14:paraId="52253C2A" w14:textId="77777777" w:rsidTr="00605F4E">
        <w:tc>
          <w:tcPr>
            <w:tcW w:w="812" w:type="dxa"/>
            <w:shd w:val="clear" w:color="auto" w:fill="auto"/>
          </w:tcPr>
          <w:p w14:paraId="2FBCDAEF" w14:textId="16D557DD" w:rsidR="00F23F16" w:rsidRDefault="00F23F16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7B27C7E8" w14:textId="2E2D7B3B" w:rsidR="00F23F16" w:rsidRDefault="00F23F16" w:rsidP="00176592">
            <w:pPr>
              <w:pStyle w:val="Corpodetexto"/>
            </w:pPr>
            <w:r>
              <w:t>Cadastrar Férias (4.2.</w:t>
            </w:r>
            <w:r w:rsidR="00710493">
              <w:t>6</w:t>
            </w:r>
            <w:r w:rsidR="00503FB5">
              <w:t>.3</w:t>
            </w:r>
            <w:r>
              <w:t>-</w:t>
            </w:r>
            <w:r w:rsidR="00710493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402CFB41" w14:textId="716DB897" w:rsidR="00F23F16" w:rsidRDefault="00F23F16" w:rsidP="00176592">
            <w:pPr>
              <w:pStyle w:val="Corpodetexto"/>
            </w:pPr>
            <w:r>
              <w:t>Não realizar cadastro.</w:t>
            </w:r>
          </w:p>
        </w:tc>
        <w:tc>
          <w:tcPr>
            <w:tcW w:w="2082" w:type="dxa"/>
            <w:shd w:val="clear" w:color="auto" w:fill="auto"/>
          </w:tcPr>
          <w:p w14:paraId="18AFBCB7" w14:textId="29712727" w:rsidR="00F23F16" w:rsidRDefault="00F23F16" w:rsidP="00176592">
            <w:pPr>
              <w:pStyle w:val="Corpodetexto"/>
            </w:pPr>
            <w:r>
              <w:t>Cadastrar</w:t>
            </w:r>
            <w:r w:rsidR="000F789B">
              <w:t xml:space="preserve"> mais de 30 dias </w:t>
            </w:r>
            <w:r>
              <w:t>de férias</w:t>
            </w:r>
            <w:r w:rsidR="000F789B">
              <w:t>.</w:t>
            </w:r>
          </w:p>
        </w:tc>
        <w:tc>
          <w:tcPr>
            <w:tcW w:w="2068" w:type="dxa"/>
            <w:shd w:val="clear" w:color="auto" w:fill="auto"/>
          </w:tcPr>
          <w:p w14:paraId="28E772A0" w14:textId="35D9085A" w:rsidR="00F23F16" w:rsidRDefault="000F789B" w:rsidP="00176592">
            <w:pPr>
              <w:pStyle w:val="Corpodetexto"/>
            </w:pPr>
            <w:r>
              <w:t>Não realizar cadastro</w:t>
            </w:r>
            <w:r w:rsidR="00F23F16">
              <w:t>.</w:t>
            </w:r>
          </w:p>
        </w:tc>
      </w:tr>
      <w:tr w:rsidR="00595B74" w14:paraId="2D8989CC" w14:textId="77777777" w:rsidTr="00605F4E">
        <w:tc>
          <w:tcPr>
            <w:tcW w:w="812" w:type="dxa"/>
            <w:shd w:val="clear" w:color="auto" w:fill="auto"/>
          </w:tcPr>
          <w:p w14:paraId="7AB2D6C3" w14:textId="119864BF" w:rsidR="00595B74" w:rsidRDefault="00595B74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39E5F0AD" w14:textId="751AB903" w:rsidR="00595B74" w:rsidRDefault="00595B74" w:rsidP="00176592">
            <w:pPr>
              <w:pStyle w:val="Corpodetexto"/>
            </w:pPr>
            <w:r>
              <w:t>Editar Férias (4.2.</w:t>
            </w:r>
            <w:r w:rsidR="00710493">
              <w:t>10</w:t>
            </w:r>
            <w:r>
              <w:t>-</w:t>
            </w:r>
            <w:r w:rsidR="00710493">
              <w:t>6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454EDDCF" w14:textId="2AA1BF28" w:rsidR="00595B74" w:rsidRDefault="00595B74" w:rsidP="00176592">
            <w:pPr>
              <w:pStyle w:val="Corpodetexto"/>
            </w:pPr>
            <w:r>
              <w:t>Realizar a edição do cadastro.</w:t>
            </w:r>
          </w:p>
        </w:tc>
        <w:tc>
          <w:tcPr>
            <w:tcW w:w="2082" w:type="dxa"/>
            <w:shd w:val="clear" w:color="auto" w:fill="auto"/>
          </w:tcPr>
          <w:p w14:paraId="7DA03A8B" w14:textId="0A32AAC8" w:rsidR="00595B74" w:rsidRDefault="00595B74" w:rsidP="00176592">
            <w:pPr>
              <w:pStyle w:val="Corpodetexto"/>
            </w:pPr>
            <w:r>
              <w:t>Cadastrar período de férias.</w:t>
            </w:r>
          </w:p>
        </w:tc>
        <w:tc>
          <w:tcPr>
            <w:tcW w:w="2068" w:type="dxa"/>
            <w:shd w:val="clear" w:color="auto" w:fill="auto"/>
          </w:tcPr>
          <w:p w14:paraId="06F2D95D" w14:textId="47E90404" w:rsidR="00595B74" w:rsidRDefault="00595B74" w:rsidP="00176592">
            <w:pPr>
              <w:pStyle w:val="Corpodetexto"/>
            </w:pPr>
            <w:r>
              <w:t>Cadastro editado.</w:t>
            </w:r>
          </w:p>
        </w:tc>
      </w:tr>
      <w:tr w:rsidR="000F789B" w14:paraId="1044FC2D" w14:textId="77777777" w:rsidTr="00605F4E">
        <w:tc>
          <w:tcPr>
            <w:tcW w:w="812" w:type="dxa"/>
            <w:shd w:val="clear" w:color="auto" w:fill="auto"/>
          </w:tcPr>
          <w:p w14:paraId="40E5658E" w14:textId="1E5DB45A" w:rsidR="000F789B" w:rsidRDefault="000F789B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3B75C623" w14:textId="622E3F7E" w:rsidR="000F789B" w:rsidRDefault="000F789B" w:rsidP="00176592">
            <w:pPr>
              <w:pStyle w:val="Corpodetexto"/>
            </w:pPr>
            <w:r>
              <w:t>Editar Férias (4.2.</w:t>
            </w:r>
            <w:r w:rsidR="006C3DA9">
              <w:t>10</w:t>
            </w:r>
            <w:r w:rsidR="002D2ADC">
              <w:t>.1</w:t>
            </w:r>
            <w:r>
              <w:t>-3)</w:t>
            </w:r>
          </w:p>
        </w:tc>
        <w:tc>
          <w:tcPr>
            <w:tcW w:w="1939" w:type="dxa"/>
            <w:shd w:val="clear" w:color="auto" w:fill="auto"/>
          </w:tcPr>
          <w:p w14:paraId="303F067B" w14:textId="76A74FC7" w:rsidR="000F789B" w:rsidRDefault="000F789B" w:rsidP="00176592">
            <w:pPr>
              <w:pStyle w:val="Corpodetexto"/>
            </w:pPr>
            <w:r>
              <w:t xml:space="preserve">Não </w:t>
            </w:r>
            <w:r w:rsidR="00595B74">
              <w:t xml:space="preserve">a edição do </w:t>
            </w: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7CE86762" w14:textId="59886E0B" w:rsidR="000F789B" w:rsidRDefault="000F789B" w:rsidP="00176592">
            <w:pPr>
              <w:pStyle w:val="Corpodetexto"/>
            </w:pPr>
            <w:r>
              <w:t>Cadastrar mais de 3 períodos de férias.</w:t>
            </w:r>
          </w:p>
        </w:tc>
        <w:tc>
          <w:tcPr>
            <w:tcW w:w="2068" w:type="dxa"/>
            <w:shd w:val="clear" w:color="auto" w:fill="auto"/>
          </w:tcPr>
          <w:p w14:paraId="7AD31E79" w14:textId="03D31F27" w:rsidR="000F789B" w:rsidRDefault="000F789B" w:rsidP="00176592">
            <w:pPr>
              <w:pStyle w:val="Corpodetexto"/>
            </w:pPr>
            <w:r>
              <w:t xml:space="preserve">Não realizar </w:t>
            </w:r>
            <w:r w:rsidR="00595B74">
              <w:t>edição do cadastro</w:t>
            </w:r>
            <w:r>
              <w:t>.</w:t>
            </w:r>
          </w:p>
        </w:tc>
      </w:tr>
      <w:tr w:rsidR="000F789B" w14:paraId="27EE3231" w14:textId="77777777" w:rsidTr="00605F4E">
        <w:tc>
          <w:tcPr>
            <w:tcW w:w="812" w:type="dxa"/>
            <w:shd w:val="clear" w:color="auto" w:fill="auto"/>
          </w:tcPr>
          <w:p w14:paraId="62CA4901" w14:textId="0BDCA6AF" w:rsidR="000F789B" w:rsidRDefault="000F789B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055FA5FD" w14:textId="0D60A98A" w:rsidR="000F789B" w:rsidRDefault="000F789B" w:rsidP="00176592">
            <w:pPr>
              <w:pStyle w:val="Corpodetexto"/>
            </w:pPr>
            <w:r>
              <w:t>Editar Férias (4.2.</w:t>
            </w:r>
            <w:r w:rsidR="00EA1E42">
              <w:t>10</w:t>
            </w:r>
            <w:r w:rsidR="002D2ADC">
              <w:t>.2</w:t>
            </w:r>
            <w:r>
              <w:t>-</w:t>
            </w:r>
            <w:r w:rsidR="00EA1E42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416F8505" w14:textId="704AACC2" w:rsidR="000F789B" w:rsidRDefault="000F789B" w:rsidP="00176592">
            <w:pPr>
              <w:pStyle w:val="Corpodetexto"/>
            </w:pPr>
            <w:r>
              <w:t xml:space="preserve">Não </w:t>
            </w:r>
            <w:r w:rsidR="00595B74">
              <w:t xml:space="preserve">a edição do </w:t>
            </w: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6E4EEDCD" w14:textId="239774CD" w:rsidR="000F789B" w:rsidRDefault="000F789B" w:rsidP="00176592">
            <w:pPr>
              <w:pStyle w:val="Corpodetexto"/>
            </w:pPr>
            <w:r>
              <w:t>Cadastrar mais de 30 dias de férias.</w:t>
            </w:r>
          </w:p>
        </w:tc>
        <w:tc>
          <w:tcPr>
            <w:tcW w:w="2068" w:type="dxa"/>
            <w:shd w:val="clear" w:color="auto" w:fill="auto"/>
          </w:tcPr>
          <w:p w14:paraId="6505BB45" w14:textId="0D224ADB" w:rsidR="000F789B" w:rsidRDefault="000F789B" w:rsidP="00176592">
            <w:pPr>
              <w:pStyle w:val="Corpodetexto"/>
            </w:pPr>
            <w:r>
              <w:t xml:space="preserve">Não realizar </w:t>
            </w:r>
            <w:r w:rsidR="00595B74">
              <w:t>edição do cadastro</w:t>
            </w:r>
            <w:r>
              <w:t>.</w:t>
            </w:r>
          </w:p>
        </w:tc>
      </w:tr>
      <w:tr w:rsidR="00DC2B52" w14:paraId="605B54AE" w14:textId="77777777" w:rsidTr="00605F4E">
        <w:tc>
          <w:tcPr>
            <w:tcW w:w="812" w:type="dxa"/>
            <w:shd w:val="clear" w:color="auto" w:fill="auto"/>
          </w:tcPr>
          <w:p w14:paraId="367F9FA6" w14:textId="2AF32DB7" w:rsidR="00DC2B52" w:rsidRDefault="00DC2B52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591C7B45" w14:textId="6DBB4B52" w:rsidR="00DC2B52" w:rsidRDefault="006F7CB5" w:rsidP="00176592">
            <w:pPr>
              <w:pStyle w:val="Corpodetexto"/>
            </w:pPr>
            <w:r>
              <w:t>Dele</w:t>
            </w:r>
            <w:r w:rsidR="00DC2B52">
              <w:t>tar Férias (4.2.13-</w:t>
            </w:r>
            <w:r w:rsidR="00B44E69">
              <w:t>2</w:t>
            </w:r>
            <w:r w:rsidR="00DC2B52">
              <w:t>)</w:t>
            </w:r>
          </w:p>
        </w:tc>
        <w:tc>
          <w:tcPr>
            <w:tcW w:w="1939" w:type="dxa"/>
            <w:shd w:val="clear" w:color="auto" w:fill="auto"/>
          </w:tcPr>
          <w:p w14:paraId="34B1E959" w14:textId="6D33B7D2" w:rsidR="00DC2B52" w:rsidRDefault="00DC2B52" w:rsidP="00176592">
            <w:pPr>
              <w:pStyle w:val="Corpodetexto"/>
            </w:pPr>
            <w:r>
              <w:t>Realizar a e</w:t>
            </w:r>
            <w:r w:rsidR="009C10D4">
              <w:t>x</w:t>
            </w:r>
            <w:r>
              <w:t>clusão do cadastro.</w:t>
            </w:r>
          </w:p>
        </w:tc>
        <w:tc>
          <w:tcPr>
            <w:tcW w:w="2082" w:type="dxa"/>
            <w:shd w:val="clear" w:color="auto" w:fill="auto"/>
          </w:tcPr>
          <w:p w14:paraId="2851C8A9" w14:textId="090EF350" w:rsidR="00DC2B52" w:rsidRDefault="006F7CB5" w:rsidP="00176592">
            <w:pPr>
              <w:pStyle w:val="Corpodetexto"/>
            </w:pPr>
            <w:r>
              <w:t xml:space="preserve">Apagar </w:t>
            </w:r>
            <w:r w:rsidR="00DC2B52">
              <w:t>período de férias.</w:t>
            </w:r>
          </w:p>
        </w:tc>
        <w:tc>
          <w:tcPr>
            <w:tcW w:w="2068" w:type="dxa"/>
            <w:shd w:val="clear" w:color="auto" w:fill="auto"/>
          </w:tcPr>
          <w:p w14:paraId="648BC040" w14:textId="6373D15D" w:rsidR="00DC2B52" w:rsidRDefault="00DC2B52" w:rsidP="00176592">
            <w:pPr>
              <w:pStyle w:val="Corpodetexto"/>
            </w:pPr>
            <w:r>
              <w:t xml:space="preserve">Cadastro </w:t>
            </w:r>
            <w:r w:rsidR="009C10D4">
              <w:t>deletado</w:t>
            </w:r>
            <w:r>
              <w:t>.</w:t>
            </w:r>
          </w:p>
        </w:tc>
      </w:tr>
      <w:tr w:rsidR="006F7CB5" w14:paraId="2EBE9C17" w14:textId="77777777" w:rsidTr="00605F4E">
        <w:tc>
          <w:tcPr>
            <w:tcW w:w="812" w:type="dxa"/>
            <w:shd w:val="clear" w:color="auto" w:fill="auto"/>
          </w:tcPr>
          <w:p w14:paraId="51C7C29E" w14:textId="4E2D8A6A" w:rsidR="006F7CB5" w:rsidRDefault="006F7CB5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778203A2" w14:textId="23884932" w:rsidR="006F7CB5" w:rsidRDefault="006F7CB5" w:rsidP="00176592">
            <w:pPr>
              <w:pStyle w:val="Corpodetexto"/>
            </w:pPr>
            <w:r>
              <w:t>Cadastrar Pagamento (4.</w:t>
            </w:r>
            <w:r w:rsidR="003703A4">
              <w:t>3.6</w:t>
            </w:r>
            <w:r>
              <w:t>-</w:t>
            </w:r>
            <w:r w:rsidR="00B44E69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51D24EB1" w14:textId="2F6C8D54" w:rsidR="006F7CB5" w:rsidRDefault="006F7CB5" w:rsidP="00176592">
            <w:pPr>
              <w:pStyle w:val="Corpodetexto"/>
            </w:pP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0C21CB6C" w14:textId="51A65595" w:rsidR="006F7CB5" w:rsidRDefault="006F7CB5" w:rsidP="00176592">
            <w:pPr>
              <w:pStyle w:val="Corpodetexto"/>
            </w:pPr>
            <w:r>
              <w:t>Cadastrar pagamento.</w:t>
            </w:r>
          </w:p>
        </w:tc>
        <w:tc>
          <w:tcPr>
            <w:tcW w:w="2068" w:type="dxa"/>
            <w:shd w:val="clear" w:color="auto" w:fill="auto"/>
          </w:tcPr>
          <w:p w14:paraId="0785B006" w14:textId="4D48F9DC" w:rsidR="006F7CB5" w:rsidRDefault="006F7CB5" w:rsidP="00176592">
            <w:pPr>
              <w:pStyle w:val="Corpodetexto"/>
            </w:pPr>
            <w:r>
              <w:t>Cadastro realizado.</w:t>
            </w:r>
          </w:p>
        </w:tc>
      </w:tr>
      <w:tr w:rsidR="006F7CB5" w14:paraId="586EE2E1" w14:textId="77777777" w:rsidTr="00605F4E">
        <w:tc>
          <w:tcPr>
            <w:tcW w:w="812" w:type="dxa"/>
            <w:shd w:val="clear" w:color="auto" w:fill="auto"/>
          </w:tcPr>
          <w:p w14:paraId="20A4BB86" w14:textId="4423E28B" w:rsidR="006F7CB5" w:rsidRDefault="006F7CB5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6ABAC4DD" w14:textId="67008F51" w:rsidR="006F7CB5" w:rsidRDefault="006F7CB5" w:rsidP="00176592">
            <w:pPr>
              <w:pStyle w:val="Corpodetexto"/>
            </w:pPr>
            <w:r>
              <w:t>Editar Pagamento (4.</w:t>
            </w:r>
            <w:r w:rsidR="003703A4">
              <w:t>3</w:t>
            </w:r>
            <w:r>
              <w:t>.</w:t>
            </w:r>
            <w:r w:rsidR="003703A4">
              <w:t>9</w:t>
            </w:r>
            <w:r>
              <w:t>-</w:t>
            </w:r>
            <w:r w:rsidR="00B44E69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1A1F538A" w14:textId="523F70AE" w:rsidR="006F7CB5" w:rsidRDefault="006F7CB5" w:rsidP="00176592">
            <w:pPr>
              <w:pStyle w:val="Corpodetexto"/>
            </w:pPr>
            <w:r>
              <w:t>Realizar a edição do cadastro.</w:t>
            </w:r>
          </w:p>
        </w:tc>
        <w:tc>
          <w:tcPr>
            <w:tcW w:w="2082" w:type="dxa"/>
            <w:shd w:val="clear" w:color="auto" w:fill="auto"/>
          </w:tcPr>
          <w:p w14:paraId="3ED49546" w14:textId="011DC4F0" w:rsidR="006F7CB5" w:rsidRDefault="003703A4" w:rsidP="00176592">
            <w:pPr>
              <w:pStyle w:val="Corpodetexto"/>
            </w:pPr>
            <w:r>
              <w:t>Editar situação do Pagamento no campo Pago.</w:t>
            </w:r>
          </w:p>
        </w:tc>
        <w:tc>
          <w:tcPr>
            <w:tcW w:w="2068" w:type="dxa"/>
            <w:shd w:val="clear" w:color="auto" w:fill="auto"/>
          </w:tcPr>
          <w:p w14:paraId="7C6F647C" w14:textId="3B60D08E" w:rsidR="006F7CB5" w:rsidRDefault="006F7CB5" w:rsidP="00176592">
            <w:pPr>
              <w:pStyle w:val="Corpodetexto"/>
            </w:pPr>
            <w:r>
              <w:t>Cadastro editado.</w:t>
            </w:r>
          </w:p>
        </w:tc>
      </w:tr>
      <w:tr w:rsidR="006F7CB5" w14:paraId="425C409D" w14:textId="77777777" w:rsidTr="00605F4E">
        <w:tc>
          <w:tcPr>
            <w:tcW w:w="812" w:type="dxa"/>
            <w:shd w:val="clear" w:color="auto" w:fill="auto"/>
          </w:tcPr>
          <w:p w14:paraId="452ADEBB" w14:textId="2FB6C6C3" w:rsidR="006F7CB5" w:rsidRDefault="006F7CB5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18AF97AF" w14:textId="14CB42CE" w:rsidR="006F7CB5" w:rsidRDefault="006F7CB5" w:rsidP="00176592">
            <w:pPr>
              <w:pStyle w:val="Corpodetexto"/>
            </w:pPr>
            <w:r>
              <w:t>Deletar Pagamento (4.</w:t>
            </w:r>
            <w:r w:rsidR="003703A4">
              <w:t>3</w:t>
            </w:r>
            <w:r>
              <w:t>.1</w:t>
            </w:r>
            <w:r w:rsidR="003703A4">
              <w:t>2</w:t>
            </w:r>
            <w:r>
              <w:t>-</w:t>
            </w:r>
            <w:r w:rsidR="009E4081">
              <w:t>2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235ACFB2" w14:textId="1DCF33D1" w:rsidR="006F7CB5" w:rsidRDefault="006F7CB5" w:rsidP="00176592">
            <w:pPr>
              <w:pStyle w:val="Corpodetexto"/>
            </w:pPr>
            <w:r>
              <w:t>Realizar a exclusão do cadastro.</w:t>
            </w:r>
          </w:p>
        </w:tc>
        <w:tc>
          <w:tcPr>
            <w:tcW w:w="2082" w:type="dxa"/>
            <w:shd w:val="clear" w:color="auto" w:fill="auto"/>
          </w:tcPr>
          <w:p w14:paraId="6DDE9F33" w14:textId="16E13217" w:rsidR="006F7CB5" w:rsidRDefault="006F7CB5" w:rsidP="00176592">
            <w:pPr>
              <w:pStyle w:val="Corpodetexto"/>
            </w:pPr>
            <w:r>
              <w:t xml:space="preserve">Apagar </w:t>
            </w:r>
            <w:r w:rsidR="00EE0419">
              <w:t>pagamento</w:t>
            </w:r>
            <w:r>
              <w:t>.</w:t>
            </w:r>
          </w:p>
        </w:tc>
        <w:tc>
          <w:tcPr>
            <w:tcW w:w="2068" w:type="dxa"/>
            <w:shd w:val="clear" w:color="auto" w:fill="auto"/>
          </w:tcPr>
          <w:p w14:paraId="108E68EF" w14:textId="712B11B5" w:rsidR="006F7CB5" w:rsidRDefault="006F7CB5" w:rsidP="00176592">
            <w:pPr>
              <w:pStyle w:val="Corpodetexto"/>
            </w:pPr>
            <w:r>
              <w:t>Cadastro deletado.</w:t>
            </w:r>
          </w:p>
        </w:tc>
      </w:tr>
      <w:tr w:rsidR="00EE0419" w14:paraId="0DB0BFA8" w14:textId="77777777" w:rsidTr="00605F4E">
        <w:tc>
          <w:tcPr>
            <w:tcW w:w="812" w:type="dxa"/>
            <w:shd w:val="clear" w:color="auto" w:fill="auto"/>
          </w:tcPr>
          <w:p w14:paraId="449AA93F" w14:textId="11F3FFA2" w:rsidR="00EE0419" w:rsidRDefault="00EE0419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7C5BA229" w14:textId="51AA96BE" w:rsidR="00EE0419" w:rsidRDefault="00EE0419" w:rsidP="00176592">
            <w:pPr>
              <w:pStyle w:val="Corpodetexto"/>
            </w:pPr>
            <w:r>
              <w:t>Cadastrar Avaliação (4.</w:t>
            </w:r>
            <w:r w:rsidR="007345C4">
              <w:t>4</w:t>
            </w:r>
            <w:r>
              <w:t>.</w:t>
            </w:r>
            <w:r w:rsidR="007345C4">
              <w:t>5</w:t>
            </w:r>
            <w:r>
              <w:t>-</w:t>
            </w:r>
            <w:r w:rsidR="009E4081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6268FBA6" w14:textId="2BD2670F" w:rsidR="00EE0419" w:rsidRDefault="00EE0419" w:rsidP="00176592">
            <w:pPr>
              <w:pStyle w:val="Corpodetexto"/>
            </w:pP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708AF9C6" w14:textId="7A5C60CF" w:rsidR="00EE0419" w:rsidRDefault="00EE0419" w:rsidP="00176592">
            <w:pPr>
              <w:pStyle w:val="Corpodetexto"/>
            </w:pPr>
            <w:r>
              <w:t>Cadastrar avaliação.</w:t>
            </w:r>
          </w:p>
        </w:tc>
        <w:tc>
          <w:tcPr>
            <w:tcW w:w="2068" w:type="dxa"/>
            <w:shd w:val="clear" w:color="auto" w:fill="auto"/>
          </w:tcPr>
          <w:p w14:paraId="1E9D2568" w14:textId="4206D965" w:rsidR="00EE0419" w:rsidRDefault="00EE0419" w:rsidP="00176592">
            <w:pPr>
              <w:pStyle w:val="Corpodetexto"/>
            </w:pPr>
            <w:r>
              <w:t>Cadastro realizado.</w:t>
            </w:r>
          </w:p>
        </w:tc>
      </w:tr>
      <w:tr w:rsidR="00EE0419" w14:paraId="21F1D9E3" w14:textId="77777777" w:rsidTr="00605F4E">
        <w:tc>
          <w:tcPr>
            <w:tcW w:w="812" w:type="dxa"/>
            <w:shd w:val="clear" w:color="auto" w:fill="auto"/>
          </w:tcPr>
          <w:p w14:paraId="094445AF" w14:textId="58A2A6B1" w:rsidR="00EE0419" w:rsidRDefault="00EE0419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1B31FD27" w14:textId="1787D05C" w:rsidR="00EE0419" w:rsidRDefault="00EE0419" w:rsidP="00176592">
            <w:pPr>
              <w:pStyle w:val="Corpodetexto"/>
            </w:pPr>
            <w:r>
              <w:t>Editar Avaliação (4.</w:t>
            </w:r>
            <w:r w:rsidR="007345C4">
              <w:t>4</w:t>
            </w:r>
            <w:r>
              <w:t>.</w:t>
            </w:r>
            <w:r w:rsidR="007345C4">
              <w:t>8</w:t>
            </w:r>
            <w:r>
              <w:t>-</w:t>
            </w:r>
            <w:r w:rsidR="009E4081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67C98BF2" w14:textId="67F5C3D4" w:rsidR="00EE0419" w:rsidRDefault="00EE0419" w:rsidP="00176592">
            <w:pPr>
              <w:pStyle w:val="Corpodetexto"/>
            </w:pPr>
            <w:r>
              <w:t>Realizar a edição do cadastro.</w:t>
            </w:r>
          </w:p>
        </w:tc>
        <w:tc>
          <w:tcPr>
            <w:tcW w:w="2082" w:type="dxa"/>
            <w:shd w:val="clear" w:color="auto" w:fill="auto"/>
          </w:tcPr>
          <w:p w14:paraId="3A0AA765" w14:textId="62AE76DA" w:rsidR="00EE0419" w:rsidRDefault="00EE0419" w:rsidP="00176592">
            <w:pPr>
              <w:pStyle w:val="Corpodetexto"/>
            </w:pPr>
            <w:r>
              <w:t>Editar informações da avaliação.</w:t>
            </w:r>
          </w:p>
        </w:tc>
        <w:tc>
          <w:tcPr>
            <w:tcW w:w="2068" w:type="dxa"/>
            <w:shd w:val="clear" w:color="auto" w:fill="auto"/>
          </w:tcPr>
          <w:p w14:paraId="45C4976C" w14:textId="285C7D61" w:rsidR="00EE0419" w:rsidRDefault="00EE0419" w:rsidP="00176592">
            <w:pPr>
              <w:pStyle w:val="Corpodetexto"/>
            </w:pPr>
            <w:r>
              <w:t>Cadastro editado.</w:t>
            </w:r>
          </w:p>
        </w:tc>
      </w:tr>
      <w:tr w:rsidR="00EE0419" w14:paraId="6E5730C2" w14:textId="77777777" w:rsidTr="00605F4E">
        <w:tc>
          <w:tcPr>
            <w:tcW w:w="812" w:type="dxa"/>
            <w:shd w:val="clear" w:color="auto" w:fill="auto"/>
          </w:tcPr>
          <w:p w14:paraId="6180953D" w14:textId="72E1C105" w:rsidR="00EE0419" w:rsidRDefault="00EE0419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1CEA2DD6" w14:textId="7BB5550E" w:rsidR="00EE0419" w:rsidRDefault="00EE0419" w:rsidP="00176592">
            <w:pPr>
              <w:pStyle w:val="Corpodetexto"/>
            </w:pPr>
            <w:r>
              <w:t>Deletar Avaliação (4.</w:t>
            </w:r>
            <w:r w:rsidR="007345C4">
              <w:t>4</w:t>
            </w:r>
            <w:r>
              <w:t>.1</w:t>
            </w:r>
            <w:r w:rsidR="007345C4">
              <w:t>1</w:t>
            </w:r>
            <w:r>
              <w:t>-</w:t>
            </w:r>
            <w:r w:rsidR="009E4081">
              <w:t>2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5EED3B10" w14:textId="3C8E3BA0" w:rsidR="00EE0419" w:rsidRDefault="00EE0419" w:rsidP="00176592">
            <w:pPr>
              <w:pStyle w:val="Corpodetexto"/>
            </w:pPr>
            <w:r>
              <w:t>Realizar a exclusão do cadastro.</w:t>
            </w:r>
          </w:p>
        </w:tc>
        <w:tc>
          <w:tcPr>
            <w:tcW w:w="2082" w:type="dxa"/>
            <w:shd w:val="clear" w:color="auto" w:fill="auto"/>
          </w:tcPr>
          <w:p w14:paraId="4DFFCA39" w14:textId="61A213BF" w:rsidR="00EE0419" w:rsidRDefault="00EE0419" w:rsidP="00176592">
            <w:pPr>
              <w:pStyle w:val="Corpodetexto"/>
            </w:pPr>
            <w:r>
              <w:t>Apagar avaliação.</w:t>
            </w:r>
          </w:p>
        </w:tc>
        <w:tc>
          <w:tcPr>
            <w:tcW w:w="2068" w:type="dxa"/>
            <w:shd w:val="clear" w:color="auto" w:fill="auto"/>
          </w:tcPr>
          <w:p w14:paraId="68FDDEBF" w14:textId="7FCC9EA9" w:rsidR="00EE0419" w:rsidRDefault="00EE0419" w:rsidP="00176592">
            <w:pPr>
              <w:pStyle w:val="Corpodetexto"/>
            </w:pPr>
            <w:r>
              <w:t>Cadastro deletado.</w:t>
            </w:r>
          </w:p>
        </w:tc>
      </w:tr>
      <w:tr w:rsidR="00472081" w14:paraId="5679EF3C" w14:textId="77777777" w:rsidTr="0001104A">
        <w:tc>
          <w:tcPr>
            <w:tcW w:w="812" w:type="dxa"/>
            <w:shd w:val="clear" w:color="auto" w:fill="auto"/>
          </w:tcPr>
          <w:p w14:paraId="51D29389" w14:textId="59B6CC29" w:rsidR="00472081" w:rsidRDefault="00472081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1672D918" w14:textId="004D2D63" w:rsidR="00472081" w:rsidRDefault="00472081" w:rsidP="00176592">
            <w:pPr>
              <w:pStyle w:val="Corpodetexto"/>
            </w:pPr>
            <w:r>
              <w:t>Cadastrar Instrutor (4.</w:t>
            </w:r>
            <w:r w:rsidR="00C30592">
              <w:t>5</w:t>
            </w:r>
            <w:r>
              <w:t>.5-4)</w:t>
            </w:r>
          </w:p>
        </w:tc>
        <w:tc>
          <w:tcPr>
            <w:tcW w:w="1939" w:type="dxa"/>
            <w:shd w:val="clear" w:color="auto" w:fill="auto"/>
          </w:tcPr>
          <w:p w14:paraId="4EFF3DE4" w14:textId="77777777" w:rsidR="00472081" w:rsidRDefault="00472081" w:rsidP="00176592">
            <w:pPr>
              <w:pStyle w:val="Corpodetexto"/>
            </w:pP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30F63B4E" w14:textId="77777777" w:rsidR="00472081" w:rsidRDefault="00472081" w:rsidP="00176592">
            <w:pPr>
              <w:pStyle w:val="Corpodetexto"/>
            </w:pPr>
            <w:r>
              <w:t>CPF não cadastrado na base de dados.</w:t>
            </w:r>
          </w:p>
        </w:tc>
        <w:tc>
          <w:tcPr>
            <w:tcW w:w="2068" w:type="dxa"/>
            <w:shd w:val="clear" w:color="auto" w:fill="auto"/>
          </w:tcPr>
          <w:p w14:paraId="714DF341" w14:textId="77777777" w:rsidR="00472081" w:rsidRDefault="00472081" w:rsidP="00176592">
            <w:pPr>
              <w:pStyle w:val="Corpodetexto"/>
            </w:pPr>
            <w:r>
              <w:t>Cadastro realizado.</w:t>
            </w:r>
          </w:p>
        </w:tc>
      </w:tr>
      <w:tr w:rsidR="00472081" w14:paraId="0D90D0F9" w14:textId="77777777" w:rsidTr="0001104A">
        <w:tc>
          <w:tcPr>
            <w:tcW w:w="812" w:type="dxa"/>
            <w:shd w:val="clear" w:color="auto" w:fill="auto"/>
          </w:tcPr>
          <w:p w14:paraId="1EDBBCEC" w14:textId="54C317BC" w:rsidR="00472081" w:rsidRDefault="00472081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6EEB6154" w14:textId="36CABB53" w:rsidR="00472081" w:rsidRDefault="00472081" w:rsidP="00176592">
            <w:pPr>
              <w:pStyle w:val="Corpodetexto"/>
            </w:pPr>
            <w:r>
              <w:t>Cadastrar Instrutor (4.</w:t>
            </w:r>
            <w:r w:rsidR="004724E5">
              <w:t>5</w:t>
            </w:r>
            <w:r>
              <w:t>.5-5)</w:t>
            </w:r>
          </w:p>
        </w:tc>
        <w:tc>
          <w:tcPr>
            <w:tcW w:w="1939" w:type="dxa"/>
            <w:shd w:val="clear" w:color="auto" w:fill="auto"/>
          </w:tcPr>
          <w:p w14:paraId="5701CB2D" w14:textId="77777777" w:rsidR="00472081" w:rsidRDefault="00472081" w:rsidP="00176592">
            <w:pPr>
              <w:pStyle w:val="Corpodetexto"/>
            </w:pPr>
            <w:r>
              <w:t>Não realizar cadastro.</w:t>
            </w:r>
          </w:p>
        </w:tc>
        <w:tc>
          <w:tcPr>
            <w:tcW w:w="2082" w:type="dxa"/>
            <w:shd w:val="clear" w:color="auto" w:fill="auto"/>
          </w:tcPr>
          <w:p w14:paraId="7ADC5A55" w14:textId="77777777" w:rsidR="00472081" w:rsidRDefault="00472081" w:rsidP="00176592">
            <w:pPr>
              <w:pStyle w:val="Corpodetexto"/>
            </w:pPr>
            <w:r>
              <w:t>CPF cadastrado na base de dados.</w:t>
            </w:r>
          </w:p>
        </w:tc>
        <w:tc>
          <w:tcPr>
            <w:tcW w:w="2068" w:type="dxa"/>
            <w:shd w:val="clear" w:color="auto" w:fill="auto"/>
          </w:tcPr>
          <w:p w14:paraId="728258AD" w14:textId="77777777" w:rsidR="00472081" w:rsidRDefault="00472081" w:rsidP="00176592">
            <w:pPr>
              <w:pStyle w:val="Corpodetexto"/>
            </w:pPr>
            <w:r>
              <w:t>Não realizar cadastro.</w:t>
            </w:r>
          </w:p>
        </w:tc>
      </w:tr>
      <w:tr w:rsidR="00472081" w14:paraId="0382101B" w14:textId="77777777" w:rsidTr="0001104A">
        <w:tc>
          <w:tcPr>
            <w:tcW w:w="812" w:type="dxa"/>
            <w:shd w:val="clear" w:color="auto" w:fill="auto"/>
          </w:tcPr>
          <w:p w14:paraId="07AD9822" w14:textId="5B727524" w:rsidR="00472081" w:rsidRDefault="00472081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29B20241" w14:textId="4892C9F3" w:rsidR="00472081" w:rsidRDefault="00472081" w:rsidP="00176592">
            <w:pPr>
              <w:pStyle w:val="Corpodetexto"/>
            </w:pPr>
            <w:r>
              <w:t>Editar Instrutor (4.</w:t>
            </w:r>
            <w:r w:rsidR="004724E5">
              <w:t>5</w:t>
            </w:r>
            <w:r>
              <w:t>.8-</w:t>
            </w:r>
            <w:r w:rsidR="00DB31E1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2D0D5068" w14:textId="77777777" w:rsidR="00472081" w:rsidRDefault="00472081" w:rsidP="00176592">
            <w:pPr>
              <w:pStyle w:val="Corpodetexto"/>
            </w:pPr>
            <w:r>
              <w:t>Realizar a edição do cadastro.</w:t>
            </w:r>
          </w:p>
        </w:tc>
        <w:tc>
          <w:tcPr>
            <w:tcW w:w="2082" w:type="dxa"/>
            <w:shd w:val="clear" w:color="auto" w:fill="auto"/>
          </w:tcPr>
          <w:p w14:paraId="72D2629F" w14:textId="77777777" w:rsidR="00472081" w:rsidRDefault="00472081" w:rsidP="00176592">
            <w:pPr>
              <w:pStyle w:val="Corpodetexto"/>
            </w:pPr>
            <w:r>
              <w:t>CPF cadastrado na base de dados.</w:t>
            </w:r>
          </w:p>
        </w:tc>
        <w:tc>
          <w:tcPr>
            <w:tcW w:w="2068" w:type="dxa"/>
            <w:shd w:val="clear" w:color="auto" w:fill="auto"/>
          </w:tcPr>
          <w:p w14:paraId="0C1E5A7C" w14:textId="77777777" w:rsidR="00472081" w:rsidRDefault="00472081" w:rsidP="00176592">
            <w:pPr>
              <w:pStyle w:val="Corpodetexto"/>
            </w:pPr>
            <w:r>
              <w:t>Cadastro editado.</w:t>
            </w:r>
          </w:p>
        </w:tc>
      </w:tr>
      <w:tr w:rsidR="00472081" w14:paraId="060A6BB1" w14:textId="77777777" w:rsidTr="0001104A">
        <w:tc>
          <w:tcPr>
            <w:tcW w:w="812" w:type="dxa"/>
            <w:shd w:val="clear" w:color="auto" w:fill="auto"/>
          </w:tcPr>
          <w:p w14:paraId="2FB0931B" w14:textId="5104CADB" w:rsidR="00472081" w:rsidRDefault="00472081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24084E99" w14:textId="36173C9F" w:rsidR="00472081" w:rsidRDefault="00472081" w:rsidP="00176592">
            <w:pPr>
              <w:pStyle w:val="Corpodetexto"/>
            </w:pPr>
            <w:r>
              <w:t>Deletar Instrutor (4.</w:t>
            </w:r>
            <w:r w:rsidR="007345C4">
              <w:t>5</w:t>
            </w:r>
            <w:r>
              <w:t>.11-</w:t>
            </w:r>
            <w:r w:rsidR="00DB31E1">
              <w:t>2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6DBC0A9D" w14:textId="77777777" w:rsidR="00472081" w:rsidRDefault="00472081" w:rsidP="00176592">
            <w:pPr>
              <w:pStyle w:val="Corpodetexto"/>
            </w:pPr>
            <w:r>
              <w:t>Realizar a exclusão do cadastro.</w:t>
            </w:r>
          </w:p>
        </w:tc>
        <w:tc>
          <w:tcPr>
            <w:tcW w:w="2082" w:type="dxa"/>
            <w:shd w:val="clear" w:color="auto" w:fill="auto"/>
          </w:tcPr>
          <w:p w14:paraId="61F00A5E" w14:textId="77777777" w:rsidR="00472081" w:rsidRDefault="00472081" w:rsidP="00176592">
            <w:pPr>
              <w:pStyle w:val="Corpodetexto"/>
            </w:pPr>
            <w:r>
              <w:t>Apagar CPF cadastrado na base de dados.</w:t>
            </w:r>
          </w:p>
        </w:tc>
        <w:tc>
          <w:tcPr>
            <w:tcW w:w="2068" w:type="dxa"/>
            <w:shd w:val="clear" w:color="auto" w:fill="auto"/>
          </w:tcPr>
          <w:p w14:paraId="50CA9030" w14:textId="77777777" w:rsidR="00472081" w:rsidRDefault="00472081" w:rsidP="00176592">
            <w:pPr>
              <w:pStyle w:val="Corpodetexto"/>
            </w:pPr>
            <w:r>
              <w:t>Cadastro deletado.</w:t>
            </w:r>
          </w:p>
        </w:tc>
      </w:tr>
      <w:tr w:rsidR="00BC518F" w14:paraId="6E9D3C87" w14:textId="77777777" w:rsidTr="001B6164">
        <w:tc>
          <w:tcPr>
            <w:tcW w:w="812" w:type="dxa"/>
            <w:shd w:val="clear" w:color="auto" w:fill="auto"/>
          </w:tcPr>
          <w:p w14:paraId="0000FBA8" w14:textId="3FE71929" w:rsidR="00BC518F" w:rsidRDefault="00BC518F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40C2FF3F" w14:textId="65B6F9C0" w:rsidR="00BC518F" w:rsidRDefault="00BC518F" w:rsidP="00176592">
            <w:pPr>
              <w:pStyle w:val="Corpodetexto"/>
            </w:pPr>
            <w:r>
              <w:t>Cadastrar Aula (4.</w:t>
            </w:r>
            <w:r w:rsidR="00476F78">
              <w:t>6</w:t>
            </w:r>
            <w:r>
              <w:t>.5-</w:t>
            </w:r>
            <w:r w:rsidR="00F57C50">
              <w:t>4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13C6FBF7" w14:textId="77777777" w:rsidR="00BC518F" w:rsidRDefault="00BC518F" w:rsidP="00176592">
            <w:pPr>
              <w:pStyle w:val="Corpodetexto"/>
            </w:pP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53BCFF88" w14:textId="7337B7AA" w:rsidR="00BC518F" w:rsidRDefault="003417B6" w:rsidP="00176592">
            <w:pPr>
              <w:pStyle w:val="Corpodetexto"/>
            </w:pPr>
            <w:r>
              <w:t xml:space="preserve">O nome da Aula </w:t>
            </w:r>
            <w:r w:rsidR="00BC518F">
              <w:t>não cadastrado na base de dados.</w:t>
            </w:r>
          </w:p>
        </w:tc>
        <w:tc>
          <w:tcPr>
            <w:tcW w:w="2068" w:type="dxa"/>
            <w:shd w:val="clear" w:color="auto" w:fill="auto"/>
          </w:tcPr>
          <w:p w14:paraId="14A3E537" w14:textId="77777777" w:rsidR="00BC518F" w:rsidRDefault="00BC518F" w:rsidP="00176592">
            <w:pPr>
              <w:pStyle w:val="Corpodetexto"/>
            </w:pPr>
            <w:r>
              <w:t>Cadastro realizado.</w:t>
            </w:r>
          </w:p>
        </w:tc>
      </w:tr>
      <w:tr w:rsidR="00BC518F" w14:paraId="256A5A2A" w14:textId="77777777" w:rsidTr="001B6164">
        <w:tc>
          <w:tcPr>
            <w:tcW w:w="812" w:type="dxa"/>
            <w:shd w:val="clear" w:color="auto" w:fill="auto"/>
          </w:tcPr>
          <w:p w14:paraId="2128072C" w14:textId="1FBD1F6D" w:rsidR="00BC518F" w:rsidRDefault="00BC518F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17A7EDD7" w14:textId="6A95BB10" w:rsidR="00BC518F" w:rsidRDefault="00BC518F" w:rsidP="00176592">
            <w:pPr>
              <w:pStyle w:val="Corpodetexto"/>
            </w:pPr>
            <w:r>
              <w:t xml:space="preserve">Cadastrar </w:t>
            </w:r>
            <w:r w:rsidR="00274CCC">
              <w:t>Aula</w:t>
            </w:r>
            <w:r>
              <w:t xml:space="preserve"> (4.</w:t>
            </w:r>
            <w:r w:rsidR="00476F78">
              <w:t>6</w:t>
            </w:r>
            <w:r>
              <w:t>.</w:t>
            </w:r>
            <w:r w:rsidR="00F57C50">
              <w:t>5</w:t>
            </w:r>
            <w:r>
              <w:t>-</w:t>
            </w:r>
            <w:r w:rsidR="00F57C50">
              <w:t>5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205C1631" w14:textId="77777777" w:rsidR="00BC518F" w:rsidRDefault="00BC518F" w:rsidP="00176592">
            <w:pPr>
              <w:pStyle w:val="Corpodetexto"/>
            </w:pPr>
            <w:r>
              <w:t>Não realizar cadastro.</w:t>
            </w:r>
          </w:p>
        </w:tc>
        <w:tc>
          <w:tcPr>
            <w:tcW w:w="2082" w:type="dxa"/>
            <w:shd w:val="clear" w:color="auto" w:fill="auto"/>
          </w:tcPr>
          <w:p w14:paraId="07CC1B6A" w14:textId="19D559B7" w:rsidR="00BC518F" w:rsidRDefault="003417B6" w:rsidP="00176592">
            <w:pPr>
              <w:pStyle w:val="Corpodetexto"/>
            </w:pPr>
            <w:r>
              <w:t>O nome da Aula</w:t>
            </w:r>
            <w:r w:rsidR="00BC518F">
              <w:t xml:space="preserve"> cadastrado na base de dados.</w:t>
            </w:r>
          </w:p>
        </w:tc>
        <w:tc>
          <w:tcPr>
            <w:tcW w:w="2068" w:type="dxa"/>
            <w:shd w:val="clear" w:color="auto" w:fill="auto"/>
          </w:tcPr>
          <w:p w14:paraId="3C445B2B" w14:textId="77777777" w:rsidR="00BC518F" w:rsidRDefault="00BC518F" w:rsidP="00176592">
            <w:pPr>
              <w:pStyle w:val="Corpodetexto"/>
            </w:pPr>
            <w:r>
              <w:t>Não realizar cadastro.</w:t>
            </w:r>
          </w:p>
        </w:tc>
      </w:tr>
      <w:tr w:rsidR="00BC518F" w14:paraId="5AFD0D6D" w14:textId="77777777" w:rsidTr="001B6164">
        <w:tc>
          <w:tcPr>
            <w:tcW w:w="812" w:type="dxa"/>
            <w:shd w:val="clear" w:color="auto" w:fill="auto"/>
          </w:tcPr>
          <w:p w14:paraId="7C11B30E" w14:textId="356B50CB" w:rsidR="00BC518F" w:rsidRDefault="00BC518F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4E0F09F6" w14:textId="2D4DA698" w:rsidR="00BC518F" w:rsidRDefault="00BC518F" w:rsidP="00176592">
            <w:pPr>
              <w:pStyle w:val="Corpodetexto"/>
            </w:pPr>
            <w:r>
              <w:t xml:space="preserve">Editar </w:t>
            </w:r>
            <w:r w:rsidR="00274CCC">
              <w:t>Aula</w:t>
            </w:r>
            <w:r>
              <w:t xml:space="preserve"> (4.</w:t>
            </w:r>
            <w:r w:rsidR="00F57C50">
              <w:t>6</w:t>
            </w:r>
            <w:r>
              <w:t>.</w:t>
            </w:r>
            <w:r w:rsidR="00F57C50">
              <w:t>8</w:t>
            </w:r>
            <w:r>
              <w:t>-</w:t>
            </w:r>
            <w:r w:rsidR="00F57C50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31FDEF2B" w14:textId="77777777" w:rsidR="00BC518F" w:rsidRDefault="00BC518F" w:rsidP="00176592">
            <w:pPr>
              <w:pStyle w:val="Corpodetexto"/>
            </w:pPr>
            <w:r>
              <w:t>Realizar a edição do cadastro.</w:t>
            </w:r>
          </w:p>
        </w:tc>
        <w:tc>
          <w:tcPr>
            <w:tcW w:w="2082" w:type="dxa"/>
            <w:shd w:val="clear" w:color="auto" w:fill="auto"/>
          </w:tcPr>
          <w:p w14:paraId="75CD256D" w14:textId="19195C34" w:rsidR="00BC518F" w:rsidRDefault="003417B6" w:rsidP="00176592">
            <w:pPr>
              <w:pStyle w:val="Corpodetexto"/>
            </w:pPr>
            <w:r>
              <w:t>O nome da Aula</w:t>
            </w:r>
            <w:r w:rsidR="00BC518F">
              <w:t xml:space="preserve"> cadastrado na base de dados.</w:t>
            </w:r>
          </w:p>
        </w:tc>
        <w:tc>
          <w:tcPr>
            <w:tcW w:w="2068" w:type="dxa"/>
            <w:shd w:val="clear" w:color="auto" w:fill="auto"/>
          </w:tcPr>
          <w:p w14:paraId="5A21BA83" w14:textId="77777777" w:rsidR="00BC518F" w:rsidRDefault="00BC518F" w:rsidP="00176592">
            <w:pPr>
              <w:pStyle w:val="Corpodetexto"/>
            </w:pPr>
            <w:r>
              <w:t>Cadastro editado.</w:t>
            </w:r>
          </w:p>
        </w:tc>
      </w:tr>
      <w:tr w:rsidR="00BC518F" w14:paraId="4B98B823" w14:textId="77777777" w:rsidTr="001B6164">
        <w:tc>
          <w:tcPr>
            <w:tcW w:w="812" w:type="dxa"/>
            <w:shd w:val="clear" w:color="auto" w:fill="auto"/>
          </w:tcPr>
          <w:p w14:paraId="38F906A2" w14:textId="71075E6D" w:rsidR="00BC518F" w:rsidRDefault="00BC518F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44804E3E" w14:textId="63E8A2DA" w:rsidR="00BC518F" w:rsidRDefault="00BC518F" w:rsidP="00176592">
            <w:pPr>
              <w:pStyle w:val="Corpodetexto"/>
            </w:pPr>
            <w:r>
              <w:t xml:space="preserve">Deletar </w:t>
            </w:r>
            <w:r w:rsidR="00274CCC">
              <w:t>Aula</w:t>
            </w:r>
            <w:r>
              <w:t xml:space="preserve"> (4.</w:t>
            </w:r>
            <w:r w:rsidR="00271106">
              <w:t>6</w:t>
            </w:r>
            <w:r>
              <w:t>.11-2)</w:t>
            </w:r>
          </w:p>
        </w:tc>
        <w:tc>
          <w:tcPr>
            <w:tcW w:w="1939" w:type="dxa"/>
            <w:shd w:val="clear" w:color="auto" w:fill="auto"/>
          </w:tcPr>
          <w:p w14:paraId="09466EC1" w14:textId="77777777" w:rsidR="00BC518F" w:rsidRDefault="00BC518F" w:rsidP="00176592">
            <w:pPr>
              <w:pStyle w:val="Corpodetexto"/>
            </w:pPr>
            <w:r>
              <w:t>Realizar a exclusão do cadastro.</w:t>
            </w:r>
          </w:p>
        </w:tc>
        <w:tc>
          <w:tcPr>
            <w:tcW w:w="2082" w:type="dxa"/>
            <w:shd w:val="clear" w:color="auto" w:fill="auto"/>
          </w:tcPr>
          <w:p w14:paraId="6E138780" w14:textId="24D22213" w:rsidR="00BC518F" w:rsidRDefault="00BC518F" w:rsidP="00176592">
            <w:pPr>
              <w:pStyle w:val="Corpodetexto"/>
            </w:pPr>
            <w:r>
              <w:t xml:space="preserve">Apagar </w:t>
            </w:r>
            <w:r w:rsidR="00274CCC">
              <w:t>o nome da Aula</w:t>
            </w:r>
            <w:r>
              <w:t xml:space="preserve"> cadastrado na base de dados</w:t>
            </w:r>
            <w:r w:rsidR="00136D12">
              <w:t>, sem o cadastro da presença de alunos.</w:t>
            </w:r>
          </w:p>
        </w:tc>
        <w:tc>
          <w:tcPr>
            <w:tcW w:w="2068" w:type="dxa"/>
            <w:shd w:val="clear" w:color="auto" w:fill="auto"/>
          </w:tcPr>
          <w:p w14:paraId="7E422BD6" w14:textId="77777777" w:rsidR="00BC518F" w:rsidRDefault="00BC518F" w:rsidP="00176592">
            <w:pPr>
              <w:pStyle w:val="Corpodetexto"/>
            </w:pPr>
            <w:r>
              <w:t>Cadastro deletado.</w:t>
            </w:r>
          </w:p>
        </w:tc>
      </w:tr>
      <w:tr w:rsidR="00F57C50" w14:paraId="130A28BB" w14:textId="77777777" w:rsidTr="001B6164">
        <w:tc>
          <w:tcPr>
            <w:tcW w:w="812" w:type="dxa"/>
            <w:shd w:val="clear" w:color="auto" w:fill="auto"/>
          </w:tcPr>
          <w:p w14:paraId="7CC6BA43" w14:textId="42BE5DE7" w:rsidR="00F57C50" w:rsidRDefault="00F57C50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6EE499FE" w14:textId="506D9634" w:rsidR="00F57C50" w:rsidRDefault="00F57C50" w:rsidP="00176592">
            <w:pPr>
              <w:pStyle w:val="Corpodetexto"/>
            </w:pPr>
            <w:r>
              <w:t>Deletar Aula (4.</w:t>
            </w:r>
            <w:r w:rsidR="00271106">
              <w:t>6</w:t>
            </w:r>
            <w:r>
              <w:t>.11-2)</w:t>
            </w:r>
          </w:p>
        </w:tc>
        <w:tc>
          <w:tcPr>
            <w:tcW w:w="1939" w:type="dxa"/>
            <w:shd w:val="clear" w:color="auto" w:fill="auto"/>
          </w:tcPr>
          <w:p w14:paraId="52F496A4" w14:textId="6150BC02" w:rsidR="00F57C50" w:rsidRDefault="00F57C50" w:rsidP="00176592">
            <w:pPr>
              <w:pStyle w:val="Corpodetexto"/>
            </w:pPr>
            <w:r>
              <w:t>Não realizar a exclusão do cadastro.</w:t>
            </w:r>
          </w:p>
        </w:tc>
        <w:tc>
          <w:tcPr>
            <w:tcW w:w="2082" w:type="dxa"/>
            <w:shd w:val="clear" w:color="auto" w:fill="auto"/>
          </w:tcPr>
          <w:p w14:paraId="0C43E4AD" w14:textId="1ACFB8E3" w:rsidR="00F57C50" w:rsidRDefault="00136D12" w:rsidP="00176592">
            <w:pPr>
              <w:pStyle w:val="Corpodetexto"/>
            </w:pPr>
            <w:r>
              <w:t>Apagar o nome da Aula cadastrado na base de dados, com o cadastro da presença de alunos.</w:t>
            </w:r>
          </w:p>
        </w:tc>
        <w:tc>
          <w:tcPr>
            <w:tcW w:w="2068" w:type="dxa"/>
            <w:shd w:val="clear" w:color="auto" w:fill="auto"/>
          </w:tcPr>
          <w:p w14:paraId="23A8852F" w14:textId="3BE882CF" w:rsidR="00F57C50" w:rsidRDefault="00F57C50" w:rsidP="00176592">
            <w:pPr>
              <w:pStyle w:val="Corpodetexto"/>
            </w:pPr>
            <w:r>
              <w:t>Cadastro</w:t>
            </w:r>
            <w:r w:rsidR="00136D12">
              <w:t xml:space="preserve"> não</w:t>
            </w:r>
            <w:r>
              <w:t xml:space="preserve"> deletado.</w:t>
            </w:r>
          </w:p>
        </w:tc>
      </w:tr>
      <w:tr w:rsidR="00BC518F" w14:paraId="5369419D" w14:textId="77777777" w:rsidTr="001B6164">
        <w:tc>
          <w:tcPr>
            <w:tcW w:w="812" w:type="dxa"/>
            <w:shd w:val="clear" w:color="auto" w:fill="auto"/>
          </w:tcPr>
          <w:p w14:paraId="3CDCF93F" w14:textId="1C254CBF" w:rsidR="00BC518F" w:rsidRDefault="00BC518F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0452BA43" w14:textId="460B94F2" w:rsidR="00BC518F" w:rsidRDefault="00BC518F" w:rsidP="00176592">
            <w:pPr>
              <w:pStyle w:val="Corpodetexto"/>
            </w:pPr>
            <w:r>
              <w:t xml:space="preserve">Cadastrar </w:t>
            </w:r>
            <w:r w:rsidR="00274CCC">
              <w:t>Presença</w:t>
            </w:r>
            <w:r>
              <w:t xml:space="preserve"> (4.</w:t>
            </w:r>
            <w:r w:rsidR="00271106">
              <w:t>7</w:t>
            </w:r>
            <w:r>
              <w:t>.5-</w:t>
            </w:r>
            <w:r w:rsidR="00DA1CFF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74C03DAE" w14:textId="77777777" w:rsidR="00BC518F" w:rsidRDefault="00BC518F" w:rsidP="00176592">
            <w:pPr>
              <w:pStyle w:val="Corpodetexto"/>
            </w:pPr>
            <w:r>
              <w:t>Realizar cadastro.</w:t>
            </w:r>
          </w:p>
        </w:tc>
        <w:tc>
          <w:tcPr>
            <w:tcW w:w="2082" w:type="dxa"/>
            <w:shd w:val="clear" w:color="auto" w:fill="auto"/>
          </w:tcPr>
          <w:p w14:paraId="0E0B35E6" w14:textId="516206DD" w:rsidR="00BC518F" w:rsidRDefault="00BC518F" w:rsidP="00176592">
            <w:pPr>
              <w:pStyle w:val="Corpodetexto"/>
            </w:pPr>
            <w:r>
              <w:t xml:space="preserve">Cadastrar </w:t>
            </w:r>
            <w:r w:rsidR="00274CCC">
              <w:t>presença na aula</w:t>
            </w:r>
            <w:r>
              <w:t>.</w:t>
            </w:r>
          </w:p>
        </w:tc>
        <w:tc>
          <w:tcPr>
            <w:tcW w:w="2068" w:type="dxa"/>
            <w:shd w:val="clear" w:color="auto" w:fill="auto"/>
          </w:tcPr>
          <w:p w14:paraId="5F1F6B6E" w14:textId="77777777" w:rsidR="00BC518F" w:rsidRDefault="00BC518F" w:rsidP="00176592">
            <w:pPr>
              <w:pStyle w:val="Corpodetexto"/>
            </w:pPr>
            <w:r>
              <w:t>Cadastro realizado.</w:t>
            </w:r>
          </w:p>
        </w:tc>
      </w:tr>
      <w:tr w:rsidR="00BC518F" w14:paraId="3639292E" w14:textId="77777777" w:rsidTr="001B6164">
        <w:tc>
          <w:tcPr>
            <w:tcW w:w="812" w:type="dxa"/>
            <w:shd w:val="clear" w:color="auto" w:fill="auto"/>
          </w:tcPr>
          <w:p w14:paraId="7DB0BE60" w14:textId="5DFE0F74" w:rsidR="00BC518F" w:rsidRDefault="00BC518F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0084615D" w14:textId="1D36C201" w:rsidR="00BC518F" w:rsidRDefault="00BC518F" w:rsidP="00176592">
            <w:pPr>
              <w:pStyle w:val="Corpodetexto"/>
            </w:pPr>
            <w:r>
              <w:t xml:space="preserve">Editar </w:t>
            </w:r>
            <w:r w:rsidR="003753C2">
              <w:t xml:space="preserve">Presença </w:t>
            </w:r>
            <w:r>
              <w:t>(4.</w:t>
            </w:r>
            <w:r w:rsidR="00DA1CFF">
              <w:t>7</w:t>
            </w:r>
            <w:r>
              <w:t>.</w:t>
            </w:r>
            <w:r w:rsidR="00DA1CFF">
              <w:t>8</w:t>
            </w:r>
            <w:r>
              <w:t>-</w:t>
            </w:r>
            <w:r w:rsidR="00DA1CFF">
              <w:t>3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7197E341" w14:textId="77777777" w:rsidR="00BC518F" w:rsidRDefault="00BC518F" w:rsidP="00176592">
            <w:pPr>
              <w:pStyle w:val="Corpodetexto"/>
            </w:pPr>
            <w:r>
              <w:t>Realizar a edição do cadastro.</w:t>
            </w:r>
          </w:p>
        </w:tc>
        <w:tc>
          <w:tcPr>
            <w:tcW w:w="2082" w:type="dxa"/>
            <w:shd w:val="clear" w:color="auto" w:fill="auto"/>
          </w:tcPr>
          <w:p w14:paraId="6AF636D6" w14:textId="5EF23FDE" w:rsidR="00BC518F" w:rsidRDefault="009A3B40" w:rsidP="00176592">
            <w:pPr>
              <w:pStyle w:val="Corpodetexto"/>
            </w:pPr>
            <w:r>
              <w:t>Editar</w:t>
            </w:r>
            <w:r w:rsidR="00BC518F">
              <w:t xml:space="preserve"> </w:t>
            </w:r>
            <w:r w:rsidR="003753C2">
              <w:t>presença na aula</w:t>
            </w:r>
            <w:r w:rsidR="00BC518F">
              <w:t>.</w:t>
            </w:r>
          </w:p>
        </w:tc>
        <w:tc>
          <w:tcPr>
            <w:tcW w:w="2068" w:type="dxa"/>
            <w:shd w:val="clear" w:color="auto" w:fill="auto"/>
          </w:tcPr>
          <w:p w14:paraId="02A2AFA6" w14:textId="77777777" w:rsidR="00BC518F" w:rsidRDefault="00BC518F" w:rsidP="00176592">
            <w:pPr>
              <w:pStyle w:val="Corpodetexto"/>
            </w:pPr>
            <w:r>
              <w:t>Cadastro editado.</w:t>
            </w:r>
          </w:p>
        </w:tc>
      </w:tr>
      <w:tr w:rsidR="00BC518F" w14:paraId="7C4D9630" w14:textId="77777777" w:rsidTr="001B6164">
        <w:tc>
          <w:tcPr>
            <w:tcW w:w="812" w:type="dxa"/>
            <w:shd w:val="clear" w:color="auto" w:fill="auto"/>
          </w:tcPr>
          <w:p w14:paraId="5FF26116" w14:textId="76A3CDB2" w:rsidR="00BC518F" w:rsidRDefault="00BC518F" w:rsidP="000445E9">
            <w:pPr>
              <w:pStyle w:val="Corpodetexto"/>
              <w:numPr>
                <w:ilvl w:val="0"/>
                <w:numId w:val="131"/>
              </w:numPr>
              <w:jc w:val="center"/>
            </w:pPr>
          </w:p>
        </w:tc>
        <w:tc>
          <w:tcPr>
            <w:tcW w:w="1404" w:type="dxa"/>
            <w:shd w:val="clear" w:color="auto" w:fill="auto"/>
          </w:tcPr>
          <w:p w14:paraId="70836F91" w14:textId="774399C1" w:rsidR="00BC518F" w:rsidRDefault="00BC518F" w:rsidP="00176592">
            <w:pPr>
              <w:pStyle w:val="Corpodetexto"/>
            </w:pPr>
            <w:r>
              <w:t xml:space="preserve">Deletar </w:t>
            </w:r>
            <w:r w:rsidR="003753C2">
              <w:t xml:space="preserve">Presença </w:t>
            </w:r>
            <w:r>
              <w:t>(4.</w:t>
            </w:r>
            <w:r w:rsidR="00DA1CFF">
              <w:t>7</w:t>
            </w:r>
            <w:r>
              <w:t>.1</w:t>
            </w:r>
            <w:r w:rsidR="00DE157C">
              <w:t>1</w:t>
            </w:r>
            <w:r>
              <w:t>-</w:t>
            </w:r>
            <w:r w:rsidR="00DE157C">
              <w:t>2</w:t>
            </w:r>
            <w:r>
              <w:t>)</w:t>
            </w:r>
          </w:p>
        </w:tc>
        <w:tc>
          <w:tcPr>
            <w:tcW w:w="1939" w:type="dxa"/>
            <w:shd w:val="clear" w:color="auto" w:fill="auto"/>
          </w:tcPr>
          <w:p w14:paraId="7D5C0110" w14:textId="77777777" w:rsidR="00BC518F" w:rsidRDefault="00BC518F" w:rsidP="00176592">
            <w:pPr>
              <w:pStyle w:val="Corpodetexto"/>
            </w:pPr>
            <w:r>
              <w:t>Realizar a exclusão do cadastro.</w:t>
            </w:r>
          </w:p>
        </w:tc>
        <w:tc>
          <w:tcPr>
            <w:tcW w:w="2082" w:type="dxa"/>
            <w:shd w:val="clear" w:color="auto" w:fill="auto"/>
          </w:tcPr>
          <w:p w14:paraId="4DA1B886" w14:textId="6C04D3D6" w:rsidR="00BC518F" w:rsidRDefault="00BC518F" w:rsidP="00176592">
            <w:pPr>
              <w:pStyle w:val="Corpodetexto"/>
            </w:pPr>
            <w:r>
              <w:t xml:space="preserve">Apagar </w:t>
            </w:r>
            <w:r w:rsidR="003753C2">
              <w:t>presença na aula</w:t>
            </w:r>
            <w:r>
              <w:t>.</w:t>
            </w:r>
          </w:p>
        </w:tc>
        <w:tc>
          <w:tcPr>
            <w:tcW w:w="2068" w:type="dxa"/>
            <w:shd w:val="clear" w:color="auto" w:fill="auto"/>
          </w:tcPr>
          <w:p w14:paraId="5030D44E" w14:textId="77777777" w:rsidR="00BC518F" w:rsidRDefault="00BC518F" w:rsidP="00176592">
            <w:pPr>
              <w:pStyle w:val="Corpodetexto"/>
            </w:pPr>
            <w:r>
              <w:t>Cadastro deletado.</w:t>
            </w:r>
          </w:p>
        </w:tc>
      </w:tr>
    </w:tbl>
    <w:p w14:paraId="6360B255" w14:textId="77777777" w:rsidR="00523684" w:rsidRDefault="00523684" w:rsidP="00176592">
      <w:pPr>
        <w:pStyle w:val="Corpodetexto"/>
      </w:pPr>
    </w:p>
    <w:p w14:paraId="0FA652C7" w14:textId="77777777" w:rsidR="00523684" w:rsidRDefault="00523684" w:rsidP="00176592">
      <w:pPr>
        <w:pStyle w:val="Corpodetexto"/>
      </w:pPr>
    </w:p>
    <w:p w14:paraId="7AC26558" w14:textId="77777777" w:rsidR="00523684" w:rsidRPr="00523684" w:rsidRDefault="00523684" w:rsidP="00523684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247" w:name="_Toc52286392"/>
      <w:r w:rsidRPr="00523684">
        <w:rPr>
          <w:rFonts w:ascii="Times New Roman" w:hAnsi="Times New Roman"/>
        </w:rPr>
        <w:t>Estimativa de pontos de função</w:t>
      </w:r>
      <w:bookmarkEnd w:id="247"/>
    </w:p>
    <w:p w14:paraId="0EB6E4FF" w14:textId="6C5CC5F8" w:rsidR="00523684" w:rsidRDefault="00523684" w:rsidP="00176592">
      <w:pPr>
        <w:pStyle w:val="Corpodetexto"/>
      </w:pPr>
    </w:p>
    <w:tbl>
      <w:tblPr>
        <w:tblW w:w="7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8"/>
        <w:gridCol w:w="196"/>
        <w:gridCol w:w="146"/>
        <w:gridCol w:w="1276"/>
        <w:gridCol w:w="2209"/>
      </w:tblGrid>
      <w:tr w:rsidR="00440109" w:rsidRPr="00237170" w14:paraId="7E4B8DD4" w14:textId="77777777" w:rsidTr="00440109">
        <w:trPr>
          <w:trHeight w:val="260"/>
        </w:trPr>
        <w:tc>
          <w:tcPr>
            <w:tcW w:w="7645" w:type="dxa"/>
            <w:gridSpan w:val="5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3339A690" w14:textId="2DEEC52A" w:rsidR="00440109" w:rsidRPr="00237170" w:rsidRDefault="00440109" w:rsidP="00440109">
            <w:pPr>
              <w:jc w:val="center"/>
              <w:rPr>
                <w:rFonts w:ascii="MS Sans Serif" w:hAnsi="MS Sans Serif"/>
                <w:b/>
                <w:bCs/>
                <w:sz w:val="21"/>
                <w:szCs w:val="21"/>
              </w:rPr>
            </w:pPr>
            <w:r w:rsidRPr="00237170">
              <w:rPr>
                <w:rFonts w:ascii="MS Sans Serif" w:hAnsi="MS Sans Serif"/>
                <w:b/>
                <w:bCs/>
                <w:sz w:val="21"/>
                <w:szCs w:val="21"/>
              </w:rPr>
              <w:t>Dados Gerais do Projeto</w:t>
            </w:r>
          </w:p>
          <w:p w14:paraId="7615AC31" w14:textId="3C0EADDB" w:rsidR="00440109" w:rsidRPr="00237170" w:rsidRDefault="00440109" w:rsidP="00440109">
            <w:pPr>
              <w:jc w:val="center"/>
              <w:rPr>
                <w:rFonts w:ascii="MS Sans Serif" w:hAnsi="MS Sans Serif"/>
              </w:rPr>
            </w:pPr>
          </w:p>
          <w:p w14:paraId="1A59B398" w14:textId="1A307CFB" w:rsidR="00440109" w:rsidRPr="00237170" w:rsidRDefault="00440109" w:rsidP="00440109">
            <w:pPr>
              <w:jc w:val="center"/>
              <w:rPr>
                <w:rFonts w:ascii="MS Sans Serif" w:hAnsi="MS Sans Serif"/>
              </w:rPr>
            </w:pPr>
          </w:p>
        </w:tc>
      </w:tr>
      <w:tr w:rsidR="00237170" w:rsidRPr="00237170" w14:paraId="20A0F0C5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38D0663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43ACDEB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EFA94ED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E3018CC" w14:textId="77777777" w:rsidR="00237170" w:rsidRPr="00237170" w:rsidRDefault="00237170" w:rsidP="00237170"/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5E132C8C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F567D8" w:rsidRPr="00237170" w14:paraId="2A3DA42F" w14:textId="77777777" w:rsidTr="00290B6A">
        <w:trPr>
          <w:trHeight w:val="227"/>
        </w:trPr>
        <w:tc>
          <w:tcPr>
            <w:tcW w:w="7645" w:type="dxa"/>
            <w:gridSpan w:val="5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5CC91BD5" w14:textId="35783310" w:rsidR="00F567D8" w:rsidRPr="00237170" w:rsidRDefault="00F567D8" w:rsidP="00290B6A">
            <w:pPr>
              <w:rPr>
                <w:rFonts w:ascii="MS Sans Serif" w:hAnsi="MS Sans Serif"/>
                <w:b/>
                <w:bCs/>
                <w:sz w:val="21"/>
                <w:szCs w:val="21"/>
              </w:rPr>
            </w:pPr>
            <w:r w:rsidRPr="00237170">
              <w:rPr>
                <w:rFonts w:ascii="MS Sans Serif" w:hAnsi="MS Sans Serif"/>
                <w:b/>
                <w:bCs/>
                <w:sz w:val="21"/>
                <w:szCs w:val="21"/>
              </w:rPr>
              <w:t xml:space="preserve">Nome da </w:t>
            </w:r>
            <w:r w:rsidRPr="00F567D8">
              <w:rPr>
                <w:rFonts w:ascii="MS Sans Serif" w:hAnsi="MS Sans Serif"/>
                <w:b/>
                <w:bCs/>
                <w:sz w:val="21"/>
                <w:szCs w:val="21"/>
              </w:rPr>
              <w:t>Empresa:</w:t>
            </w:r>
            <w:r w:rsidRPr="00237170">
              <w:rPr>
                <w:rFonts w:ascii="MS Sans Serif" w:hAnsi="MS Sans Serif"/>
                <w:b/>
                <w:bCs/>
                <w:sz w:val="21"/>
                <w:szCs w:val="21"/>
              </w:rPr>
              <w:t xml:space="preserve"> </w:t>
            </w:r>
            <w:r w:rsidRPr="00F567D8">
              <w:rPr>
                <w:rFonts w:ascii="MS Sans Serif" w:hAnsi="MS Sans Serif"/>
                <w:b/>
                <w:bCs/>
                <w:sz w:val="21"/>
                <w:szCs w:val="21"/>
              </w:rPr>
              <w:t>AQEEL</w:t>
            </w: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F567D8" w:rsidRPr="00237170" w14:paraId="0C63CDFA" w14:textId="77777777" w:rsidTr="00290B6A">
        <w:trPr>
          <w:trHeight w:val="227"/>
        </w:trPr>
        <w:tc>
          <w:tcPr>
            <w:tcW w:w="7645" w:type="dxa"/>
            <w:gridSpan w:val="5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58545992" w14:textId="095130AF" w:rsidR="00290B6A" w:rsidRPr="00237170" w:rsidRDefault="00F567D8" w:rsidP="00290B6A">
            <w:pPr>
              <w:rPr>
                <w:rFonts w:ascii="MS Sans Serif" w:hAnsi="MS Sans Serif"/>
              </w:rPr>
            </w:pPr>
            <w:r w:rsidRPr="00F567D8">
              <w:rPr>
                <w:rFonts w:ascii="MS Sans Serif" w:hAnsi="MS Sans Serif"/>
                <w:b/>
                <w:bCs/>
                <w:sz w:val="21"/>
                <w:szCs w:val="21"/>
              </w:rPr>
              <w:t>Código</w:t>
            </w:r>
            <w:r w:rsidRPr="00237170">
              <w:rPr>
                <w:rFonts w:ascii="MS Sans Serif" w:hAnsi="MS Sans Serif"/>
                <w:b/>
                <w:bCs/>
                <w:sz w:val="21"/>
                <w:szCs w:val="21"/>
              </w:rPr>
              <w:t xml:space="preserve"> da </w:t>
            </w:r>
            <w:r w:rsidRPr="00F567D8">
              <w:rPr>
                <w:rFonts w:ascii="MS Sans Serif" w:hAnsi="MS Sans Serif"/>
                <w:b/>
                <w:bCs/>
                <w:sz w:val="21"/>
                <w:szCs w:val="21"/>
              </w:rPr>
              <w:t>Aplicação:</w:t>
            </w:r>
            <w:r w:rsidRPr="00237170">
              <w:rPr>
                <w:rFonts w:ascii="MS Sans Serif" w:hAnsi="MS Sans Serif"/>
                <w:b/>
                <w:bCs/>
                <w:sz w:val="21"/>
                <w:szCs w:val="21"/>
              </w:rPr>
              <w:t xml:space="preserve"> </w:t>
            </w:r>
            <w:r w:rsidRPr="00F567D8">
              <w:rPr>
                <w:rFonts w:ascii="MS Sans Serif" w:hAnsi="MS Sans Serif"/>
                <w:b/>
                <w:bCs/>
                <w:sz w:val="21"/>
                <w:szCs w:val="21"/>
              </w:rPr>
              <w:t>AQEEL</w:t>
            </w:r>
          </w:p>
          <w:p w14:paraId="73A7EE09" w14:textId="09E4D173" w:rsidR="00F567D8" w:rsidRPr="00237170" w:rsidRDefault="00F567D8" w:rsidP="00290B6A">
            <w:pPr>
              <w:rPr>
                <w:rFonts w:ascii="MS Sans Serif" w:hAnsi="MS Sans Serif"/>
              </w:rPr>
            </w:pPr>
          </w:p>
        </w:tc>
      </w:tr>
      <w:tr w:rsidR="00F567D8" w:rsidRPr="00237170" w14:paraId="2C89964E" w14:textId="77777777" w:rsidTr="00290B6A">
        <w:trPr>
          <w:trHeight w:val="227"/>
        </w:trPr>
        <w:tc>
          <w:tcPr>
            <w:tcW w:w="7645" w:type="dxa"/>
            <w:gridSpan w:val="5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01E90E9B" w14:textId="6894D700" w:rsidR="00290B6A" w:rsidRPr="00237170" w:rsidRDefault="00F567D8" w:rsidP="00290B6A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  <w:b/>
                <w:bCs/>
              </w:rPr>
              <w:t xml:space="preserve">Nome da Aplicação: </w:t>
            </w:r>
            <w:r>
              <w:rPr>
                <w:rFonts w:ascii="MS Sans Serif" w:hAnsi="MS Sans Serif"/>
                <w:b/>
                <w:bCs/>
              </w:rPr>
              <w:t>AQEEL</w:t>
            </w:r>
          </w:p>
          <w:p w14:paraId="73C375C2" w14:textId="03E9BCBB" w:rsidR="00F567D8" w:rsidRPr="00237170" w:rsidRDefault="00F567D8" w:rsidP="00290B6A">
            <w:pPr>
              <w:rPr>
                <w:rFonts w:ascii="MS Sans Serif" w:hAnsi="MS Sans Serif"/>
              </w:rPr>
            </w:pPr>
          </w:p>
        </w:tc>
      </w:tr>
      <w:tr w:rsidR="00F567D8" w:rsidRPr="00237170" w14:paraId="597C399F" w14:textId="77777777" w:rsidTr="00290B6A">
        <w:trPr>
          <w:trHeight w:val="227"/>
        </w:trPr>
        <w:tc>
          <w:tcPr>
            <w:tcW w:w="7645" w:type="dxa"/>
            <w:gridSpan w:val="5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6DDC856C" w14:textId="047DE758" w:rsidR="00290B6A" w:rsidRPr="00237170" w:rsidRDefault="00F567D8" w:rsidP="00290B6A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  <w:b/>
                <w:bCs/>
              </w:rPr>
              <w:t xml:space="preserve">Status da Aplicação: </w:t>
            </w:r>
            <w:r>
              <w:rPr>
                <w:rFonts w:ascii="MS Sans Serif" w:hAnsi="MS Sans Serif"/>
                <w:b/>
                <w:bCs/>
              </w:rPr>
              <w:t>PRODUÇÃO</w:t>
            </w:r>
          </w:p>
          <w:p w14:paraId="641A214C" w14:textId="7407829D" w:rsidR="00F567D8" w:rsidRPr="00237170" w:rsidRDefault="00F567D8" w:rsidP="00290B6A">
            <w:pPr>
              <w:rPr>
                <w:rFonts w:ascii="MS Sans Serif" w:hAnsi="MS Sans Serif"/>
              </w:rPr>
            </w:pPr>
          </w:p>
        </w:tc>
      </w:tr>
      <w:tr w:rsidR="00290B6A" w:rsidRPr="00237170" w14:paraId="401A867E" w14:textId="77777777" w:rsidTr="00290B6A">
        <w:trPr>
          <w:trHeight w:val="227"/>
        </w:trPr>
        <w:tc>
          <w:tcPr>
            <w:tcW w:w="7645" w:type="dxa"/>
            <w:gridSpan w:val="5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2F09E437" w14:textId="4FCCFF26" w:rsidR="00273292" w:rsidRPr="00237170" w:rsidRDefault="00290B6A" w:rsidP="00273292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  <w:b/>
                <w:bCs/>
              </w:rPr>
              <w:t>Ambiente de Desenvolvimento:</w:t>
            </w:r>
            <w:r>
              <w:rPr>
                <w:rFonts w:ascii="MS Sans Serif" w:hAnsi="MS Sans Serif"/>
                <w:b/>
                <w:bCs/>
              </w:rPr>
              <w:t xml:space="preserve"> LOCAL</w:t>
            </w:r>
          </w:p>
          <w:p w14:paraId="754A57E3" w14:textId="42D3AA28" w:rsidR="00290B6A" w:rsidRPr="00237170" w:rsidRDefault="00290B6A" w:rsidP="00290B6A">
            <w:pPr>
              <w:rPr>
                <w:rFonts w:ascii="MS Sans Serif" w:hAnsi="MS Sans Serif"/>
              </w:rPr>
            </w:pPr>
          </w:p>
        </w:tc>
      </w:tr>
      <w:tr w:rsidR="00290B6A" w:rsidRPr="00237170" w14:paraId="0266D56E" w14:textId="77777777" w:rsidTr="00290B6A">
        <w:trPr>
          <w:trHeight w:val="227"/>
        </w:trPr>
        <w:tc>
          <w:tcPr>
            <w:tcW w:w="7645" w:type="dxa"/>
            <w:gridSpan w:val="5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73BD2213" w14:textId="4A9BDD78" w:rsidR="00273292" w:rsidRPr="00237170" w:rsidRDefault="00290B6A" w:rsidP="00273292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  <w:b/>
                <w:bCs/>
              </w:rPr>
              <w:t xml:space="preserve">Ambiente de Produção: </w:t>
            </w:r>
            <w:r>
              <w:rPr>
                <w:rFonts w:ascii="MS Sans Serif" w:hAnsi="MS Sans Serif"/>
                <w:b/>
                <w:bCs/>
              </w:rPr>
              <w:t>NUVEM (LINUX</w:t>
            </w:r>
            <w:r w:rsidR="00273292">
              <w:rPr>
                <w:rFonts w:ascii="MS Sans Serif" w:hAnsi="MS Sans Serif"/>
                <w:b/>
                <w:bCs/>
              </w:rPr>
              <w:t xml:space="preserve"> | M</w:t>
            </w:r>
            <w:r>
              <w:rPr>
                <w:rFonts w:ascii="MS Sans Serif" w:hAnsi="MS Sans Serif"/>
                <w:b/>
                <w:bCs/>
              </w:rPr>
              <w:t>YSQL)</w:t>
            </w:r>
          </w:p>
          <w:p w14:paraId="05289EF5" w14:textId="7654A1C5" w:rsidR="00290B6A" w:rsidRPr="00237170" w:rsidRDefault="00290B6A" w:rsidP="00290B6A">
            <w:pPr>
              <w:rPr>
                <w:rFonts w:ascii="MS Sans Serif" w:hAnsi="MS Sans Serif"/>
              </w:rPr>
            </w:pPr>
          </w:p>
        </w:tc>
      </w:tr>
      <w:tr w:rsidR="00290B6A" w:rsidRPr="00237170" w14:paraId="235AAD09" w14:textId="77777777" w:rsidTr="00290B6A">
        <w:trPr>
          <w:trHeight w:val="227"/>
        </w:trPr>
        <w:tc>
          <w:tcPr>
            <w:tcW w:w="7645" w:type="dxa"/>
            <w:gridSpan w:val="5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center"/>
            <w:hideMark/>
          </w:tcPr>
          <w:p w14:paraId="48F405C1" w14:textId="4C02063F" w:rsidR="00273292" w:rsidRPr="00237170" w:rsidRDefault="00290B6A" w:rsidP="00273292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  <w:b/>
                <w:bCs/>
              </w:rPr>
              <w:t xml:space="preserve">Linguagem Utilizada: </w:t>
            </w:r>
            <w:r>
              <w:rPr>
                <w:rFonts w:ascii="MS Sans Serif" w:hAnsi="MS Sans Serif"/>
                <w:b/>
                <w:bCs/>
              </w:rPr>
              <w:t>HTML, CSS, JAVASCRIPT, BOOSTRAP, PHP E MYSQL</w:t>
            </w:r>
          </w:p>
          <w:p w14:paraId="76BF48D9" w14:textId="446B11DF" w:rsidR="00290B6A" w:rsidRPr="00237170" w:rsidRDefault="00290B6A" w:rsidP="00290B6A">
            <w:pPr>
              <w:rPr>
                <w:rFonts w:ascii="MS Sans Serif" w:hAnsi="MS Sans Serif"/>
              </w:rPr>
            </w:pPr>
          </w:p>
        </w:tc>
      </w:tr>
      <w:tr w:rsidR="00237170" w:rsidRPr="00237170" w14:paraId="248845E6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8AD0404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07FEDCF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6D30EAA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9E6823F" w14:textId="77777777" w:rsidR="00237170" w:rsidRPr="00237170" w:rsidRDefault="00237170" w:rsidP="00237170"/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2C5DC62C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31BBAB78" w14:textId="77777777" w:rsidTr="00AF3E00">
        <w:trPr>
          <w:trHeight w:val="260"/>
        </w:trPr>
        <w:tc>
          <w:tcPr>
            <w:tcW w:w="401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AEE6013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 xml:space="preserve">             Resultados do Cálculo por FPA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5E8725F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1788C91" w14:textId="77777777" w:rsidR="00237170" w:rsidRPr="00237170" w:rsidRDefault="00237170" w:rsidP="00237170"/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D9329EA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73619AA0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7ADF84C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81B2156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3DAB866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8E0DC3F" w14:textId="77777777" w:rsidR="00237170" w:rsidRPr="00237170" w:rsidRDefault="00237170" w:rsidP="00237170"/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86AC703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57170FC9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275D27B" w14:textId="7754EE1E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Pontos Função não-</w:t>
            </w:r>
            <w:r w:rsidR="00824C80" w:rsidRPr="00237170">
              <w:rPr>
                <w:rFonts w:ascii="MS Sans Serif" w:hAnsi="MS Sans Serif"/>
                <w:b/>
                <w:bCs/>
              </w:rPr>
              <w:t>Ajustados: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D1870F4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DB22A4B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D4E26" w14:textId="77777777" w:rsidR="00237170" w:rsidRPr="00237170" w:rsidRDefault="00237170" w:rsidP="00237170">
            <w:pPr>
              <w:jc w:val="right"/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680,00</w:t>
            </w: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AA56B6E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7205EA0D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AC56E08" w14:textId="7FF5A043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 xml:space="preserve">Fator de </w:t>
            </w:r>
            <w:r w:rsidR="00824C80" w:rsidRPr="00237170">
              <w:rPr>
                <w:rFonts w:ascii="MS Sans Serif" w:hAnsi="MS Sans Serif"/>
                <w:b/>
                <w:bCs/>
              </w:rPr>
              <w:t>Ajuste:</w:t>
            </w:r>
            <w:r w:rsidRPr="00237170">
              <w:rPr>
                <w:rFonts w:ascii="MS Sans Serif" w:hAnsi="MS Sans Serif"/>
                <w:b/>
                <w:bCs/>
              </w:rPr>
              <w:t xml:space="preserve">                            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31B04D7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E95A76F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54CEC" w14:textId="77777777" w:rsidR="00237170" w:rsidRPr="00237170" w:rsidRDefault="00237170" w:rsidP="00237170">
            <w:pPr>
              <w:jc w:val="right"/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1,00</w:t>
            </w: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0044FF61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79C1DC6B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7F0EF4E" w14:textId="0B8F987D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 xml:space="preserve">Pontos de Função </w:t>
            </w:r>
            <w:r w:rsidR="00824C80" w:rsidRPr="00237170">
              <w:rPr>
                <w:rFonts w:ascii="MS Sans Serif" w:hAnsi="MS Sans Serif"/>
                <w:b/>
                <w:bCs/>
              </w:rPr>
              <w:t>Ajustados: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11971DB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831B553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61807" w14:textId="77777777" w:rsidR="00237170" w:rsidRPr="00237170" w:rsidRDefault="00237170" w:rsidP="00237170">
            <w:pPr>
              <w:jc w:val="right"/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680,00</w:t>
            </w: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721A65D7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36567F2A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D31E3B1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DF8C9A8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C5CE907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497D2" w14:textId="77777777" w:rsidR="00237170" w:rsidRPr="00237170" w:rsidRDefault="00237170" w:rsidP="00237170"/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F90F010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4C6714C0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F593092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BA9215E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271BBD5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FCC6C" w14:textId="77777777" w:rsidR="00237170" w:rsidRPr="00237170" w:rsidRDefault="00237170" w:rsidP="00237170"/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C35861F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6F16557B" w14:textId="77777777" w:rsidTr="00AF3E00">
        <w:trPr>
          <w:trHeight w:val="260"/>
        </w:trPr>
        <w:tc>
          <w:tcPr>
            <w:tcW w:w="3818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993DA26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Classificação da Aplicação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824B9D3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3F99B36" w14:textId="77777777" w:rsidR="00237170" w:rsidRPr="00237170" w:rsidRDefault="00237170" w:rsidP="0023717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auto"/>
            <w:noWrap/>
            <w:vAlign w:val="bottom"/>
            <w:hideMark/>
          </w:tcPr>
          <w:p w14:paraId="39C42C00" w14:textId="77777777" w:rsidR="00237170" w:rsidRPr="00237170" w:rsidRDefault="00237170" w:rsidP="00237170">
            <w:pPr>
              <w:rPr>
                <w:rFonts w:ascii="MS Sans Serif" w:hAnsi="MS Sans Serif"/>
                <w:b/>
                <w:bCs/>
              </w:rPr>
            </w:pPr>
            <w:r w:rsidRPr="00237170">
              <w:rPr>
                <w:rFonts w:ascii="MS Sans Serif" w:hAnsi="MS Sans Serif"/>
                <w:b/>
                <w:bCs/>
              </w:rPr>
              <w:t>Pequena</w:t>
            </w:r>
          </w:p>
        </w:tc>
        <w:tc>
          <w:tcPr>
            <w:tcW w:w="220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616B5E87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  <w:tr w:rsidR="00237170" w:rsidRPr="00237170" w14:paraId="5731BBF1" w14:textId="77777777" w:rsidTr="00AF3E00">
        <w:trPr>
          <w:trHeight w:val="270"/>
        </w:trPr>
        <w:tc>
          <w:tcPr>
            <w:tcW w:w="381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7382A596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76175D3B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79609671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0978708E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2D958D5" w14:textId="77777777" w:rsidR="00237170" w:rsidRPr="00237170" w:rsidRDefault="00237170" w:rsidP="00237170">
            <w:pPr>
              <w:rPr>
                <w:rFonts w:ascii="MS Sans Serif" w:hAnsi="MS Sans Serif"/>
              </w:rPr>
            </w:pPr>
            <w:r w:rsidRPr="00237170">
              <w:rPr>
                <w:rFonts w:ascii="MS Sans Serif" w:hAnsi="MS Sans Serif"/>
              </w:rPr>
              <w:t> </w:t>
            </w:r>
          </w:p>
        </w:tc>
      </w:tr>
    </w:tbl>
    <w:p w14:paraId="36F3A97B" w14:textId="77777777" w:rsidR="00237170" w:rsidRDefault="00237170" w:rsidP="00176592">
      <w:pPr>
        <w:pStyle w:val="Corpodetexto"/>
      </w:pPr>
    </w:p>
    <w:tbl>
      <w:tblPr>
        <w:tblW w:w="76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0"/>
        <w:gridCol w:w="194"/>
        <w:gridCol w:w="1276"/>
        <w:gridCol w:w="1276"/>
        <w:gridCol w:w="1276"/>
        <w:gridCol w:w="1268"/>
      </w:tblGrid>
      <w:tr w:rsidR="00AF3E00" w:rsidRPr="00AF3E00" w14:paraId="7B527B28" w14:textId="77777777" w:rsidTr="00AF3E00">
        <w:trPr>
          <w:trHeight w:val="260"/>
        </w:trPr>
        <w:tc>
          <w:tcPr>
            <w:tcW w:w="2591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E3C5ADC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 xml:space="preserve">                                   Pontos de Função não-Ajustados     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C76A0D5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E04EF6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E615581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26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719FED8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58E2F601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64BB3C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13DAC7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60F42A0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27BE0B2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567EE26" w14:textId="77777777" w:rsidR="00AF3E00" w:rsidRPr="00AF3E00" w:rsidRDefault="00AF3E00" w:rsidP="00AF3E00"/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F27E75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6D94F227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60478CE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>Tipo de Função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49B34A7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13FBEE4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 xml:space="preserve">  </w:t>
            </w:r>
            <w:proofErr w:type="spellStart"/>
            <w:r w:rsidRPr="00AF3E00">
              <w:rPr>
                <w:rFonts w:ascii="MS Sans Serif" w:hAnsi="MS Sans Serif"/>
                <w:b/>
                <w:bCs/>
              </w:rPr>
              <w:t>Complex</w:t>
            </w:r>
            <w:proofErr w:type="spellEnd"/>
            <w:r w:rsidRPr="00AF3E00">
              <w:rPr>
                <w:rFonts w:ascii="MS Sans Serif" w:hAnsi="MS Sans Serif"/>
                <w:b/>
                <w:bCs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58AEA99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 xml:space="preserve">     </w:t>
            </w:r>
            <w:proofErr w:type="spellStart"/>
            <w:r w:rsidRPr="00AF3E00">
              <w:rPr>
                <w:rFonts w:ascii="MS Sans Serif" w:hAnsi="MS Sans Serif"/>
                <w:b/>
                <w:bCs/>
              </w:rPr>
              <w:t>Qtde</w:t>
            </w:r>
            <w:proofErr w:type="spellEnd"/>
            <w:r w:rsidRPr="00AF3E00">
              <w:rPr>
                <w:rFonts w:ascii="MS Sans Serif" w:hAnsi="MS Sans Serif"/>
                <w:b/>
                <w:bCs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D56CB25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 xml:space="preserve">    Total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5BC22EF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>Total Tipo</w:t>
            </w:r>
          </w:p>
        </w:tc>
      </w:tr>
      <w:tr w:rsidR="00AF3E00" w:rsidRPr="00AF3E00" w14:paraId="3EE07040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61ABF61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B2C8D6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73AA0B6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 xml:space="preserve"> Funcional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F34213C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DEBE0B3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 xml:space="preserve"> </w:t>
            </w:r>
            <w:proofErr w:type="spellStart"/>
            <w:r w:rsidRPr="00AF3E00">
              <w:rPr>
                <w:rFonts w:ascii="MS Sans Serif" w:hAnsi="MS Sans Serif"/>
                <w:b/>
                <w:bCs/>
              </w:rPr>
              <w:t>Complex</w:t>
            </w:r>
            <w:proofErr w:type="spellEnd"/>
            <w:r w:rsidRPr="00AF3E00">
              <w:rPr>
                <w:rFonts w:ascii="MS Sans Serif" w:hAnsi="MS Sans Serif"/>
                <w:b/>
                <w:bCs/>
              </w:rPr>
              <w:t>.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D180E11" w14:textId="77777777" w:rsidR="00AF3E00" w:rsidRPr="00AF3E00" w:rsidRDefault="00AF3E00" w:rsidP="00AF3E00">
            <w:pPr>
              <w:rPr>
                <w:rFonts w:ascii="MS Sans Serif" w:hAnsi="MS Sans Serif"/>
                <w:b/>
                <w:bCs/>
              </w:rPr>
            </w:pPr>
            <w:r w:rsidRPr="00AF3E00">
              <w:rPr>
                <w:rFonts w:ascii="MS Sans Serif" w:hAnsi="MS Sans Serif"/>
                <w:b/>
                <w:bCs/>
              </w:rPr>
              <w:t xml:space="preserve">   Função</w:t>
            </w:r>
          </w:p>
        </w:tc>
      </w:tr>
      <w:tr w:rsidR="00AF3E00" w:rsidRPr="00AF3E00" w14:paraId="660288CE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33F2B6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971EF2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2F197D8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95B1509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642AC65" w14:textId="77777777" w:rsidR="00AF3E00" w:rsidRPr="00AF3E00" w:rsidRDefault="00AF3E00" w:rsidP="00AF3E00"/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56DC8C63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2BD73262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A4734AF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Arquivo Lógico Interno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8BCDBF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0505E84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Simples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6AD1F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C3676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280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272092F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76B2D6A6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9B49910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060F53F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2AD443C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Média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F7D2E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1F6D9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5F37B1F4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3E9655BA" w14:textId="77777777" w:rsidTr="00AF3E00">
        <w:trPr>
          <w:trHeight w:val="24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5E1858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7CD7E1C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16BFD1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Complexa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9648D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3F1B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C8A608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280</w:t>
            </w:r>
          </w:p>
        </w:tc>
      </w:tr>
      <w:tr w:rsidR="00AF3E00" w:rsidRPr="00AF3E00" w14:paraId="33AC4E60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8638BBA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DF4192B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8763BBE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ADEDFE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340B918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509CA8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5FFEEC40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44799D4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Interface Externa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9E55BD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F02253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Simples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BB462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ECFE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2479A80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641891FF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1BA4597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20C92BC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766312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Média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875A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A7924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7160DB4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4ABD3687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DA5DB26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ED50FC7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ECB305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Complexa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B4F5A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1B4B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53DFCB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</w:tr>
      <w:tr w:rsidR="00AF3E00" w:rsidRPr="00AF3E00" w14:paraId="68AB54E4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7E1B355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8A99900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D5F55A9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D662B3A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3955392" w14:textId="77777777" w:rsidR="00AF3E00" w:rsidRPr="00AF3E00" w:rsidRDefault="00AF3E00" w:rsidP="00AF3E00"/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22B3D97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25562193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FE4AFC8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Entrada Externa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338564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3530510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Simples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608CA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BD5EC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120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580A7C7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6C17FA34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452C24A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5F49270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2A2886A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Média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070D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4E91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BBA1081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4D4273F7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EE698D2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F819AEA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A20C8C4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Complexa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E529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4D8E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4521D80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120</w:t>
            </w:r>
          </w:p>
        </w:tc>
      </w:tr>
      <w:tr w:rsidR="00AF3E00" w:rsidRPr="00AF3E00" w14:paraId="65BF28AF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967BAFA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B7CC00A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BE03AD1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43D2F14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A43F339" w14:textId="77777777" w:rsidR="00AF3E00" w:rsidRPr="00AF3E00" w:rsidRDefault="00AF3E00" w:rsidP="00AF3E00"/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2BD6AD32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5DB715B5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188B363" w14:textId="7AA09F0F" w:rsidR="00AF3E00" w:rsidRPr="00AF3E00" w:rsidRDefault="00F6537A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Saída</w:t>
            </w:r>
            <w:r w:rsidR="00AF3E00" w:rsidRPr="00AF3E00">
              <w:rPr>
                <w:rFonts w:ascii="MS Sans Serif" w:hAnsi="MS Sans Serif"/>
              </w:rPr>
              <w:t xml:space="preserve"> Externa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456D9CC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2EE3243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Simples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B154B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CE018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160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5D6DF0A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6B6C6015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3C89A11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1CB6BCC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3F340F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Média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0CF27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7C935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701EDF60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29E9B243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7AEE95C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C3B3F45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7F7138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Complexa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51D99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6494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D484E1F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160</w:t>
            </w:r>
          </w:p>
        </w:tc>
      </w:tr>
      <w:tr w:rsidR="00AF3E00" w:rsidRPr="00AF3E00" w14:paraId="5268AC4C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5687442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340B922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50B06D3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3118C58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341CE94" w14:textId="77777777" w:rsidR="00AF3E00" w:rsidRPr="00AF3E00" w:rsidRDefault="00AF3E00" w:rsidP="00AF3E00"/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E9EEFF7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5F8636C4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4A6CA16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Consulta Externa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DA365BD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082E2E4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Simples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73FDD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9BE81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120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73BE1DB2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66F31381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AEFE43B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0137BE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6855045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Média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2A80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C5C9F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A1A1DB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44D4970C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64018C7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40346C3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CBE70B7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Complexa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7206E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3F0DC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0</w:t>
            </w: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5BD3AF" w14:textId="77777777" w:rsidR="00AF3E00" w:rsidRPr="00AF3E00" w:rsidRDefault="00AF3E00" w:rsidP="00AF3E00">
            <w:pPr>
              <w:jc w:val="right"/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120</w:t>
            </w:r>
          </w:p>
        </w:tc>
      </w:tr>
      <w:tr w:rsidR="00AF3E00" w:rsidRPr="00AF3E00" w14:paraId="6F035A78" w14:textId="77777777" w:rsidTr="00AF3E00">
        <w:trPr>
          <w:trHeight w:val="260"/>
        </w:trPr>
        <w:tc>
          <w:tcPr>
            <w:tcW w:w="240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AB38339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3BDEFB5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8A1CFF6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2B40F13" w14:textId="77777777" w:rsidR="00AF3E00" w:rsidRPr="00AF3E00" w:rsidRDefault="00AF3E00" w:rsidP="00AF3E00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0B3054B" w14:textId="77777777" w:rsidR="00AF3E00" w:rsidRPr="00AF3E00" w:rsidRDefault="00AF3E00" w:rsidP="00AF3E00"/>
        </w:tc>
        <w:tc>
          <w:tcPr>
            <w:tcW w:w="126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EDF13B2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  <w:tr w:rsidR="00AF3E00" w:rsidRPr="00AF3E00" w14:paraId="7A963CE3" w14:textId="77777777" w:rsidTr="00AF3E00">
        <w:trPr>
          <w:trHeight w:val="27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6EB2A062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55BFB3EE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366693B1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183CCC2A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6F711915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60DC32D0" w14:textId="77777777" w:rsidR="00AF3E00" w:rsidRPr="00AF3E00" w:rsidRDefault="00AF3E00" w:rsidP="00AF3E00">
            <w:pPr>
              <w:rPr>
                <w:rFonts w:ascii="MS Sans Serif" w:hAnsi="MS Sans Serif"/>
              </w:rPr>
            </w:pPr>
            <w:r w:rsidRPr="00AF3E00">
              <w:rPr>
                <w:rFonts w:ascii="MS Sans Serif" w:hAnsi="MS Sans Serif"/>
              </w:rPr>
              <w:t> </w:t>
            </w:r>
          </w:p>
        </w:tc>
      </w:tr>
    </w:tbl>
    <w:p w14:paraId="197BC037" w14:textId="77777777" w:rsidR="00523684" w:rsidRPr="00523684" w:rsidRDefault="00523684" w:rsidP="00176592">
      <w:pPr>
        <w:pStyle w:val="Corpodetexto"/>
      </w:pPr>
    </w:p>
    <w:tbl>
      <w:tblPr>
        <w:tblW w:w="7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76"/>
        <w:gridCol w:w="194"/>
        <w:gridCol w:w="197"/>
        <w:gridCol w:w="318"/>
        <w:gridCol w:w="1276"/>
        <w:gridCol w:w="1400"/>
        <w:gridCol w:w="584"/>
      </w:tblGrid>
      <w:tr w:rsidR="00653112" w:rsidRPr="00580C88" w14:paraId="138BEDF5" w14:textId="77777777" w:rsidTr="00441F13">
        <w:trPr>
          <w:trHeight w:val="260"/>
        </w:trPr>
        <w:tc>
          <w:tcPr>
            <w:tcW w:w="7645" w:type="dxa"/>
            <w:gridSpan w:val="7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6497184B" w14:textId="1E52DFB4" w:rsidR="00653112" w:rsidRPr="00653112" w:rsidRDefault="00653112" w:rsidP="00580C88">
            <w:pPr>
              <w:rPr>
                <w:rFonts w:ascii="MS Sans Serif" w:hAnsi="MS Sans Serif"/>
                <w:b/>
                <w:bCs/>
              </w:rPr>
            </w:pPr>
            <w:r w:rsidRPr="00580C88">
              <w:rPr>
                <w:rFonts w:ascii="MS Sans Serif" w:hAnsi="MS Sans Serif"/>
                <w:b/>
                <w:bCs/>
              </w:rPr>
              <w:t xml:space="preserve">                                                Cálculo do Fator de Ajuste</w:t>
            </w:r>
          </w:p>
        </w:tc>
      </w:tr>
      <w:tr w:rsidR="00580C88" w:rsidRPr="00580C88" w14:paraId="4489F2A2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A349B61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F39CE1A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7A48AA4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E67B58D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BACEBB7" w14:textId="77777777" w:rsidR="00580C88" w:rsidRPr="00580C88" w:rsidRDefault="00580C88" w:rsidP="00580C88"/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3DBB14E" w14:textId="77777777" w:rsidR="00580C88" w:rsidRPr="00580C88" w:rsidRDefault="00580C88" w:rsidP="00580C88"/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7E2DF7D7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1641728F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B2E10AE" w14:textId="31A6511F" w:rsidR="00580C88" w:rsidRPr="00580C88" w:rsidRDefault="00F6537A" w:rsidP="00580C88">
            <w:pPr>
              <w:rPr>
                <w:rFonts w:ascii="MS Sans Serif" w:hAnsi="MS Sans Serif"/>
                <w:b/>
                <w:bCs/>
              </w:rPr>
            </w:pPr>
            <w:r w:rsidRPr="00580C88">
              <w:rPr>
                <w:rFonts w:ascii="MS Sans Serif" w:hAnsi="MS Sans Serif"/>
                <w:b/>
                <w:bCs/>
              </w:rPr>
              <w:t>Características</w:t>
            </w:r>
            <w:r w:rsidR="00580C88" w:rsidRPr="00580C88">
              <w:rPr>
                <w:rFonts w:ascii="MS Sans Serif" w:hAnsi="MS Sans Serif"/>
                <w:b/>
                <w:bCs/>
              </w:rPr>
              <w:t xml:space="preserve"> Gerais das Aplicações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142EFA1" w14:textId="77777777" w:rsidR="00580C88" w:rsidRPr="00580C88" w:rsidRDefault="00580C88" w:rsidP="00580C88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FEFB63F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A2F8905" w14:textId="77777777" w:rsidR="00580C88" w:rsidRPr="00580C88" w:rsidRDefault="00580C88" w:rsidP="00580C88"/>
        </w:tc>
        <w:tc>
          <w:tcPr>
            <w:tcW w:w="26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CA861A6" w14:textId="3E382CA7" w:rsidR="00580C88" w:rsidRPr="00580C88" w:rsidRDefault="00F6537A" w:rsidP="00580C88">
            <w:pPr>
              <w:rPr>
                <w:rFonts w:ascii="MS Sans Serif" w:hAnsi="MS Sans Serif"/>
                <w:b/>
                <w:bCs/>
              </w:rPr>
            </w:pPr>
            <w:r w:rsidRPr="00580C88">
              <w:rPr>
                <w:rFonts w:ascii="MS Sans Serif" w:hAnsi="MS Sans Serif"/>
                <w:b/>
                <w:bCs/>
              </w:rPr>
              <w:t>Nível</w:t>
            </w:r>
            <w:r w:rsidR="00580C88" w:rsidRPr="00580C88">
              <w:rPr>
                <w:rFonts w:ascii="MS Sans Serif" w:hAnsi="MS Sans Serif"/>
                <w:b/>
                <w:bCs/>
              </w:rPr>
              <w:t xml:space="preserve"> de Influência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2B71F88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4D9E03AD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7D49CBB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28DA865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F820B32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AF47B91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0355400" w14:textId="77777777" w:rsidR="00580C88" w:rsidRPr="00580C88" w:rsidRDefault="00580C88" w:rsidP="00580C88"/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8E4543F" w14:textId="77777777" w:rsidR="00580C88" w:rsidRPr="00580C88" w:rsidRDefault="00580C88" w:rsidP="00580C88"/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A80E355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665F3C2D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1FFEED8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01- Comunicação de Dados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27ABCFF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9B14507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0B1CE78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AC2E2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F234A83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07EE91E2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16FB88E2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E948993" w14:textId="3B85D23F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 xml:space="preserve">02- Processamento </w:t>
            </w:r>
            <w:r w:rsidR="00F6537A" w:rsidRPr="00580C88">
              <w:rPr>
                <w:rFonts w:ascii="MS Sans Serif" w:hAnsi="MS Sans Serif"/>
              </w:rPr>
              <w:t>Distribuído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36EB693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95F0E13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EABE597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3A0E8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190AFF6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6BB3560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1FF7FC65" w14:textId="77777777" w:rsidTr="00580C88">
        <w:trPr>
          <w:trHeight w:val="255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ABEF3E2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03- Performance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A9EFE45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08D5663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937EC15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AC7B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7ADD622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2FC9BF6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31B06DB3" w14:textId="77777777" w:rsidTr="00580C88">
        <w:trPr>
          <w:trHeight w:val="225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79A61DF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04- Utilização de Equipamento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8A95DCF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480B813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9227DA0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A6354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5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hideMark/>
          </w:tcPr>
          <w:p w14:paraId="4A015F43" w14:textId="60C9CA52" w:rsidR="00580C88" w:rsidRPr="00580C88" w:rsidRDefault="00580C88" w:rsidP="00ED1182">
            <w:pPr>
              <w:jc w:val="right"/>
              <w:rPr>
                <w:rFonts w:ascii="MS Sans Serif" w:hAnsi="MS Sans Serif"/>
              </w:rPr>
            </w:pPr>
          </w:p>
        </w:tc>
      </w:tr>
      <w:tr w:rsidR="00580C88" w:rsidRPr="00580C88" w14:paraId="269C16AE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86D3621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05- Volume das Transações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0C2827A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1147123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8453E6E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8DF65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9DC6" w14:textId="77777777" w:rsidR="00580C88" w:rsidRPr="00580C88" w:rsidRDefault="00580C88" w:rsidP="00ED1182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6B2C894C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1C3E6116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D1EE49B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06- Entrada de Dados On-Line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534EE84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AAF207C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B7E096B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C1593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514A216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739AFF3B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717C8517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01F5D24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07- Eficiência do Usuário Final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E44E0E1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373F76B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2E7C26C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AA16B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8AF6D32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5CFD0382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35E233CB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10AAEA7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08- Atualização On-Line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1DB1AB5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D9C43A7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EDC5CD3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1C793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EB1F95E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2CB85002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31553719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1E9CF22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09- Processamento Complexo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1BC23C4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9B4FCED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F58116C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149B4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69566B1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C916825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40629639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D2F83E3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10- Reutilização de Código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2E37216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A9C6892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D6473D2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BFD68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3F54884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3EB993D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4AABD0BB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129D31D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11- Facilidade de Implantação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C94C12C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1C39351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6F77E90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48FB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85FA9E4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2905481A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0973A031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C73741E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12- Facilidade Operacional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43A891A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4AA7AFE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B3D463A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04BF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00EFFE2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1A7B5B8B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3F523828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3D53039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13- Múltiplos Locais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4A7CBEF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4473F68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C58395F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DBB05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11C6990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3A0A7C60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763C2FA1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0412E32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14- Facilidade de Mudanças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F9621EE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DA0ABA2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7E54F93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A9FA1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53ACC89" w14:textId="77777777" w:rsidR="00580C88" w:rsidRPr="00580C88" w:rsidRDefault="00580C88" w:rsidP="00580C88">
            <w:pPr>
              <w:jc w:val="right"/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BC596EF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628445AC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DFC2766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D807442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3F8D9B9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CC56E91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D2F7AC9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 xml:space="preserve">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18616C8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024E57A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24E9E962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771B4D9" w14:textId="77777777" w:rsidR="00580C88" w:rsidRPr="00580C88" w:rsidRDefault="00580C88" w:rsidP="00580C88">
            <w:pPr>
              <w:rPr>
                <w:rFonts w:ascii="MS Sans Serif" w:hAnsi="MS Sans Serif"/>
                <w:b/>
                <w:bCs/>
              </w:rPr>
            </w:pPr>
            <w:r w:rsidRPr="00580C88">
              <w:rPr>
                <w:rFonts w:ascii="MS Sans Serif" w:hAnsi="MS Sans Serif"/>
                <w:b/>
                <w:bCs/>
              </w:rPr>
              <w:t xml:space="preserve">Nível de Influência Total </w:t>
            </w:r>
            <w:proofErr w:type="gramStart"/>
            <w:r w:rsidRPr="00580C88">
              <w:rPr>
                <w:rFonts w:ascii="MS Sans Serif" w:hAnsi="MS Sans Serif"/>
                <w:b/>
                <w:bCs/>
              </w:rPr>
              <w:t>( NI</w:t>
            </w:r>
            <w:proofErr w:type="gramEnd"/>
            <w:r w:rsidRPr="00580C88">
              <w:rPr>
                <w:rFonts w:ascii="MS Sans Serif" w:hAnsi="MS Sans Serif"/>
                <w:b/>
                <w:bCs/>
              </w:rPr>
              <w:t xml:space="preserve"> )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033A8BF" w14:textId="77777777" w:rsidR="00580C88" w:rsidRPr="00580C88" w:rsidRDefault="00580C88" w:rsidP="00580C88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8DD7EE7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45A43C0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02CD" w14:textId="77777777" w:rsidR="00580C88" w:rsidRPr="00580C88" w:rsidRDefault="00580C88" w:rsidP="00580C88">
            <w:pPr>
              <w:jc w:val="right"/>
              <w:rPr>
                <w:rFonts w:ascii="MS Sans Serif" w:hAnsi="MS Sans Serif"/>
                <w:b/>
                <w:bCs/>
              </w:rPr>
            </w:pPr>
            <w:r w:rsidRPr="00580C88">
              <w:rPr>
                <w:rFonts w:ascii="MS Sans Serif" w:hAnsi="MS Sans Serif"/>
                <w:b/>
                <w:bCs/>
              </w:rPr>
              <w:t>35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4065B99" w14:textId="77777777" w:rsidR="00580C88" w:rsidRPr="00580C88" w:rsidRDefault="00580C88" w:rsidP="00580C88">
            <w:pPr>
              <w:jc w:val="right"/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22F4D05B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5A1374E7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CAB2287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C586B4A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718ABFB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88A9B91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87EEC49" w14:textId="77777777" w:rsidR="00580C88" w:rsidRPr="00580C88" w:rsidRDefault="00580C88" w:rsidP="00580C88"/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83B617F" w14:textId="77777777" w:rsidR="00580C88" w:rsidRPr="00580C88" w:rsidRDefault="00580C88" w:rsidP="00580C88"/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691808B8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7187AB8C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77897A3" w14:textId="77777777" w:rsidR="00580C88" w:rsidRPr="00580C88" w:rsidRDefault="00580C88" w:rsidP="00580C88">
            <w:pPr>
              <w:rPr>
                <w:rFonts w:ascii="MS Sans Serif" w:hAnsi="MS Sans Serif"/>
                <w:b/>
                <w:bCs/>
              </w:rPr>
            </w:pPr>
            <w:r w:rsidRPr="00580C88">
              <w:rPr>
                <w:rFonts w:ascii="MS Sans Serif" w:hAnsi="MS Sans Serif"/>
                <w:b/>
                <w:bCs/>
              </w:rPr>
              <w:t xml:space="preserve">Fator de Ajuste </w:t>
            </w:r>
            <w:proofErr w:type="gramStart"/>
            <w:r w:rsidRPr="00580C88">
              <w:rPr>
                <w:rFonts w:ascii="MS Sans Serif" w:hAnsi="MS Sans Serif"/>
                <w:b/>
                <w:bCs/>
              </w:rPr>
              <w:t>( FA</w:t>
            </w:r>
            <w:proofErr w:type="gramEnd"/>
            <w:r w:rsidRPr="00580C88">
              <w:rPr>
                <w:rFonts w:ascii="MS Sans Serif" w:hAnsi="MS Sans Serif"/>
                <w:b/>
                <w:bCs/>
              </w:rPr>
              <w:t xml:space="preserve"> )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285E1A43" w14:textId="77777777" w:rsidR="00580C88" w:rsidRPr="00580C88" w:rsidRDefault="00580C88" w:rsidP="00580C88">
            <w:pPr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D225235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8B89B3C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840CA" w14:textId="77777777" w:rsidR="00580C88" w:rsidRPr="00580C88" w:rsidRDefault="00580C88" w:rsidP="00580C88">
            <w:pPr>
              <w:jc w:val="right"/>
              <w:rPr>
                <w:rFonts w:ascii="MS Sans Serif" w:hAnsi="MS Sans Serif"/>
                <w:b/>
                <w:bCs/>
              </w:rPr>
            </w:pPr>
            <w:r w:rsidRPr="00580C88">
              <w:rPr>
                <w:rFonts w:ascii="MS Sans Serif" w:hAnsi="MS Sans Serif"/>
                <w:b/>
                <w:bCs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C4A3FC0" w14:textId="77777777" w:rsidR="00580C88" w:rsidRPr="00580C88" w:rsidRDefault="00580C88" w:rsidP="00580C88">
            <w:pPr>
              <w:jc w:val="right"/>
              <w:rPr>
                <w:rFonts w:ascii="MS Sans Serif" w:hAnsi="MS Sans Serif"/>
                <w:b/>
                <w:bCs/>
              </w:rPr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277C95B3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1087B08C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CCD0A8C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11AA441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561C3425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130943D0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57B4A44" w14:textId="77777777" w:rsidR="00580C88" w:rsidRPr="00580C88" w:rsidRDefault="00580C88" w:rsidP="00580C88"/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5DD0C63" w14:textId="77777777" w:rsidR="00580C88" w:rsidRPr="00580C88" w:rsidRDefault="00580C88" w:rsidP="00580C88"/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4C310B34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7FBCAF9B" w14:textId="77777777" w:rsidTr="00580C88">
        <w:trPr>
          <w:trHeight w:val="260"/>
        </w:trPr>
        <w:tc>
          <w:tcPr>
            <w:tcW w:w="367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408C987E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CC2E500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0BD818EE" w14:textId="77777777" w:rsidR="00580C88" w:rsidRPr="00580C88" w:rsidRDefault="00580C88" w:rsidP="00580C88"/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7C411389" w14:textId="77777777" w:rsidR="00580C88" w:rsidRPr="00580C88" w:rsidRDefault="00580C88" w:rsidP="00580C88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67976DFF" w14:textId="77777777" w:rsidR="00580C88" w:rsidRPr="00580C88" w:rsidRDefault="00580C88" w:rsidP="00580C88"/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pct12" w:color="000000" w:fill="auto"/>
            <w:noWrap/>
            <w:vAlign w:val="bottom"/>
            <w:hideMark/>
          </w:tcPr>
          <w:p w14:paraId="3763B9F6" w14:textId="77777777" w:rsidR="00580C88" w:rsidRPr="00580C88" w:rsidRDefault="00580C88" w:rsidP="00580C88"/>
        </w:tc>
        <w:tc>
          <w:tcPr>
            <w:tcW w:w="5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07E1E28B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  <w:tr w:rsidR="00580C88" w:rsidRPr="00580C88" w14:paraId="2E32201B" w14:textId="77777777" w:rsidTr="00580C88">
        <w:trPr>
          <w:trHeight w:val="270"/>
        </w:trPr>
        <w:tc>
          <w:tcPr>
            <w:tcW w:w="3676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04A9C798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005AD67C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9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37E2F25E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3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1878D725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6EE263E1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pct12" w:color="000000" w:fill="auto"/>
            <w:noWrap/>
            <w:vAlign w:val="bottom"/>
            <w:hideMark/>
          </w:tcPr>
          <w:p w14:paraId="7E1EACD7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pct12" w:color="000000" w:fill="auto"/>
            <w:noWrap/>
            <w:vAlign w:val="bottom"/>
            <w:hideMark/>
          </w:tcPr>
          <w:p w14:paraId="79D9A8EA" w14:textId="77777777" w:rsidR="00580C88" w:rsidRPr="00580C88" w:rsidRDefault="00580C88" w:rsidP="00580C88">
            <w:pPr>
              <w:rPr>
                <w:rFonts w:ascii="MS Sans Serif" w:hAnsi="MS Sans Serif"/>
              </w:rPr>
            </w:pPr>
            <w:r w:rsidRPr="00580C88">
              <w:rPr>
                <w:rFonts w:ascii="MS Sans Serif" w:hAnsi="MS Sans Serif"/>
              </w:rPr>
              <w:t> </w:t>
            </w:r>
          </w:p>
        </w:tc>
      </w:tr>
    </w:tbl>
    <w:p w14:paraId="3B89AC96" w14:textId="77777777" w:rsidR="00523684" w:rsidRPr="00523684" w:rsidRDefault="00523684" w:rsidP="00523684">
      <w:pPr>
        <w:pStyle w:val="Ttulo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248" w:name="_Toc52286393"/>
      <w:r>
        <w:rPr>
          <w:rFonts w:ascii="Times New Roman" w:hAnsi="Times New Roman"/>
        </w:rPr>
        <w:t>Informações da implementação</w:t>
      </w:r>
      <w:bookmarkEnd w:id="248"/>
    </w:p>
    <w:p w14:paraId="24E3278B" w14:textId="0174B058" w:rsidR="00006A8C" w:rsidRDefault="00006A8C" w:rsidP="00176592">
      <w:pPr>
        <w:pStyle w:val="Corpodetexto"/>
      </w:pPr>
      <w:r>
        <w:t>Repositório público</w:t>
      </w:r>
      <w:r w:rsidR="00EC63AC">
        <w:t xml:space="preserve"> do</w:t>
      </w:r>
      <w:r w:rsidR="006542F1">
        <w:t>s</w:t>
      </w:r>
      <w:r w:rsidR="00EC63AC">
        <w:t xml:space="preserve"> código</w:t>
      </w:r>
      <w:r w:rsidR="006542F1">
        <w:t>s</w:t>
      </w:r>
      <w:r w:rsidR="00EC63AC">
        <w:t xml:space="preserve"> fonte</w:t>
      </w:r>
      <w:r w:rsidR="006542F1">
        <w:t>s</w:t>
      </w:r>
      <w:r w:rsidR="005E3F43">
        <w:t>, diagramas, protótipo</w:t>
      </w:r>
      <w:r w:rsidR="000F44EB">
        <w:t>s</w:t>
      </w:r>
      <w:r w:rsidR="005E3F43">
        <w:t xml:space="preserve"> e outros artefatos, relacionados ao </w:t>
      </w:r>
      <w:r w:rsidR="00876533">
        <w:t>Trabalho de Conclusã</w:t>
      </w:r>
      <w:r w:rsidR="00C06367">
        <w:t>o de Curso</w:t>
      </w:r>
      <w:r w:rsidR="000F44EB">
        <w:t xml:space="preserve">: </w:t>
      </w:r>
      <w:hyperlink r:id="rId47" w:history="1">
        <w:r w:rsidR="000F44EB" w:rsidRPr="006342EA">
          <w:rPr>
            <w:rStyle w:val="Hyperlink"/>
          </w:rPr>
          <w:t>https://github.com/zecb1984/TCC_AQEEL</w:t>
        </w:r>
      </w:hyperlink>
    </w:p>
    <w:p w14:paraId="797B600C" w14:textId="77777777" w:rsidR="00500E7B" w:rsidRDefault="00500E7B" w:rsidP="00176592">
      <w:pPr>
        <w:pStyle w:val="Corpodetexto"/>
      </w:pPr>
    </w:p>
    <w:p w14:paraId="271A9591" w14:textId="11D41B5E" w:rsidR="00A00232" w:rsidRDefault="00B43863" w:rsidP="00176592">
      <w:pPr>
        <w:pStyle w:val="Corpodetexto"/>
      </w:pPr>
      <w:r>
        <w:t>Repositório público</w:t>
      </w:r>
      <w:r w:rsidR="006531E3">
        <w:t>,</w:t>
      </w:r>
      <w:r w:rsidR="0069303F">
        <w:t xml:space="preserve"> de backup,</w:t>
      </w:r>
      <w:r>
        <w:t xml:space="preserve"> dos códigos fontes, diagramas, protótipos e outros artefatos, relacionados ao </w:t>
      </w:r>
      <w:r w:rsidR="00A235E6">
        <w:t>Trabalho de Conclusão de Curso</w:t>
      </w:r>
      <w:r>
        <w:t>:</w:t>
      </w:r>
      <w:r w:rsidR="00A00232">
        <w:t xml:space="preserve"> </w:t>
      </w:r>
      <w:hyperlink r:id="rId48" w:history="1">
        <w:r w:rsidR="00A00232" w:rsidRPr="006342EA">
          <w:rPr>
            <w:rStyle w:val="Hyperlink"/>
          </w:rPr>
          <w:t>https://drive.google.com/drive/folders/1RzZcO9QL-H9VzzSg28dEsHfDterY0cRo?usp=sharing</w:t>
        </w:r>
      </w:hyperlink>
    </w:p>
    <w:p w14:paraId="39FEBCAF" w14:textId="77777777" w:rsidR="00500E7B" w:rsidRDefault="00500E7B" w:rsidP="00176592">
      <w:pPr>
        <w:pStyle w:val="Corpodetexto"/>
      </w:pPr>
    </w:p>
    <w:p w14:paraId="459CFC43" w14:textId="3E519ACB" w:rsidR="00E26791" w:rsidRDefault="000F44EB" w:rsidP="00176592">
      <w:pPr>
        <w:pStyle w:val="Corpodetexto"/>
      </w:pPr>
      <w:r>
        <w:t>Aplicação publicada e validada</w:t>
      </w:r>
      <w:r w:rsidR="006531E3">
        <w:t>,</w:t>
      </w:r>
      <w:r>
        <w:t xml:space="preserve"> com </w:t>
      </w:r>
      <w:r w:rsidR="00500E7B">
        <w:t>as</w:t>
      </w:r>
      <w:r w:rsidR="00711F68">
        <w:t xml:space="preserve"> implementadas d</w:t>
      </w:r>
      <w:r>
        <w:t xml:space="preserve">as regras de negócio: </w:t>
      </w:r>
      <w:hyperlink r:id="rId49" w:history="1">
        <w:r w:rsidR="00E26791" w:rsidRPr="006342EA">
          <w:rPr>
            <w:rStyle w:val="Hyperlink"/>
          </w:rPr>
          <w:t>http://www.aqeel.com.br/</w:t>
        </w:r>
      </w:hyperlink>
    </w:p>
    <w:p w14:paraId="51BD261F" w14:textId="77777777" w:rsidR="00E26791" w:rsidRDefault="00E26791" w:rsidP="00176592">
      <w:pPr>
        <w:pStyle w:val="Corpodetexto"/>
      </w:pPr>
    </w:p>
    <w:p w14:paraId="76AD8A2E" w14:textId="36C82086" w:rsidR="009F2D36" w:rsidRDefault="009F2D36" w:rsidP="00176592">
      <w:pPr>
        <w:pStyle w:val="Corpodetexto"/>
      </w:pPr>
    </w:p>
    <w:p w14:paraId="369477AB" w14:textId="3C1F5E5B" w:rsidR="009F2D36" w:rsidRDefault="009F2D36">
      <w:pPr>
        <w:rPr>
          <w:sz w:val="24"/>
          <w:szCs w:val="24"/>
        </w:rPr>
      </w:pPr>
      <w:r>
        <w:br w:type="page"/>
      </w:r>
    </w:p>
    <w:p w14:paraId="1CAECB74" w14:textId="67B0A2D1" w:rsidR="00317FE2" w:rsidRDefault="00317FE2" w:rsidP="00317FE2">
      <w:pPr>
        <w:pStyle w:val="Ttulo2"/>
        <w:jc w:val="both"/>
        <w:rPr>
          <w:rFonts w:ascii="Times New Roman" w:hAnsi="Times New Roman"/>
        </w:rPr>
      </w:pPr>
      <w:bookmarkStart w:id="249" w:name="_Toc52286394"/>
      <w:r>
        <w:rPr>
          <w:rFonts w:ascii="Times New Roman" w:hAnsi="Times New Roman"/>
        </w:rPr>
        <w:t>Referências Bibliográficas</w:t>
      </w:r>
      <w:bookmarkEnd w:id="249"/>
    </w:p>
    <w:p w14:paraId="7E630948" w14:textId="46BABCA5" w:rsidR="00475C87" w:rsidRDefault="00475C87" w:rsidP="00176592">
      <w:pPr>
        <w:pStyle w:val="Corpodetexto"/>
      </w:pPr>
      <w:r>
        <w:t>SOMMERVILLE, Ian. Engenharia de Software. 9ª edição, São Paulo, 2003.</w:t>
      </w:r>
    </w:p>
    <w:p w14:paraId="04E3F151" w14:textId="6BB9F410" w:rsidR="00475C87" w:rsidRDefault="0051147D" w:rsidP="00176592">
      <w:pPr>
        <w:pStyle w:val="Corpodetexto"/>
      </w:pPr>
      <w:r>
        <w:t xml:space="preserve">PISA, Pedro. O que é e como usar o </w:t>
      </w:r>
      <w:proofErr w:type="spellStart"/>
      <w:r>
        <w:t>Mysql</w:t>
      </w:r>
      <w:proofErr w:type="spellEnd"/>
      <w:r>
        <w:t xml:space="preserve">. Disponível em: </w:t>
      </w:r>
      <w:hyperlink r:id="rId50" w:history="1">
        <w:r w:rsidR="00354997" w:rsidRPr="008535D7">
          <w:rPr>
            <w:rStyle w:val="Hyperlink"/>
          </w:rPr>
          <w:t>https://www.techtudo.com.br/artigos/noticia/2012/04/o-que-e-e-como-usar-o-mysql.html</w:t>
        </w:r>
      </w:hyperlink>
      <w:r w:rsidR="00354997">
        <w:t xml:space="preserve"> </w:t>
      </w:r>
      <w:r>
        <w:t>Acesso em: 25 de Setembro de 2020</w:t>
      </w:r>
      <w:r w:rsidR="00470E4B">
        <w:t>.</w:t>
      </w:r>
    </w:p>
    <w:p w14:paraId="2E0C9D41" w14:textId="32EE9929" w:rsidR="002254D5" w:rsidRDefault="002254D5" w:rsidP="00176592">
      <w:pPr>
        <w:pStyle w:val="Corpodetexto"/>
      </w:pPr>
      <w:r>
        <w:t xml:space="preserve">MDN. CSS. Disponível em: </w:t>
      </w:r>
      <w:hyperlink r:id="rId51" w:history="1">
        <w:r w:rsidR="00354997" w:rsidRPr="008535D7">
          <w:rPr>
            <w:rStyle w:val="Hyperlink"/>
          </w:rPr>
          <w:t>https://developer.mozilla.org/pt-BR/docs/Web/CSS</w:t>
        </w:r>
      </w:hyperlink>
      <w:r w:rsidR="00354997">
        <w:t xml:space="preserve"> </w:t>
      </w:r>
      <w:r>
        <w:t xml:space="preserve">Acesso em: </w:t>
      </w:r>
      <w:r w:rsidR="00470E4B">
        <w:t>25 de Setembro de 2020</w:t>
      </w:r>
      <w:r>
        <w:t>.</w:t>
      </w:r>
    </w:p>
    <w:p w14:paraId="502ABEB5" w14:textId="105D12E0" w:rsidR="00470E4B" w:rsidRDefault="002254D5" w:rsidP="00176592">
      <w:pPr>
        <w:pStyle w:val="Corpodetexto"/>
      </w:pPr>
      <w:r>
        <w:t xml:space="preserve">MDN. </w:t>
      </w:r>
      <w:proofErr w:type="spellStart"/>
      <w:r>
        <w:t>JavaScript</w:t>
      </w:r>
      <w:proofErr w:type="spellEnd"/>
      <w:r>
        <w:t xml:space="preserve">. Disponível em: </w:t>
      </w:r>
      <w:hyperlink r:id="rId52" w:history="1">
        <w:r w:rsidR="00354997" w:rsidRPr="008535D7">
          <w:rPr>
            <w:rStyle w:val="Hyperlink"/>
          </w:rPr>
          <w:t>https://developer.mozilla.org/pt-BR/docs/Web/JavaScript</w:t>
        </w:r>
      </w:hyperlink>
      <w:r w:rsidR="00354997">
        <w:t xml:space="preserve"> </w:t>
      </w:r>
      <w:r>
        <w:t xml:space="preserve">Acesso em : </w:t>
      </w:r>
      <w:r w:rsidR="00470E4B">
        <w:t>25 de Setembro de 2020.</w:t>
      </w:r>
    </w:p>
    <w:p w14:paraId="7C4D9489" w14:textId="4D9E6237" w:rsidR="002254D5" w:rsidRDefault="002254D5" w:rsidP="00176592">
      <w:pPr>
        <w:pStyle w:val="Corpodetexto"/>
      </w:pPr>
      <w:r>
        <w:t>MDN. HTML: Linguagem de marcação de hipertexto. Disponível em:</w:t>
      </w:r>
    </w:p>
    <w:p w14:paraId="4E061FD2" w14:textId="57D5042B" w:rsidR="0051147D" w:rsidRDefault="00B728AE" w:rsidP="00176592">
      <w:pPr>
        <w:pStyle w:val="Corpodetexto"/>
      </w:pPr>
      <w:hyperlink r:id="rId53" w:history="1">
        <w:r w:rsidR="00354997" w:rsidRPr="008535D7">
          <w:rPr>
            <w:rStyle w:val="Hyperlink"/>
          </w:rPr>
          <w:t>https://developer.mozilla.org/pt-BR/docs/Web/HTML</w:t>
        </w:r>
      </w:hyperlink>
      <w:r w:rsidR="00354997">
        <w:t xml:space="preserve"> </w:t>
      </w:r>
      <w:r w:rsidR="002254D5">
        <w:t xml:space="preserve">Acesso em: </w:t>
      </w:r>
      <w:r w:rsidR="00354997">
        <w:t xml:space="preserve">25 de </w:t>
      </w:r>
      <w:proofErr w:type="gramStart"/>
      <w:r w:rsidR="00354997">
        <w:t>Setembro</w:t>
      </w:r>
      <w:proofErr w:type="gramEnd"/>
      <w:r w:rsidR="00354997">
        <w:t xml:space="preserve"> de 2020.</w:t>
      </w:r>
    </w:p>
    <w:p w14:paraId="7DA2F5EE" w14:textId="3750EC18" w:rsidR="00524875" w:rsidRDefault="00524875" w:rsidP="00176592">
      <w:pPr>
        <w:pStyle w:val="Corpodetexto"/>
      </w:pPr>
      <w:r>
        <w:t xml:space="preserve">BOOTSTRAP. Introdução. Disponível em: </w:t>
      </w:r>
    </w:p>
    <w:p w14:paraId="00BA7745" w14:textId="4026DBAF" w:rsidR="00354997" w:rsidRPr="00475C87" w:rsidRDefault="00B728AE" w:rsidP="00176592">
      <w:pPr>
        <w:pStyle w:val="Corpodetexto"/>
      </w:pPr>
      <w:hyperlink r:id="rId54" w:history="1">
        <w:r w:rsidR="00524875" w:rsidRPr="008535D7">
          <w:rPr>
            <w:rStyle w:val="Hyperlink"/>
          </w:rPr>
          <w:t>https://getbootstrap.com.br/docs/4.1/about/overview/</w:t>
        </w:r>
      </w:hyperlink>
      <w:r w:rsidR="00524875">
        <w:t xml:space="preserve"> Acesso em: 25 de </w:t>
      </w:r>
      <w:proofErr w:type="gramStart"/>
      <w:r w:rsidR="00524875">
        <w:t>Setembro</w:t>
      </w:r>
      <w:proofErr w:type="gramEnd"/>
      <w:r w:rsidR="00524875">
        <w:t xml:space="preserve"> de 2020.</w:t>
      </w:r>
    </w:p>
    <w:p w14:paraId="65881325" w14:textId="4661F223" w:rsidR="008339B1" w:rsidRDefault="008339B1" w:rsidP="00176592">
      <w:pPr>
        <w:pStyle w:val="Corpodetexto"/>
      </w:pPr>
      <w:proofErr w:type="spellStart"/>
      <w:r>
        <w:t>Change</w:t>
      </w:r>
      <w:proofErr w:type="spellEnd"/>
      <w:r>
        <w:t xml:space="preserve"> Vision. </w:t>
      </w:r>
      <w:proofErr w:type="spellStart"/>
      <w:r w:rsidR="00AD75B2" w:rsidRPr="00AD75B2">
        <w:t>Astah</w:t>
      </w:r>
      <w:proofErr w:type="spellEnd"/>
      <w:r w:rsidR="00AD75B2" w:rsidRPr="00AD75B2">
        <w:t xml:space="preserve"> </w:t>
      </w:r>
      <w:proofErr w:type="spellStart"/>
      <w:r w:rsidR="00AD75B2" w:rsidRPr="00AD75B2">
        <w:t>Academy</w:t>
      </w:r>
      <w:proofErr w:type="spellEnd"/>
      <w:r>
        <w:t xml:space="preserve">. </w:t>
      </w:r>
      <w:r w:rsidR="00AD75B2">
        <w:t xml:space="preserve">Disponível em: </w:t>
      </w:r>
      <w:hyperlink r:id="rId55" w:history="1">
        <w:r w:rsidR="005A3338" w:rsidRPr="00F8201F">
          <w:rPr>
            <w:rStyle w:val="Hyperlink"/>
          </w:rPr>
          <w:t>https://astah.net/support/modeling-basics-best-practices/</w:t>
        </w:r>
      </w:hyperlink>
      <w:r w:rsidR="00F8201F">
        <w:t xml:space="preserve"> </w:t>
      </w:r>
      <w:r w:rsidR="002171BE" w:rsidRPr="005A3338">
        <w:t xml:space="preserve">Acesso em: </w:t>
      </w:r>
      <w:r>
        <w:t>2</w:t>
      </w:r>
      <w:r w:rsidR="002171BE" w:rsidRPr="005A3338">
        <w:t>5</w:t>
      </w:r>
      <w:r>
        <w:t xml:space="preserve"> de </w:t>
      </w:r>
      <w:r w:rsidR="002171BE" w:rsidRPr="005A3338">
        <w:t>Setembro</w:t>
      </w:r>
      <w:r>
        <w:t xml:space="preserve"> de 20</w:t>
      </w:r>
      <w:r w:rsidR="002171BE" w:rsidRPr="005A3338">
        <w:t>20</w:t>
      </w:r>
      <w:r>
        <w:t>.</w:t>
      </w:r>
    </w:p>
    <w:p w14:paraId="36930BFF" w14:textId="2C59DE46" w:rsidR="00183586" w:rsidRDefault="002002B8" w:rsidP="00176592">
      <w:pPr>
        <w:pStyle w:val="Corpodetexto"/>
      </w:pPr>
      <w:r>
        <w:t xml:space="preserve">PHP </w:t>
      </w:r>
      <w:proofErr w:type="spellStart"/>
      <w:r>
        <w:t>Group</w:t>
      </w:r>
      <w:proofErr w:type="spellEnd"/>
      <w:r>
        <w:t xml:space="preserve">, The. </w:t>
      </w:r>
      <w:r w:rsidR="00A53DC7" w:rsidRPr="00A53DC7">
        <w:t>O que é o PHP?</w:t>
      </w:r>
      <w:r w:rsidR="00A53DC7">
        <w:t xml:space="preserve"> Disponível em: </w:t>
      </w:r>
      <w:hyperlink r:id="rId56" w:history="1">
        <w:r w:rsidR="00A53DC7">
          <w:rPr>
            <w:rStyle w:val="Hyperlink"/>
          </w:rPr>
          <w:t>https://www.php.net/manual/pt_BR/intro-whatis.php</w:t>
        </w:r>
      </w:hyperlink>
      <w:r w:rsidR="00A53DC7">
        <w:t xml:space="preserve"> </w:t>
      </w:r>
      <w:r w:rsidR="00A53DC7" w:rsidRPr="005A3338">
        <w:t xml:space="preserve">Acesso em: </w:t>
      </w:r>
      <w:r w:rsidR="00A53DC7">
        <w:t>2</w:t>
      </w:r>
      <w:r w:rsidR="00A53DC7" w:rsidRPr="005A3338">
        <w:t>5</w:t>
      </w:r>
      <w:r w:rsidR="00A53DC7">
        <w:t xml:space="preserve"> de </w:t>
      </w:r>
      <w:r w:rsidR="00A53DC7" w:rsidRPr="005A3338">
        <w:t>Setembro</w:t>
      </w:r>
      <w:r w:rsidR="00A53DC7">
        <w:t xml:space="preserve"> de 20</w:t>
      </w:r>
      <w:r w:rsidR="00A53DC7" w:rsidRPr="005A3338">
        <w:t>20</w:t>
      </w:r>
      <w:r w:rsidR="00A53DC7">
        <w:t>.</w:t>
      </w:r>
    </w:p>
    <w:p w14:paraId="0EB0FA33" w14:textId="21B7E0DA" w:rsidR="00BE453B" w:rsidRDefault="00396754" w:rsidP="00176592">
      <w:pPr>
        <w:pStyle w:val="Corpodetexto"/>
      </w:pPr>
      <w:r>
        <w:t xml:space="preserve">Viera, Nando. </w:t>
      </w:r>
      <w:r w:rsidR="0009438C" w:rsidRPr="0009438C">
        <w:t xml:space="preserve">Usando </w:t>
      </w:r>
      <w:proofErr w:type="spellStart"/>
      <w:r w:rsidR="0009438C" w:rsidRPr="0009438C">
        <w:t>jQuery</w:t>
      </w:r>
      <w:proofErr w:type="spellEnd"/>
      <w:r w:rsidR="0009438C" w:rsidRPr="0009438C">
        <w:t xml:space="preserve"> na prática</w:t>
      </w:r>
      <w:r w:rsidR="0009438C">
        <w:t>. Disponível</w:t>
      </w:r>
      <w:r w:rsidR="00227290">
        <w:t xml:space="preserve"> em: </w:t>
      </w:r>
      <w:hyperlink r:id="rId57" w:history="1">
        <w:r w:rsidR="00227290" w:rsidRPr="008535D7">
          <w:rPr>
            <w:rStyle w:val="Hyperlink"/>
          </w:rPr>
          <w:t>https://nandovieira.com.br/usando-jquery-na-pratica</w:t>
        </w:r>
      </w:hyperlink>
      <w:r w:rsidR="00227290">
        <w:t xml:space="preserve"> </w:t>
      </w:r>
      <w:r w:rsidR="00227290" w:rsidRPr="005A3338">
        <w:t xml:space="preserve">Acesso em: </w:t>
      </w:r>
      <w:r w:rsidR="00227290">
        <w:t>2</w:t>
      </w:r>
      <w:r w:rsidR="00227290" w:rsidRPr="005A3338">
        <w:t>5</w:t>
      </w:r>
      <w:r w:rsidR="00227290">
        <w:t xml:space="preserve"> de </w:t>
      </w:r>
      <w:r w:rsidR="00227290" w:rsidRPr="005A3338">
        <w:t>Setembro</w:t>
      </w:r>
      <w:r w:rsidR="00227290">
        <w:t xml:space="preserve"> de 20</w:t>
      </w:r>
      <w:r w:rsidR="00227290" w:rsidRPr="005A3338">
        <w:t>20</w:t>
      </w:r>
      <w:r w:rsidR="00227290">
        <w:t>.</w:t>
      </w:r>
    </w:p>
    <w:p w14:paraId="2639CBA3" w14:textId="5EBF7169" w:rsidR="00227290" w:rsidRDefault="00AF57A7" w:rsidP="00176592">
      <w:pPr>
        <w:pStyle w:val="Corpodetexto"/>
      </w:pPr>
      <w:proofErr w:type="spellStart"/>
      <w:r>
        <w:t>Rombaldi</w:t>
      </w:r>
      <w:proofErr w:type="spellEnd"/>
      <w:r>
        <w:t xml:space="preserve">, Lucas. </w:t>
      </w:r>
      <w:r w:rsidR="00100EB2" w:rsidRPr="00100EB2">
        <w:t>UML e os Diagramas Estruturais</w:t>
      </w:r>
      <w:r w:rsidR="00100EB2">
        <w:t xml:space="preserve">. Disponível em: </w:t>
      </w:r>
      <w:hyperlink r:id="rId58" w:history="1">
        <w:r w:rsidR="002A7628" w:rsidRPr="008535D7">
          <w:rPr>
            <w:rStyle w:val="Hyperlink"/>
          </w:rPr>
          <w:t>https://micreiros.com/uml-e-os-diagramas-estruturais/</w:t>
        </w:r>
      </w:hyperlink>
      <w:r w:rsidR="002A7628">
        <w:t xml:space="preserve"> </w:t>
      </w:r>
      <w:r w:rsidR="002A7628" w:rsidRPr="005A3338">
        <w:t xml:space="preserve">Acesso em: </w:t>
      </w:r>
      <w:r w:rsidR="002A7628">
        <w:t>2</w:t>
      </w:r>
      <w:r w:rsidR="002A7628" w:rsidRPr="005A3338">
        <w:t>5</w:t>
      </w:r>
      <w:r w:rsidR="002A7628">
        <w:t xml:space="preserve"> de </w:t>
      </w:r>
      <w:r w:rsidR="002A7628" w:rsidRPr="005A3338">
        <w:t>Setembro</w:t>
      </w:r>
      <w:r w:rsidR="002A7628">
        <w:t xml:space="preserve"> de 20</w:t>
      </w:r>
      <w:r w:rsidR="002A7628" w:rsidRPr="005A3338">
        <w:t>20</w:t>
      </w:r>
      <w:r w:rsidR="002A7628">
        <w:t>.</w:t>
      </w:r>
    </w:p>
    <w:p w14:paraId="73242D16" w14:textId="77777777" w:rsidR="00BE0EE5" w:rsidRDefault="00FF093B" w:rsidP="00176592">
      <w:pPr>
        <w:pStyle w:val="Corpodetexto"/>
      </w:pPr>
      <w:proofErr w:type="spellStart"/>
      <w:r w:rsidRPr="00FF093B">
        <w:t>Lichirgu</w:t>
      </w:r>
      <w:proofErr w:type="spellEnd"/>
      <w:r>
        <w:t xml:space="preserve">, </w:t>
      </w:r>
      <w:r w:rsidRPr="00FF093B">
        <w:t>Ana Gabriela F Bittencourt</w:t>
      </w:r>
      <w:r>
        <w:t xml:space="preserve">. </w:t>
      </w:r>
      <w:r w:rsidR="000D36B5" w:rsidRPr="000D36B5">
        <w:t>Contagem de pontos de função</w:t>
      </w:r>
      <w:r w:rsidR="000D36B5">
        <w:t xml:space="preserve">. Disponível em: </w:t>
      </w:r>
      <w:hyperlink r:id="rId59" w:history="1">
        <w:r w:rsidR="00BE0EE5" w:rsidRPr="008535D7">
          <w:rPr>
            <w:rStyle w:val="Hyperlink"/>
          </w:rPr>
          <w:t>https://www.devmedia.com.br/contagem-de-pontos-de-funcao/34390</w:t>
        </w:r>
      </w:hyperlink>
      <w:r w:rsidR="00BE0EE5">
        <w:t xml:space="preserve"> </w:t>
      </w:r>
      <w:r w:rsidR="00BE0EE5" w:rsidRPr="005A3338">
        <w:t xml:space="preserve">Acesso em: </w:t>
      </w:r>
      <w:r w:rsidR="00BE0EE5">
        <w:t>2</w:t>
      </w:r>
      <w:r w:rsidR="00BE0EE5" w:rsidRPr="005A3338">
        <w:t>5</w:t>
      </w:r>
      <w:r w:rsidR="00BE0EE5">
        <w:t xml:space="preserve"> de </w:t>
      </w:r>
      <w:r w:rsidR="00BE0EE5" w:rsidRPr="005A3338">
        <w:t>Setembro</w:t>
      </w:r>
      <w:r w:rsidR="00BE0EE5">
        <w:t xml:space="preserve"> de 20</w:t>
      </w:r>
      <w:r w:rsidR="00BE0EE5" w:rsidRPr="005A3338">
        <w:t>20</w:t>
      </w:r>
      <w:r w:rsidR="00BE0EE5">
        <w:t>.</w:t>
      </w:r>
    </w:p>
    <w:p w14:paraId="716EBE8E" w14:textId="4DE2A964" w:rsidR="00FF093B" w:rsidRDefault="00FF093B" w:rsidP="00176592">
      <w:pPr>
        <w:pStyle w:val="Corpodetexto"/>
      </w:pPr>
    </w:p>
    <w:sectPr w:rsidR="00FF093B">
      <w:headerReference w:type="even" r:id="rId60"/>
      <w:headerReference w:type="default" r:id="rId61"/>
      <w:footerReference w:type="even" r:id="rId62"/>
      <w:footerReference w:type="default" r:id="rId63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68C28" w14:textId="77777777" w:rsidR="00B728AE" w:rsidRDefault="00B728AE">
      <w:r>
        <w:separator/>
      </w:r>
    </w:p>
  </w:endnote>
  <w:endnote w:type="continuationSeparator" w:id="0">
    <w:p w14:paraId="02197265" w14:textId="77777777" w:rsidR="00B728AE" w:rsidRDefault="00B72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Microsoft Sans Serif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88F281" w14:textId="77777777" w:rsidR="00E63E4A" w:rsidRDefault="00E63E4A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53354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6ECBFFAD" w14:textId="77777777" w:rsidR="00E63E4A" w:rsidRDefault="00E63E4A" w:rsidP="00F46CB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12718" w14:textId="77777777" w:rsidR="00E63E4A" w:rsidRDefault="00E63E4A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53354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30B58FB3" w14:textId="77777777" w:rsidR="00E63E4A" w:rsidRDefault="00E63E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D5321" w14:textId="77777777" w:rsidR="00B728AE" w:rsidRDefault="00B728AE">
      <w:r>
        <w:separator/>
      </w:r>
    </w:p>
  </w:footnote>
  <w:footnote w:type="continuationSeparator" w:id="0">
    <w:p w14:paraId="6F184AD4" w14:textId="77777777" w:rsidR="00B728AE" w:rsidRDefault="00B728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649A8" w14:textId="224F66EC" w:rsidR="001D4CA0" w:rsidRDefault="001D4CA0" w:rsidP="001D4CA0">
    <w:pPr>
      <w:pStyle w:val="Cabealho"/>
      <w:jc w:val="right"/>
    </w:pPr>
    <w:r>
      <w:rPr>
        <w:sz w:val="24"/>
        <w:szCs w:val="24"/>
      </w:rPr>
      <w:t xml:space="preserve">Trabalho de Conclusão de Curso – Engenharia de Software </w:t>
    </w:r>
    <w:r w:rsidR="00E9101A">
      <w:rPr>
        <w:sz w:val="24"/>
        <w:szCs w:val="24"/>
      </w:rPr>
      <w:t>–</w:t>
    </w:r>
    <w:r>
      <w:rPr>
        <w:sz w:val="24"/>
        <w:szCs w:val="24"/>
      </w:rPr>
      <w:t xml:space="preserve"> </w:t>
    </w:r>
    <w:r w:rsidR="00E9101A">
      <w:rPr>
        <w:sz w:val="24"/>
        <w:szCs w:val="24"/>
      </w:rPr>
      <w:t>ELB</w:t>
    </w:r>
  </w:p>
  <w:p w14:paraId="39BEF661" w14:textId="0FE5DB2F" w:rsidR="00E63E4A" w:rsidRPr="001D4CA0" w:rsidRDefault="00E63E4A" w:rsidP="001D4CA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829876" w14:textId="77777777" w:rsidR="00E9101A" w:rsidRDefault="00E9101A" w:rsidP="00E9101A">
    <w:pPr>
      <w:pStyle w:val="Cabealho"/>
      <w:jc w:val="right"/>
    </w:pPr>
    <w:r>
      <w:rPr>
        <w:sz w:val="24"/>
        <w:szCs w:val="24"/>
      </w:rPr>
      <w:t>Trabalho de Conclusão de Curso – Engenharia de Software – ELB</w:t>
    </w:r>
  </w:p>
  <w:p w14:paraId="5EB28B6C" w14:textId="47EC9E52" w:rsidR="00E63E4A" w:rsidRPr="00E9101A" w:rsidRDefault="00E63E4A" w:rsidP="00E9101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61D11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" w15:restartNumberingAfterBreak="0">
    <w:nsid w:val="01111527"/>
    <w:multiLevelType w:val="hybridMultilevel"/>
    <w:tmpl w:val="65E8D12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F78FE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5075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26E653C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" w15:restartNumberingAfterBreak="0">
    <w:nsid w:val="027146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36B5289"/>
    <w:multiLevelType w:val="hybridMultilevel"/>
    <w:tmpl w:val="33EC76C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80754F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8" w15:restartNumberingAfterBreak="0">
    <w:nsid w:val="052A39E5"/>
    <w:multiLevelType w:val="hybridMultilevel"/>
    <w:tmpl w:val="CD1AD6B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900720"/>
    <w:multiLevelType w:val="hybridMultilevel"/>
    <w:tmpl w:val="90FCB25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5C1B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FF14E6"/>
    <w:multiLevelType w:val="hybridMultilevel"/>
    <w:tmpl w:val="84542F9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6D7F0A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9353C4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946EB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7A161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7" w15:restartNumberingAfterBreak="0">
    <w:nsid w:val="082A76E6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96226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0A3665D9"/>
    <w:multiLevelType w:val="hybridMultilevel"/>
    <w:tmpl w:val="322C1EB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B294C6F"/>
    <w:multiLevelType w:val="hybridMultilevel"/>
    <w:tmpl w:val="8D4AC430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BD51BEB"/>
    <w:multiLevelType w:val="hybridMultilevel"/>
    <w:tmpl w:val="65E8D12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D0704B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3" w15:restartNumberingAfterBreak="0">
    <w:nsid w:val="105E0B4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4" w15:restartNumberingAfterBreak="0">
    <w:nsid w:val="12C30247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5" w15:restartNumberingAfterBreak="0">
    <w:nsid w:val="12E51767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6" w15:restartNumberingAfterBreak="0">
    <w:nsid w:val="1501696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7" w15:restartNumberingAfterBreak="0">
    <w:nsid w:val="1836746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19B43C9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9" w15:restartNumberingAfterBreak="0">
    <w:nsid w:val="1A014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1A916E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1AC65B58"/>
    <w:multiLevelType w:val="multilevel"/>
    <w:tmpl w:val="0ACE05B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erada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Numerada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2" w15:restartNumberingAfterBreak="0">
    <w:nsid w:val="1C8B3565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D84A3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1DC94DE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1184616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2781313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552740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8" w15:restartNumberingAfterBreak="0">
    <w:nsid w:val="255F705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9" w15:restartNumberingAfterBreak="0">
    <w:nsid w:val="260D7A0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277163F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1" w15:restartNumberingAfterBreak="0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287666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28B55297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4" w15:restartNumberingAfterBreak="0">
    <w:nsid w:val="28DF38A6"/>
    <w:multiLevelType w:val="hybridMultilevel"/>
    <w:tmpl w:val="84542F9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94A3C9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298F04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2A5C34F6"/>
    <w:multiLevelType w:val="hybridMultilevel"/>
    <w:tmpl w:val="90FCB25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B1C1B9B"/>
    <w:multiLevelType w:val="hybridMultilevel"/>
    <w:tmpl w:val="322C1EB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DF0859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285547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1" w15:restartNumberingAfterBreak="0">
    <w:nsid w:val="35220C3B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7741AA"/>
    <w:multiLevelType w:val="hybridMultilevel"/>
    <w:tmpl w:val="65E8D12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72F5732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758699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384166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3952410D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98F6C3F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8" w15:restartNumberingAfterBreak="0">
    <w:nsid w:val="3A7C68DF"/>
    <w:multiLevelType w:val="hybridMultilevel"/>
    <w:tmpl w:val="21A8AAE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D0B0502"/>
    <w:multiLevelType w:val="hybridMultilevel"/>
    <w:tmpl w:val="84542F9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8F3F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3ECC5476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3" w15:restartNumberingAfterBreak="0">
    <w:nsid w:val="3F4D261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401C21C4"/>
    <w:multiLevelType w:val="hybridMultilevel"/>
    <w:tmpl w:val="21A8AAE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26C6861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6" w15:restartNumberingAfterBreak="0">
    <w:nsid w:val="432D4CF3"/>
    <w:multiLevelType w:val="singleLevel"/>
    <w:tmpl w:val="E5382C2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7" w15:restartNumberingAfterBreak="0">
    <w:nsid w:val="433875CC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4FD6E4F"/>
    <w:multiLevelType w:val="hybridMultilevel"/>
    <w:tmpl w:val="322C1EB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50A4C9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45B90639"/>
    <w:multiLevelType w:val="hybridMultilevel"/>
    <w:tmpl w:val="2F18F98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67F2D2F"/>
    <w:multiLevelType w:val="hybridMultilevel"/>
    <w:tmpl w:val="2F18F98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6D77534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8AB030B"/>
    <w:multiLevelType w:val="hybridMultilevel"/>
    <w:tmpl w:val="84542F9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BB11D5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75" w15:restartNumberingAfterBreak="0">
    <w:nsid w:val="4CDA1DA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76" w15:restartNumberingAfterBreak="0">
    <w:nsid w:val="4CFC2AE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F0713D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78" w15:restartNumberingAfterBreak="0">
    <w:nsid w:val="50121039"/>
    <w:multiLevelType w:val="hybridMultilevel"/>
    <w:tmpl w:val="0FFCA47E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42F47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572A3B9A"/>
    <w:multiLevelType w:val="hybridMultilevel"/>
    <w:tmpl w:val="82ECFCF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76911BB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8B5699E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92F1BAE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96129E3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9F3073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6" w15:restartNumberingAfterBreak="0">
    <w:nsid w:val="5A8729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5AE12A4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88" w15:restartNumberingAfterBreak="0">
    <w:nsid w:val="5BD25269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89" w15:restartNumberingAfterBreak="0">
    <w:nsid w:val="5C172812"/>
    <w:multiLevelType w:val="hybridMultilevel"/>
    <w:tmpl w:val="21A8AAE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C294B9E"/>
    <w:multiLevelType w:val="hybridMultilevel"/>
    <w:tmpl w:val="65E8D12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CD238B7"/>
    <w:multiLevelType w:val="hybridMultilevel"/>
    <w:tmpl w:val="322C1EB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D085144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D1545D6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94" w15:restartNumberingAfterBreak="0">
    <w:nsid w:val="5DCA46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5" w15:restartNumberingAfterBreak="0">
    <w:nsid w:val="5E4251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6" w15:restartNumberingAfterBreak="0">
    <w:nsid w:val="5EF76BDD"/>
    <w:multiLevelType w:val="hybridMultilevel"/>
    <w:tmpl w:val="8D1A9D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EFE7AD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98" w15:restartNumberingAfterBreak="0">
    <w:nsid w:val="5F5E523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" w15:restartNumberingAfterBreak="0">
    <w:nsid w:val="615B3D25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16B217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1" w15:restartNumberingAfterBreak="0">
    <w:nsid w:val="63AC108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02" w15:restartNumberingAfterBreak="0">
    <w:nsid w:val="65681D7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03" w15:restartNumberingAfterBreak="0">
    <w:nsid w:val="65CF7C76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7A15276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833293A"/>
    <w:multiLevelType w:val="hybridMultilevel"/>
    <w:tmpl w:val="E76489D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BA154B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7" w15:restartNumberingAfterBreak="0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8" w15:restartNumberingAfterBreak="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Numerada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Numerada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9" w15:restartNumberingAfterBreak="0">
    <w:nsid w:val="6D400D0C"/>
    <w:multiLevelType w:val="hybridMultilevel"/>
    <w:tmpl w:val="65E8D12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E701AAE"/>
    <w:multiLevelType w:val="hybridMultilevel"/>
    <w:tmpl w:val="322C1EB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EE80DD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2" w15:restartNumberingAfterBreak="0">
    <w:nsid w:val="6F107A9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13" w15:restartNumberingAfterBreak="0">
    <w:nsid w:val="6F322EE6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F5E3AD7"/>
    <w:multiLevelType w:val="hybridMultilevel"/>
    <w:tmpl w:val="21A8AAE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0204910"/>
    <w:multiLevelType w:val="hybridMultilevel"/>
    <w:tmpl w:val="9FC4CA5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0CD3798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0E60816"/>
    <w:multiLevelType w:val="hybridMultilevel"/>
    <w:tmpl w:val="EB000C9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22546BA"/>
    <w:multiLevelType w:val="hybridMultilevel"/>
    <w:tmpl w:val="90FCB25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4E00CB0"/>
    <w:multiLevelType w:val="multilevel"/>
    <w:tmpl w:val="82C087BA"/>
    <w:lvl w:ilvl="0">
      <w:start w:val="1"/>
      <w:numFmt w:val="none"/>
      <w:pStyle w:val="Ttulo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Ttulo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Ttulo4"/>
      <w:lvlText w:val="%1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120" w15:restartNumberingAfterBreak="0">
    <w:nsid w:val="759C2DDF"/>
    <w:multiLevelType w:val="hybridMultilevel"/>
    <w:tmpl w:val="33EC76C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5BC7160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5F21213"/>
    <w:multiLevelType w:val="hybridMultilevel"/>
    <w:tmpl w:val="322C1EB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6F85A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4" w15:restartNumberingAfterBreak="0">
    <w:nsid w:val="7826186E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B5E0F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6" w15:restartNumberingAfterBreak="0">
    <w:nsid w:val="7C4C546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7" w15:restartNumberingAfterBreak="0">
    <w:nsid w:val="7E8A4B7B"/>
    <w:multiLevelType w:val="hybridMultilevel"/>
    <w:tmpl w:val="D084DF8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EBD612F"/>
    <w:multiLevelType w:val="hybridMultilevel"/>
    <w:tmpl w:val="21A8AAE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EDC0A5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0" w15:restartNumberingAfterBreak="0">
    <w:nsid w:val="7F4540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9"/>
  </w:num>
  <w:num w:numId="2">
    <w:abstractNumId w:val="108"/>
  </w:num>
  <w:num w:numId="3">
    <w:abstractNumId w:val="31"/>
  </w:num>
  <w:num w:numId="4">
    <w:abstractNumId w:val="66"/>
  </w:num>
  <w:num w:numId="5">
    <w:abstractNumId w:val="59"/>
  </w:num>
  <w:num w:numId="6">
    <w:abstractNumId w:val="47"/>
  </w:num>
  <w:num w:numId="7">
    <w:abstractNumId w:val="41"/>
  </w:num>
  <w:num w:numId="8">
    <w:abstractNumId w:val="107"/>
  </w:num>
  <w:num w:numId="9">
    <w:abstractNumId w:val="16"/>
  </w:num>
  <w:num w:numId="10">
    <w:abstractNumId w:val="33"/>
  </w:num>
  <w:num w:numId="11">
    <w:abstractNumId w:val="0"/>
  </w:num>
  <w:num w:numId="12">
    <w:abstractNumId w:val="69"/>
  </w:num>
  <w:num w:numId="13">
    <w:abstractNumId w:val="57"/>
  </w:num>
  <w:num w:numId="14">
    <w:abstractNumId w:val="3"/>
  </w:num>
  <w:num w:numId="15">
    <w:abstractNumId w:val="95"/>
  </w:num>
  <w:num w:numId="16">
    <w:abstractNumId w:val="94"/>
  </w:num>
  <w:num w:numId="17">
    <w:abstractNumId w:val="98"/>
  </w:num>
  <w:num w:numId="18">
    <w:abstractNumId w:val="75"/>
  </w:num>
  <w:num w:numId="19">
    <w:abstractNumId w:val="61"/>
  </w:num>
  <w:num w:numId="20">
    <w:abstractNumId w:val="40"/>
  </w:num>
  <w:num w:numId="21">
    <w:abstractNumId w:val="26"/>
  </w:num>
  <w:num w:numId="22">
    <w:abstractNumId w:val="43"/>
  </w:num>
  <w:num w:numId="23">
    <w:abstractNumId w:val="102"/>
  </w:num>
  <w:num w:numId="24">
    <w:abstractNumId w:val="130"/>
  </w:num>
  <w:num w:numId="25">
    <w:abstractNumId w:val="23"/>
  </w:num>
  <w:num w:numId="26">
    <w:abstractNumId w:val="62"/>
  </w:num>
  <w:num w:numId="27">
    <w:abstractNumId w:val="123"/>
  </w:num>
  <w:num w:numId="28">
    <w:abstractNumId w:val="10"/>
  </w:num>
  <w:num w:numId="29">
    <w:abstractNumId w:val="38"/>
  </w:num>
  <w:num w:numId="30">
    <w:abstractNumId w:val="39"/>
  </w:num>
  <w:num w:numId="31">
    <w:abstractNumId w:val="25"/>
  </w:num>
  <w:num w:numId="32">
    <w:abstractNumId w:val="15"/>
  </w:num>
  <w:num w:numId="33">
    <w:abstractNumId w:val="22"/>
  </w:num>
  <w:num w:numId="34">
    <w:abstractNumId w:val="72"/>
  </w:num>
  <w:num w:numId="35">
    <w:abstractNumId w:val="11"/>
  </w:num>
  <w:num w:numId="36">
    <w:abstractNumId w:val="12"/>
  </w:num>
  <w:num w:numId="37">
    <w:abstractNumId w:val="58"/>
  </w:num>
  <w:num w:numId="38">
    <w:abstractNumId w:val="36"/>
  </w:num>
  <w:num w:numId="39">
    <w:abstractNumId w:val="17"/>
  </w:num>
  <w:num w:numId="40">
    <w:abstractNumId w:val="122"/>
  </w:num>
  <w:num w:numId="41">
    <w:abstractNumId w:val="115"/>
  </w:num>
  <w:num w:numId="42">
    <w:abstractNumId w:val="8"/>
  </w:num>
  <w:num w:numId="43">
    <w:abstractNumId w:val="128"/>
  </w:num>
  <w:num w:numId="44">
    <w:abstractNumId w:val="114"/>
  </w:num>
  <w:num w:numId="45">
    <w:abstractNumId w:val="64"/>
  </w:num>
  <w:num w:numId="46">
    <w:abstractNumId w:val="92"/>
  </w:num>
  <w:num w:numId="47">
    <w:abstractNumId w:val="127"/>
  </w:num>
  <w:num w:numId="48">
    <w:abstractNumId w:val="6"/>
  </w:num>
  <w:num w:numId="49">
    <w:abstractNumId w:val="120"/>
  </w:num>
  <w:num w:numId="50">
    <w:abstractNumId w:val="83"/>
  </w:num>
  <w:num w:numId="51">
    <w:abstractNumId w:val="35"/>
  </w:num>
  <w:num w:numId="52">
    <w:abstractNumId w:val="116"/>
  </w:num>
  <w:num w:numId="53">
    <w:abstractNumId w:val="67"/>
  </w:num>
  <w:num w:numId="54">
    <w:abstractNumId w:val="84"/>
  </w:num>
  <w:num w:numId="55">
    <w:abstractNumId w:val="1"/>
  </w:num>
  <w:num w:numId="56">
    <w:abstractNumId w:val="80"/>
  </w:num>
  <w:num w:numId="57">
    <w:abstractNumId w:val="113"/>
  </w:num>
  <w:num w:numId="58">
    <w:abstractNumId w:val="68"/>
  </w:num>
  <w:num w:numId="59">
    <w:abstractNumId w:val="20"/>
  </w:num>
  <w:num w:numId="60">
    <w:abstractNumId w:val="110"/>
  </w:num>
  <w:num w:numId="61">
    <w:abstractNumId w:val="53"/>
  </w:num>
  <w:num w:numId="62">
    <w:abstractNumId w:val="89"/>
  </w:num>
  <w:num w:numId="63">
    <w:abstractNumId w:val="13"/>
  </w:num>
  <w:num w:numId="64">
    <w:abstractNumId w:val="91"/>
  </w:num>
  <w:num w:numId="65">
    <w:abstractNumId w:val="121"/>
  </w:num>
  <w:num w:numId="66">
    <w:abstractNumId w:val="56"/>
  </w:num>
  <w:num w:numId="67">
    <w:abstractNumId w:val="70"/>
  </w:num>
  <w:num w:numId="68">
    <w:abstractNumId w:val="19"/>
  </w:num>
  <w:num w:numId="69">
    <w:abstractNumId w:val="48"/>
  </w:num>
  <w:num w:numId="70">
    <w:abstractNumId w:val="49"/>
  </w:num>
  <w:num w:numId="71">
    <w:abstractNumId w:val="124"/>
  </w:num>
  <w:num w:numId="72">
    <w:abstractNumId w:val="99"/>
  </w:num>
  <w:num w:numId="73">
    <w:abstractNumId w:val="93"/>
  </w:num>
  <w:num w:numId="74">
    <w:abstractNumId w:val="100"/>
  </w:num>
  <w:num w:numId="75">
    <w:abstractNumId w:val="54"/>
  </w:num>
  <w:num w:numId="76">
    <w:abstractNumId w:val="14"/>
  </w:num>
  <w:num w:numId="77">
    <w:abstractNumId w:val="87"/>
  </w:num>
  <w:num w:numId="78">
    <w:abstractNumId w:val="125"/>
  </w:num>
  <w:num w:numId="79">
    <w:abstractNumId w:val="79"/>
  </w:num>
  <w:num w:numId="80">
    <w:abstractNumId w:val="42"/>
  </w:num>
  <w:num w:numId="81">
    <w:abstractNumId w:val="24"/>
  </w:num>
  <w:num w:numId="82">
    <w:abstractNumId w:val="29"/>
  </w:num>
  <w:num w:numId="83">
    <w:abstractNumId w:val="85"/>
  </w:num>
  <w:num w:numId="84">
    <w:abstractNumId w:val="30"/>
  </w:num>
  <w:num w:numId="85">
    <w:abstractNumId w:val="4"/>
  </w:num>
  <w:num w:numId="86">
    <w:abstractNumId w:val="7"/>
  </w:num>
  <w:num w:numId="87">
    <w:abstractNumId w:val="46"/>
  </w:num>
  <w:num w:numId="88">
    <w:abstractNumId w:val="74"/>
  </w:num>
  <w:num w:numId="89">
    <w:abstractNumId w:val="55"/>
  </w:num>
  <w:num w:numId="90">
    <w:abstractNumId w:val="88"/>
  </w:num>
  <w:num w:numId="91">
    <w:abstractNumId w:val="2"/>
  </w:num>
  <w:num w:numId="92">
    <w:abstractNumId w:val="105"/>
  </w:num>
  <w:num w:numId="93">
    <w:abstractNumId w:val="81"/>
  </w:num>
  <w:num w:numId="94">
    <w:abstractNumId w:val="51"/>
  </w:num>
  <w:num w:numId="95">
    <w:abstractNumId w:val="32"/>
  </w:num>
  <w:num w:numId="96">
    <w:abstractNumId w:val="103"/>
  </w:num>
  <w:num w:numId="97">
    <w:abstractNumId w:val="82"/>
  </w:num>
  <w:num w:numId="98">
    <w:abstractNumId w:val="109"/>
  </w:num>
  <w:num w:numId="99">
    <w:abstractNumId w:val="90"/>
  </w:num>
  <w:num w:numId="100">
    <w:abstractNumId w:val="52"/>
  </w:num>
  <w:num w:numId="101">
    <w:abstractNumId w:val="9"/>
  </w:num>
  <w:num w:numId="102">
    <w:abstractNumId w:val="73"/>
  </w:num>
  <w:num w:numId="103">
    <w:abstractNumId w:val="104"/>
  </w:num>
  <w:num w:numId="104">
    <w:abstractNumId w:val="78"/>
  </w:num>
  <w:num w:numId="105">
    <w:abstractNumId w:val="117"/>
  </w:num>
  <w:num w:numId="106">
    <w:abstractNumId w:val="18"/>
  </w:num>
  <w:num w:numId="107">
    <w:abstractNumId w:val="106"/>
  </w:num>
  <w:num w:numId="108">
    <w:abstractNumId w:val="27"/>
  </w:num>
  <w:num w:numId="109">
    <w:abstractNumId w:val="45"/>
  </w:num>
  <w:num w:numId="110">
    <w:abstractNumId w:val="97"/>
  </w:num>
  <w:num w:numId="111">
    <w:abstractNumId w:val="28"/>
  </w:num>
  <w:num w:numId="112">
    <w:abstractNumId w:val="34"/>
  </w:num>
  <w:num w:numId="113">
    <w:abstractNumId w:val="101"/>
  </w:num>
  <w:num w:numId="114">
    <w:abstractNumId w:val="5"/>
  </w:num>
  <w:num w:numId="115">
    <w:abstractNumId w:val="86"/>
  </w:num>
  <w:num w:numId="116">
    <w:abstractNumId w:val="126"/>
  </w:num>
  <w:num w:numId="117">
    <w:abstractNumId w:val="50"/>
  </w:num>
  <w:num w:numId="118">
    <w:abstractNumId w:val="63"/>
  </w:num>
  <w:num w:numId="119">
    <w:abstractNumId w:val="112"/>
  </w:num>
  <w:num w:numId="120">
    <w:abstractNumId w:val="111"/>
  </w:num>
  <w:num w:numId="121">
    <w:abstractNumId w:val="65"/>
  </w:num>
  <w:num w:numId="122">
    <w:abstractNumId w:val="21"/>
  </w:num>
  <w:num w:numId="123">
    <w:abstractNumId w:val="44"/>
  </w:num>
  <w:num w:numId="124">
    <w:abstractNumId w:val="60"/>
  </w:num>
  <w:num w:numId="125">
    <w:abstractNumId w:val="76"/>
  </w:num>
  <w:num w:numId="126">
    <w:abstractNumId w:val="71"/>
  </w:num>
  <w:num w:numId="127">
    <w:abstractNumId w:val="118"/>
  </w:num>
  <w:num w:numId="128">
    <w:abstractNumId w:val="37"/>
  </w:num>
  <w:num w:numId="129">
    <w:abstractNumId w:val="129"/>
  </w:num>
  <w:num w:numId="130">
    <w:abstractNumId w:val="77"/>
  </w:num>
  <w:num w:numId="131">
    <w:abstractNumId w:val="96"/>
  </w:num>
  <w:numIdMacAtCleanup w:val="1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0A53"/>
    <w:rsid w:val="00000D85"/>
    <w:rsid w:val="0000138D"/>
    <w:rsid w:val="00001C18"/>
    <w:rsid w:val="0000275E"/>
    <w:rsid w:val="00002CD9"/>
    <w:rsid w:val="00004E5D"/>
    <w:rsid w:val="00006434"/>
    <w:rsid w:val="0000680B"/>
    <w:rsid w:val="00006A8C"/>
    <w:rsid w:val="0000779A"/>
    <w:rsid w:val="00010CA4"/>
    <w:rsid w:val="00010F08"/>
    <w:rsid w:val="00011899"/>
    <w:rsid w:val="0001253E"/>
    <w:rsid w:val="00012A09"/>
    <w:rsid w:val="00012D8E"/>
    <w:rsid w:val="00013A98"/>
    <w:rsid w:val="00014FBC"/>
    <w:rsid w:val="000155CE"/>
    <w:rsid w:val="00015A42"/>
    <w:rsid w:val="00016AE9"/>
    <w:rsid w:val="0001723D"/>
    <w:rsid w:val="00021BB6"/>
    <w:rsid w:val="000234C4"/>
    <w:rsid w:val="0002380C"/>
    <w:rsid w:val="000307C4"/>
    <w:rsid w:val="00030990"/>
    <w:rsid w:val="00031560"/>
    <w:rsid w:val="000320A4"/>
    <w:rsid w:val="00033015"/>
    <w:rsid w:val="00035593"/>
    <w:rsid w:val="0003582B"/>
    <w:rsid w:val="00035A63"/>
    <w:rsid w:val="00035D90"/>
    <w:rsid w:val="000417F0"/>
    <w:rsid w:val="00041C20"/>
    <w:rsid w:val="00043594"/>
    <w:rsid w:val="000436B6"/>
    <w:rsid w:val="000445E9"/>
    <w:rsid w:val="00044A58"/>
    <w:rsid w:val="00046864"/>
    <w:rsid w:val="00047707"/>
    <w:rsid w:val="00047727"/>
    <w:rsid w:val="0005042E"/>
    <w:rsid w:val="00050FD0"/>
    <w:rsid w:val="00051417"/>
    <w:rsid w:val="00052A1B"/>
    <w:rsid w:val="00052A1F"/>
    <w:rsid w:val="00053FAF"/>
    <w:rsid w:val="000549BA"/>
    <w:rsid w:val="00055301"/>
    <w:rsid w:val="00055A1F"/>
    <w:rsid w:val="00056748"/>
    <w:rsid w:val="000606B6"/>
    <w:rsid w:val="00060DD6"/>
    <w:rsid w:val="00060FE1"/>
    <w:rsid w:val="00063116"/>
    <w:rsid w:val="00064D96"/>
    <w:rsid w:val="000654C2"/>
    <w:rsid w:val="00065A76"/>
    <w:rsid w:val="00071A4F"/>
    <w:rsid w:val="000731BD"/>
    <w:rsid w:val="00073229"/>
    <w:rsid w:val="0007430C"/>
    <w:rsid w:val="00075BA2"/>
    <w:rsid w:val="0007616A"/>
    <w:rsid w:val="000771A3"/>
    <w:rsid w:val="00082639"/>
    <w:rsid w:val="000827A0"/>
    <w:rsid w:val="00085473"/>
    <w:rsid w:val="000867A3"/>
    <w:rsid w:val="000869AF"/>
    <w:rsid w:val="00086C4C"/>
    <w:rsid w:val="00090A74"/>
    <w:rsid w:val="0009324D"/>
    <w:rsid w:val="0009438C"/>
    <w:rsid w:val="000954EA"/>
    <w:rsid w:val="00095598"/>
    <w:rsid w:val="00096624"/>
    <w:rsid w:val="000977FA"/>
    <w:rsid w:val="00097A67"/>
    <w:rsid w:val="000A0E86"/>
    <w:rsid w:val="000A15C3"/>
    <w:rsid w:val="000A1F71"/>
    <w:rsid w:val="000A29D0"/>
    <w:rsid w:val="000A2CD2"/>
    <w:rsid w:val="000A3593"/>
    <w:rsid w:val="000A3722"/>
    <w:rsid w:val="000A3F7E"/>
    <w:rsid w:val="000A4F44"/>
    <w:rsid w:val="000A6189"/>
    <w:rsid w:val="000A70F8"/>
    <w:rsid w:val="000A7EA6"/>
    <w:rsid w:val="000B1BA9"/>
    <w:rsid w:val="000B28B4"/>
    <w:rsid w:val="000B3689"/>
    <w:rsid w:val="000B37DA"/>
    <w:rsid w:val="000B3B45"/>
    <w:rsid w:val="000B59B4"/>
    <w:rsid w:val="000B5A5D"/>
    <w:rsid w:val="000B6050"/>
    <w:rsid w:val="000B759A"/>
    <w:rsid w:val="000B7645"/>
    <w:rsid w:val="000C10C5"/>
    <w:rsid w:val="000C2BC5"/>
    <w:rsid w:val="000C2FDB"/>
    <w:rsid w:val="000C357F"/>
    <w:rsid w:val="000C484C"/>
    <w:rsid w:val="000C6596"/>
    <w:rsid w:val="000C6E48"/>
    <w:rsid w:val="000C7043"/>
    <w:rsid w:val="000D03EF"/>
    <w:rsid w:val="000D28B1"/>
    <w:rsid w:val="000D28D5"/>
    <w:rsid w:val="000D3075"/>
    <w:rsid w:val="000D36B5"/>
    <w:rsid w:val="000D71EE"/>
    <w:rsid w:val="000D77FF"/>
    <w:rsid w:val="000E0053"/>
    <w:rsid w:val="000E16EB"/>
    <w:rsid w:val="000E1ECC"/>
    <w:rsid w:val="000E28BE"/>
    <w:rsid w:val="000E3256"/>
    <w:rsid w:val="000E40F5"/>
    <w:rsid w:val="000E58CF"/>
    <w:rsid w:val="000E6C79"/>
    <w:rsid w:val="000E75EB"/>
    <w:rsid w:val="000E7FF6"/>
    <w:rsid w:val="000F101D"/>
    <w:rsid w:val="000F2A61"/>
    <w:rsid w:val="000F2F9E"/>
    <w:rsid w:val="000F3A5C"/>
    <w:rsid w:val="000F44EB"/>
    <w:rsid w:val="000F5067"/>
    <w:rsid w:val="000F506C"/>
    <w:rsid w:val="000F56CE"/>
    <w:rsid w:val="000F5765"/>
    <w:rsid w:val="000F6A20"/>
    <w:rsid w:val="000F7477"/>
    <w:rsid w:val="000F789B"/>
    <w:rsid w:val="000F78BB"/>
    <w:rsid w:val="000F7EF1"/>
    <w:rsid w:val="00100D78"/>
    <w:rsid w:val="00100E53"/>
    <w:rsid w:val="00100EB2"/>
    <w:rsid w:val="00101746"/>
    <w:rsid w:val="00103660"/>
    <w:rsid w:val="00104B5A"/>
    <w:rsid w:val="00106FFD"/>
    <w:rsid w:val="001073EC"/>
    <w:rsid w:val="001077B8"/>
    <w:rsid w:val="00107BF8"/>
    <w:rsid w:val="0011096A"/>
    <w:rsid w:val="0011251F"/>
    <w:rsid w:val="00112F53"/>
    <w:rsid w:val="001136A0"/>
    <w:rsid w:val="0011421D"/>
    <w:rsid w:val="00117446"/>
    <w:rsid w:val="00120A4A"/>
    <w:rsid w:val="001212EA"/>
    <w:rsid w:val="001219A6"/>
    <w:rsid w:val="00122AE2"/>
    <w:rsid w:val="00123A27"/>
    <w:rsid w:val="00123BD6"/>
    <w:rsid w:val="001250B2"/>
    <w:rsid w:val="001258AA"/>
    <w:rsid w:val="00125AAF"/>
    <w:rsid w:val="00127C43"/>
    <w:rsid w:val="00130CF9"/>
    <w:rsid w:val="00133A6C"/>
    <w:rsid w:val="00133DD3"/>
    <w:rsid w:val="00135EAB"/>
    <w:rsid w:val="00136D12"/>
    <w:rsid w:val="001375EE"/>
    <w:rsid w:val="0014073E"/>
    <w:rsid w:val="00141D7F"/>
    <w:rsid w:val="00142186"/>
    <w:rsid w:val="001421AA"/>
    <w:rsid w:val="00142329"/>
    <w:rsid w:val="00142500"/>
    <w:rsid w:val="001446B8"/>
    <w:rsid w:val="00144824"/>
    <w:rsid w:val="00146003"/>
    <w:rsid w:val="00147418"/>
    <w:rsid w:val="00147AC1"/>
    <w:rsid w:val="00147DA3"/>
    <w:rsid w:val="0015151D"/>
    <w:rsid w:val="0015418D"/>
    <w:rsid w:val="00154848"/>
    <w:rsid w:val="00154CCD"/>
    <w:rsid w:val="00155797"/>
    <w:rsid w:val="001558A9"/>
    <w:rsid w:val="001564E8"/>
    <w:rsid w:val="00156BE5"/>
    <w:rsid w:val="0015722A"/>
    <w:rsid w:val="001575B4"/>
    <w:rsid w:val="00160471"/>
    <w:rsid w:val="001607DD"/>
    <w:rsid w:val="001626D5"/>
    <w:rsid w:val="0016280D"/>
    <w:rsid w:val="00162D6D"/>
    <w:rsid w:val="001653F5"/>
    <w:rsid w:val="00165EA4"/>
    <w:rsid w:val="001662D2"/>
    <w:rsid w:val="00171EF6"/>
    <w:rsid w:val="0017292B"/>
    <w:rsid w:val="00172D83"/>
    <w:rsid w:val="00173177"/>
    <w:rsid w:val="001738A7"/>
    <w:rsid w:val="00174190"/>
    <w:rsid w:val="00174D68"/>
    <w:rsid w:val="00176592"/>
    <w:rsid w:val="001779E1"/>
    <w:rsid w:val="00177DCC"/>
    <w:rsid w:val="00181FA6"/>
    <w:rsid w:val="00183586"/>
    <w:rsid w:val="00185FE6"/>
    <w:rsid w:val="00187708"/>
    <w:rsid w:val="00191633"/>
    <w:rsid w:val="001916C8"/>
    <w:rsid w:val="00191D2C"/>
    <w:rsid w:val="00192242"/>
    <w:rsid w:val="00192382"/>
    <w:rsid w:val="00192EA1"/>
    <w:rsid w:val="00193BC0"/>
    <w:rsid w:val="001941A8"/>
    <w:rsid w:val="001944D2"/>
    <w:rsid w:val="00194F5C"/>
    <w:rsid w:val="0019574F"/>
    <w:rsid w:val="00195D67"/>
    <w:rsid w:val="001A0FBC"/>
    <w:rsid w:val="001A14FD"/>
    <w:rsid w:val="001A52C9"/>
    <w:rsid w:val="001A5987"/>
    <w:rsid w:val="001A59BD"/>
    <w:rsid w:val="001A6236"/>
    <w:rsid w:val="001A7DBA"/>
    <w:rsid w:val="001A7DC7"/>
    <w:rsid w:val="001B1977"/>
    <w:rsid w:val="001B2F0A"/>
    <w:rsid w:val="001B36C0"/>
    <w:rsid w:val="001B3D34"/>
    <w:rsid w:val="001B4907"/>
    <w:rsid w:val="001B5B34"/>
    <w:rsid w:val="001B6CF7"/>
    <w:rsid w:val="001C098B"/>
    <w:rsid w:val="001C23B3"/>
    <w:rsid w:val="001C39FA"/>
    <w:rsid w:val="001C4E05"/>
    <w:rsid w:val="001C55B0"/>
    <w:rsid w:val="001C62E7"/>
    <w:rsid w:val="001C7DE6"/>
    <w:rsid w:val="001D03E6"/>
    <w:rsid w:val="001D073E"/>
    <w:rsid w:val="001D0BCD"/>
    <w:rsid w:val="001D1C5D"/>
    <w:rsid w:val="001D1D30"/>
    <w:rsid w:val="001D241D"/>
    <w:rsid w:val="001D3B36"/>
    <w:rsid w:val="001D3F59"/>
    <w:rsid w:val="001D449A"/>
    <w:rsid w:val="001D4CA0"/>
    <w:rsid w:val="001D6121"/>
    <w:rsid w:val="001D73B8"/>
    <w:rsid w:val="001E002C"/>
    <w:rsid w:val="001E1026"/>
    <w:rsid w:val="001E367E"/>
    <w:rsid w:val="001E3933"/>
    <w:rsid w:val="001E3CFF"/>
    <w:rsid w:val="001E43CE"/>
    <w:rsid w:val="001E59DC"/>
    <w:rsid w:val="001E693D"/>
    <w:rsid w:val="001E6DBD"/>
    <w:rsid w:val="001F127B"/>
    <w:rsid w:val="001F1FAE"/>
    <w:rsid w:val="001F2DB4"/>
    <w:rsid w:val="001F36AA"/>
    <w:rsid w:val="001F3925"/>
    <w:rsid w:val="001F4126"/>
    <w:rsid w:val="001F4D70"/>
    <w:rsid w:val="001F4ED5"/>
    <w:rsid w:val="001F4F54"/>
    <w:rsid w:val="001F5EF0"/>
    <w:rsid w:val="001F6245"/>
    <w:rsid w:val="001F6807"/>
    <w:rsid w:val="001F6D87"/>
    <w:rsid w:val="001F6F54"/>
    <w:rsid w:val="002002B8"/>
    <w:rsid w:val="00200517"/>
    <w:rsid w:val="0020249E"/>
    <w:rsid w:val="00202780"/>
    <w:rsid w:val="002056F4"/>
    <w:rsid w:val="00206228"/>
    <w:rsid w:val="00207E78"/>
    <w:rsid w:val="00210638"/>
    <w:rsid w:val="00210E7F"/>
    <w:rsid w:val="00212CE0"/>
    <w:rsid w:val="0021394C"/>
    <w:rsid w:val="00213DD5"/>
    <w:rsid w:val="002144BF"/>
    <w:rsid w:val="002146EC"/>
    <w:rsid w:val="00216F91"/>
    <w:rsid w:val="0021704F"/>
    <w:rsid w:val="002171BE"/>
    <w:rsid w:val="0021765D"/>
    <w:rsid w:val="00220DB0"/>
    <w:rsid w:val="00223455"/>
    <w:rsid w:val="0022358E"/>
    <w:rsid w:val="002241DA"/>
    <w:rsid w:val="002254D5"/>
    <w:rsid w:val="00225C87"/>
    <w:rsid w:val="00226A13"/>
    <w:rsid w:val="00227290"/>
    <w:rsid w:val="002276C9"/>
    <w:rsid w:val="00227C33"/>
    <w:rsid w:val="00227F59"/>
    <w:rsid w:val="00230858"/>
    <w:rsid w:val="002309B7"/>
    <w:rsid w:val="0023113C"/>
    <w:rsid w:val="00231802"/>
    <w:rsid w:val="00231AE3"/>
    <w:rsid w:val="00231ECE"/>
    <w:rsid w:val="00232AA2"/>
    <w:rsid w:val="002331CF"/>
    <w:rsid w:val="00233C54"/>
    <w:rsid w:val="002340CD"/>
    <w:rsid w:val="002346D9"/>
    <w:rsid w:val="00237170"/>
    <w:rsid w:val="002375DC"/>
    <w:rsid w:val="0024030D"/>
    <w:rsid w:val="002403F6"/>
    <w:rsid w:val="002404C9"/>
    <w:rsid w:val="00240E9D"/>
    <w:rsid w:val="00241268"/>
    <w:rsid w:val="002423A5"/>
    <w:rsid w:val="00243C4C"/>
    <w:rsid w:val="002470E9"/>
    <w:rsid w:val="00252B0E"/>
    <w:rsid w:val="002530C8"/>
    <w:rsid w:val="002545FA"/>
    <w:rsid w:val="0025589C"/>
    <w:rsid w:val="00255955"/>
    <w:rsid w:val="00255DCB"/>
    <w:rsid w:val="00257B9C"/>
    <w:rsid w:val="00260B69"/>
    <w:rsid w:val="002632A0"/>
    <w:rsid w:val="0026370C"/>
    <w:rsid w:val="00263B28"/>
    <w:rsid w:val="00264CA0"/>
    <w:rsid w:val="00266811"/>
    <w:rsid w:val="00266A6D"/>
    <w:rsid w:val="00271106"/>
    <w:rsid w:val="0027174E"/>
    <w:rsid w:val="00271F5B"/>
    <w:rsid w:val="00271F6D"/>
    <w:rsid w:val="00272AFD"/>
    <w:rsid w:val="00273292"/>
    <w:rsid w:val="0027353A"/>
    <w:rsid w:val="00273C35"/>
    <w:rsid w:val="00274CCC"/>
    <w:rsid w:val="002750D3"/>
    <w:rsid w:val="00275378"/>
    <w:rsid w:val="00275899"/>
    <w:rsid w:val="0027669E"/>
    <w:rsid w:val="00277F33"/>
    <w:rsid w:val="0028006B"/>
    <w:rsid w:val="00280F6C"/>
    <w:rsid w:val="00283E95"/>
    <w:rsid w:val="00284103"/>
    <w:rsid w:val="00285DF8"/>
    <w:rsid w:val="00286E73"/>
    <w:rsid w:val="002909CA"/>
    <w:rsid w:val="00290B6A"/>
    <w:rsid w:val="00291723"/>
    <w:rsid w:val="002924BB"/>
    <w:rsid w:val="0029281B"/>
    <w:rsid w:val="002948ED"/>
    <w:rsid w:val="00295A73"/>
    <w:rsid w:val="002965A6"/>
    <w:rsid w:val="00296966"/>
    <w:rsid w:val="002975D0"/>
    <w:rsid w:val="002A1632"/>
    <w:rsid w:val="002A1883"/>
    <w:rsid w:val="002A2418"/>
    <w:rsid w:val="002A4BEB"/>
    <w:rsid w:val="002A51D0"/>
    <w:rsid w:val="002A5866"/>
    <w:rsid w:val="002A5A6F"/>
    <w:rsid w:val="002A686F"/>
    <w:rsid w:val="002A6AFB"/>
    <w:rsid w:val="002A7628"/>
    <w:rsid w:val="002B035B"/>
    <w:rsid w:val="002B0CAF"/>
    <w:rsid w:val="002B231A"/>
    <w:rsid w:val="002B32AF"/>
    <w:rsid w:val="002B4CF8"/>
    <w:rsid w:val="002B71B8"/>
    <w:rsid w:val="002B772E"/>
    <w:rsid w:val="002C01EC"/>
    <w:rsid w:val="002C12FD"/>
    <w:rsid w:val="002C2304"/>
    <w:rsid w:val="002C2B72"/>
    <w:rsid w:val="002C3897"/>
    <w:rsid w:val="002C4BCB"/>
    <w:rsid w:val="002C4C96"/>
    <w:rsid w:val="002C4DA4"/>
    <w:rsid w:val="002C57C7"/>
    <w:rsid w:val="002C6CD9"/>
    <w:rsid w:val="002C7532"/>
    <w:rsid w:val="002D08EB"/>
    <w:rsid w:val="002D0B35"/>
    <w:rsid w:val="002D0F31"/>
    <w:rsid w:val="002D1158"/>
    <w:rsid w:val="002D17DC"/>
    <w:rsid w:val="002D199E"/>
    <w:rsid w:val="002D2ADC"/>
    <w:rsid w:val="002D3DA7"/>
    <w:rsid w:val="002D4CE7"/>
    <w:rsid w:val="002D5010"/>
    <w:rsid w:val="002D50EB"/>
    <w:rsid w:val="002D52DD"/>
    <w:rsid w:val="002D56A3"/>
    <w:rsid w:val="002D5897"/>
    <w:rsid w:val="002D7900"/>
    <w:rsid w:val="002E0198"/>
    <w:rsid w:val="002E0528"/>
    <w:rsid w:val="002E0CC3"/>
    <w:rsid w:val="002E2162"/>
    <w:rsid w:val="002E25A0"/>
    <w:rsid w:val="002E34B6"/>
    <w:rsid w:val="002E42E1"/>
    <w:rsid w:val="002E49E7"/>
    <w:rsid w:val="002E590E"/>
    <w:rsid w:val="002E69B4"/>
    <w:rsid w:val="002F45F7"/>
    <w:rsid w:val="002F47CC"/>
    <w:rsid w:val="002F496F"/>
    <w:rsid w:val="002F53F5"/>
    <w:rsid w:val="002F5A62"/>
    <w:rsid w:val="002F5F08"/>
    <w:rsid w:val="002F688E"/>
    <w:rsid w:val="002F75E0"/>
    <w:rsid w:val="002F7AF8"/>
    <w:rsid w:val="003004C0"/>
    <w:rsid w:val="00300F62"/>
    <w:rsid w:val="003014AB"/>
    <w:rsid w:val="0030308B"/>
    <w:rsid w:val="003036CF"/>
    <w:rsid w:val="00303A2B"/>
    <w:rsid w:val="003057DF"/>
    <w:rsid w:val="0031153A"/>
    <w:rsid w:val="0031384D"/>
    <w:rsid w:val="00314A10"/>
    <w:rsid w:val="00314AD6"/>
    <w:rsid w:val="00314DE0"/>
    <w:rsid w:val="00315338"/>
    <w:rsid w:val="0031570C"/>
    <w:rsid w:val="003161A0"/>
    <w:rsid w:val="00316805"/>
    <w:rsid w:val="003169C0"/>
    <w:rsid w:val="00316ABD"/>
    <w:rsid w:val="00316C01"/>
    <w:rsid w:val="00317231"/>
    <w:rsid w:val="00317993"/>
    <w:rsid w:val="00317DE5"/>
    <w:rsid w:val="00317FE2"/>
    <w:rsid w:val="003211D1"/>
    <w:rsid w:val="0032167B"/>
    <w:rsid w:val="003216D8"/>
    <w:rsid w:val="00322048"/>
    <w:rsid w:val="00323C3B"/>
    <w:rsid w:val="00323E9A"/>
    <w:rsid w:val="003244B2"/>
    <w:rsid w:val="00324EFD"/>
    <w:rsid w:val="00325D3F"/>
    <w:rsid w:val="00325E10"/>
    <w:rsid w:val="00327DCB"/>
    <w:rsid w:val="00330438"/>
    <w:rsid w:val="003306FB"/>
    <w:rsid w:val="0033103A"/>
    <w:rsid w:val="003315CE"/>
    <w:rsid w:val="00331DEA"/>
    <w:rsid w:val="00331E35"/>
    <w:rsid w:val="00332060"/>
    <w:rsid w:val="0033450C"/>
    <w:rsid w:val="00335F91"/>
    <w:rsid w:val="003367B2"/>
    <w:rsid w:val="00340D76"/>
    <w:rsid w:val="003417B6"/>
    <w:rsid w:val="00342B18"/>
    <w:rsid w:val="00344022"/>
    <w:rsid w:val="00345B8E"/>
    <w:rsid w:val="00345CC5"/>
    <w:rsid w:val="00346857"/>
    <w:rsid w:val="003474AE"/>
    <w:rsid w:val="00350694"/>
    <w:rsid w:val="00350A73"/>
    <w:rsid w:val="003532A3"/>
    <w:rsid w:val="0035364D"/>
    <w:rsid w:val="0035387E"/>
    <w:rsid w:val="00354997"/>
    <w:rsid w:val="00357838"/>
    <w:rsid w:val="0036184E"/>
    <w:rsid w:val="00361A6A"/>
    <w:rsid w:val="00361E6D"/>
    <w:rsid w:val="003628FE"/>
    <w:rsid w:val="0036559C"/>
    <w:rsid w:val="0036760C"/>
    <w:rsid w:val="003703A4"/>
    <w:rsid w:val="003715C2"/>
    <w:rsid w:val="00373983"/>
    <w:rsid w:val="00373998"/>
    <w:rsid w:val="0037473B"/>
    <w:rsid w:val="003747CE"/>
    <w:rsid w:val="00374976"/>
    <w:rsid w:val="003753C2"/>
    <w:rsid w:val="00376D1E"/>
    <w:rsid w:val="00376ED0"/>
    <w:rsid w:val="00377CFC"/>
    <w:rsid w:val="0038014D"/>
    <w:rsid w:val="00380CA3"/>
    <w:rsid w:val="00381495"/>
    <w:rsid w:val="00383878"/>
    <w:rsid w:val="00385DD6"/>
    <w:rsid w:val="0038609A"/>
    <w:rsid w:val="00386920"/>
    <w:rsid w:val="00386D8B"/>
    <w:rsid w:val="0038786D"/>
    <w:rsid w:val="00390AF8"/>
    <w:rsid w:val="003916EE"/>
    <w:rsid w:val="00392881"/>
    <w:rsid w:val="003933F4"/>
    <w:rsid w:val="00393E8C"/>
    <w:rsid w:val="00396754"/>
    <w:rsid w:val="003A0E62"/>
    <w:rsid w:val="003A1C81"/>
    <w:rsid w:val="003A2694"/>
    <w:rsid w:val="003A2DAB"/>
    <w:rsid w:val="003A3ABA"/>
    <w:rsid w:val="003A3B9C"/>
    <w:rsid w:val="003A4663"/>
    <w:rsid w:val="003A68F0"/>
    <w:rsid w:val="003A6F26"/>
    <w:rsid w:val="003B0AB5"/>
    <w:rsid w:val="003B3A12"/>
    <w:rsid w:val="003B512A"/>
    <w:rsid w:val="003B5307"/>
    <w:rsid w:val="003B5B47"/>
    <w:rsid w:val="003B70D6"/>
    <w:rsid w:val="003B7A2A"/>
    <w:rsid w:val="003C3A6C"/>
    <w:rsid w:val="003C4792"/>
    <w:rsid w:val="003C673F"/>
    <w:rsid w:val="003C77E9"/>
    <w:rsid w:val="003C7A8D"/>
    <w:rsid w:val="003D1278"/>
    <w:rsid w:val="003D129C"/>
    <w:rsid w:val="003D3085"/>
    <w:rsid w:val="003D3101"/>
    <w:rsid w:val="003D35B5"/>
    <w:rsid w:val="003D4E1F"/>
    <w:rsid w:val="003D6199"/>
    <w:rsid w:val="003D76CD"/>
    <w:rsid w:val="003E1F4B"/>
    <w:rsid w:val="003E3B05"/>
    <w:rsid w:val="003E3EBA"/>
    <w:rsid w:val="003E48C9"/>
    <w:rsid w:val="003E6475"/>
    <w:rsid w:val="003E736C"/>
    <w:rsid w:val="003F157F"/>
    <w:rsid w:val="003F17E7"/>
    <w:rsid w:val="003F30A1"/>
    <w:rsid w:val="003F469A"/>
    <w:rsid w:val="00400874"/>
    <w:rsid w:val="00401041"/>
    <w:rsid w:val="00401235"/>
    <w:rsid w:val="0040170A"/>
    <w:rsid w:val="00401F42"/>
    <w:rsid w:val="004030B5"/>
    <w:rsid w:val="0040361F"/>
    <w:rsid w:val="004049F7"/>
    <w:rsid w:val="00405722"/>
    <w:rsid w:val="0040781E"/>
    <w:rsid w:val="00411FFF"/>
    <w:rsid w:val="00412D36"/>
    <w:rsid w:val="004141CF"/>
    <w:rsid w:val="00414276"/>
    <w:rsid w:val="0041428F"/>
    <w:rsid w:val="00414FA2"/>
    <w:rsid w:val="00415097"/>
    <w:rsid w:val="0041549E"/>
    <w:rsid w:val="00415822"/>
    <w:rsid w:val="00416091"/>
    <w:rsid w:val="0041689E"/>
    <w:rsid w:val="004176D9"/>
    <w:rsid w:val="00417B9F"/>
    <w:rsid w:val="004201C1"/>
    <w:rsid w:val="00422B5D"/>
    <w:rsid w:val="00422D31"/>
    <w:rsid w:val="00423967"/>
    <w:rsid w:val="00423B39"/>
    <w:rsid w:val="00423CCF"/>
    <w:rsid w:val="00424A1B"/>
    <w:rsid w:val="00425E6D"/>
    <w:rsid w:val="00426103"/>
    <w:rsid w:val="00430238"/>
    <w:rsid w:val="00432DB8"/>
    <w:rsid w:val="004333F4"/>
    <w:rsid w:val="00433F36"/>
    <w:rsid w:val="00434F5E"/>
    <w:rsid w:val="0043606D"/>
    <w:rsid w:val="00436AC0"/>
    <w:rsid w:val="00440109"/>
    <w:rsid w:val="00442604"/>
    <w:rsid w:val="00443AA5"/>
    <w:rsid w:val="004450B3"/>
    <w:rsid w:val="00445743"/>
    <w:rsid w:val="00446F8F"/>
    <w:rsid w:val="0044707F"/>
    <w:rsid w:val="00450FCC"/>
    <w:rsid w:val="004512A1"/>
    <w:rsid w:val="004512F7"/>
    <w:rsid w:val="0045291F"/>
    <w:rsid w:val="00454E10"/>
    <w:rsid w:val="0045658C"/>
    <w:rsid w:val="004578CE"/>
    <w:rsid w:val="00460535"/>
    <w:rsid w:val="00460765"/>
    <w:rsid w:val="00462D24"/>
    <w:rsid w:val="00463034"/>
    <w:rsid w:val="00463A77"/>
    <w:rsid w:val="004650FA"/>
    <w:rsid w:val="004659F7"/>
    <w:rsid w:val="00466B94"/>
    <w:rsid w:val="00470732"/>
    <w:rsid w:val="004707C7"/>
    <w:rsid w:val="00470E4B"/>
    <w:rsid w:val="00472081"/>
    <w:rsid w:val="004724E5"/>
    <w:rsid w:val="00473DD8"/>
    <w:rsid w:val="00474918"/>
    <w:rsid w:val="00475A9C"/>
    <w:rsid w:val="00475C87"/>
    <w:rsid w:val="00476F78"/>
    <w:rsid w:val="0048000C"/>
    <w:rsid w:val="004810E2"/>
    <w:rsid w:val="0048172D"/>
    <w:rsid w:val="00482C51"/>
    <w:rsid w:val="00483CC6"/>
    <w:rsid w:val="0048468E"/>
    <w:rsid w:val="00485D6E"/>
    <w:rsid w:val="00485D82"/>
    <w:rsid w:val="00487081"/>
    <w:rsid w:val="00487C49"/>
    <w:rsid w:val="00490767"/>
    <w:rsid w:val="00490AF0"/>
    <w:rsid w:val="00491A95"/>
    <w:rsid w:val="00492460"/>
    <w:rsid w:val="00493DB3"/>
    <w:rsid w:val="0049483F"/>
    <w:rsid w:val="00494D10"/>
    <w:rsid w:val="004950FE"/>
    <w:rsid w:val="00495C71"/>
    <w:rsid w:val="00497A24"/>
    <w:rsid w:val="004A1121"/>
    <w:rsid w:val="004A185B"/>
    <w:rsid w:val="004A20AF"/>
    <w:rsid w:val="004A31AF"/>
    <w:rsid w:val="004A43CC"/>
    <w:rsid w:val="004A4FE2"/>
    <w:rsid w:val="004A501B"/>
    <w:rsid w:val="004A68D9"/>
    <w:rsid w:val="004A6B2A"/>
    <w:rsid w:val="004A6E09"/>
    <w:rsid w:val="004B0227"/>
    <w:rsid w:val="004B1E22"/>
    <w:rsid w:val="004B1E8B"/>
    <w:rsid w:val="004B4455"/>
    <w:rsid w:val="004B5DBA"/>
    <w:rsid w:val="004B61B8"/>
    <w:rsid w:val="004B6EB1"/>
    <w:rsid w:val="004B79AF"/>
    <w:rsid w:val="004C041F"/>
    <w:rsid w:val="004C0CDD"/>
    <w:rsid w:val="004C0D80"/>
    <w:rsid w:val="004C164A"/>
    <w:rsid w:val="004C1938"/>
    <w:rsid w:val="004C1DB1"/>
    <w:rsid w:val="004C1E40"/>
    <w:rsid w:val="004C1FE5"/>
    <w:rsid w:val="004C30FC"/>
    <w:rsid w:val="004C43F3"/>
    <w:rsid w:val="004C4C4C"/>
    <w:rsid w:val="004C4E4C"/>
    <w:rsid w:val="004C52D2"/>
    <w:rsid w:val="004C563B"/>
    <w:rsid w:val="004C5FC9"/>
    <w:rsid w:val="004C6831"/>
    <w:rsid w:val="004D0D82"/>
    <w:rsid w:val="004D19A2"/>
    <w:rsid w:val="004D2E1F"/>
    <w:rsid w:val="004D3D86"/>
    <w:rsid w:val="004D4EF7"/>
    <w:rsid w:val="004D5C16"/>
    <w:rsid w:val="004D7B97"/>
    <w:rsid w:val="004D7D33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4F6873"/>
    <w:rsid w:val="004F6AAF"/>
    <w:rsid w:val="004F7F2E"/>
    <w:rsid w:val="00500C79"/>
    <w:rsid w:val="00500E7B"/>
    <w:rsid w:val="005011BC"/>
    <w:rsid w:val="00502C1C"/>
    <w:rsid w:val="005030FB"/>
    <w:rsid w:val="005039FA"/>
    <w:rsid w:val="00503F44"/>
    <w:rsid w:val="00503FB5"/>
    <w:rsid w:val="0050489A"/>
    <w:rsid w:val="005060AE"/>
    <w:rsid w:val="00506C27"/>
    <w:rsid w:val="0051077F"/>
    <w:rsid w:val="0051147D"/>
    <w:rsid w:val="00511B5E"/>
    <w:rsid w:val="00513058"/>
    <w:rsid w:val="00513E49"/>
    <w:rsid w:val="005141F4"/>
    <w:rsid w:val="005145BD"/>
    <w:rsid w:val="0051535F"/>
    <w:rsid w:val="00515E3F"/>
    <w:rsid w:val="00516A05"/>
    <w:rsid w:val="00517874"/>
    <w:rsid w:val="0051789C"/>
    <w:rsid w:val="00520BEB"/>
    <w:rsid w:val="00520D15"/>
    <w:rsid w:val="00520E39"/>
    <w:rsid w:val="005212FE"/>
    <w:rsid w:val="00523034"/>
    <w:rsid w:val="005235B8"/>
    <w:rsid w:val="00523666"/>
    <w:rsid w:val="00523684"/>
    <w:rsid w:val="00524875"/>
    <w:rsid w:val="0052495F"/>
    <w:rsid w:val="00525693"/>
    <w:rsid w:val="00525D17"/>
    <w:rsid w:val="00525E15"/>
    <w:rsid w:val="00526A5B"/>
    <w:rsid w:val="00527066"/>
    <w:rsid w:val="00527347"/>
    <w:rsid w:val="005274D6"/>
    <w:rsid w:val="0052755B"/>
    <w:rsid w:val="00531395"/>
    <w:rsid w:val="00531C91"/>
    <w:rsid w:val="005321C7"/>
    <w:rsid w:val="00535CA8"/>
    <w:rsid w:val="00536D1C"/>
    <w:rsid w:val="005407E8"/>
    <w:rsid w:val="00541BD3"/>
    <w:rsid w:val="00543D12"/>
    <w:rsid w:val="005441BA"/>
    <w:rsid w:val="0054693E"/>
    <w:rsid w:val="005529A8"/>
    <w:rsid w:val="005531A1"/>
    <w:rsid w:val="00553FE7"/>
    <w:rsid w:val="00554A47"/>
    <w:rsid w:val="00554E58"/>
    <w:rsid w:val="0055507F"/>
    <w:rsid w:val="005551B6"/>
    <w:rsid w:val="005559B3"/>
    <w:rsid w:val="0055604C"/>
    <w:rsid w:val="00557665"/>
    <w:rsid w:val="005614D9"/>
    <w:rsid w:val="00564854"/>
    <w:rsid w:val="00565416"/>
    <w:rsid w:val="00565C20"/>
    <w:rsid w:val="00567D78"/>
    <w:rsid w:val="005700F6"/>
    <w:rsid w:val="0057136D"/>
    <w:rsid w:val="00571FFC"/>
    <w:rsid w:val="005734BA"/>
    <w:rsid w:val="005738EF"/>
    <w:rsid w:val="00574185"/>
    <w:rsid w:val="005744EF"/>
    <w:rsid w:val="0057467A"/>
    <w:rsid w:val="005751CF"/>
    <w:rsid w:val="00575781"/>
    <w:rsid w:val="00575C01"/>
    <w:rsid w:val="00577606"/>
    <w:rsid w:val="00577E86"/>
    <w:rsid w:val="00580C88"/>
    <w:rsid w:val="00582A54"/>
    <w:rsid w:val="00582F2A"/>
    <w:rsid w:val="005840A6"/>
    <w:rsid w:val="00584AB8"/>
    <w:rsid w:val="0058611B"/>
    <w:rsid w:val="0058784D"/>
    <w:rsid w:val="0059109F"/>
    <w:rsid w:val="00591206"/>
    <w:rsid w:val="005937F5"/>
    <w:rsid w:val="00594154"/>
    <w:rsid w:val="00594C61"/>
    <w:rsid w:val="00595486"/>
    <w:rsid w:val="00595580"/>
    <w:rsid w:val="00595B74"/>
    <w:rsid w:val="005969A6"/>
    <w:rsid w:val="00596BD8"/>
    <w:rsid w:val="00597F6F"/>
    <w:rsid w:val="005A033B"/>
    <w:rsid w:val="005A0942"/>
    <w:rsid w:val="005A0CD4"/>
    <w:rsid w:val="005A0DBF"/>
    <w:rsid w:val="005A0F43"/>
    <w:rsid w:val="005A1008"/>
    <w:rsid w:val="005A288B"/>
    <w:rsid w:val="005A3338"/>
    <w:rsid w:val="005A35F9"/>
    <w:rsid w:val="005A3A20"/>
    <w:rsid w:val="005A3F2C"/>
    <w:rsid w:val="005A4B11"/>
    <w:rsid w:val="005A5C2F"/>
    <w:rsid w:val="005B0DB5"/>
    <w:rsid w:val="005B1D44"/>
    <w:rsid w:val="005B37E0"/>
    <w:rsid w:val="005B3C7D"/>
    <w:rsid w:val="005B4DAA"/>
    <w:rsid w:val="005B5501"/>
    <w:rsid w:val="005B5643"/>
    <w:rsid w:val="005B5BFC"/>
    <w:rsid w:val="005B7D5F"/>
    <w:rsid w:val="005C008F"/>
    <w:rsid w:val="005C0153"/>
    <w:rsid w:val="005C1299"/>
    <w:rsid w:val="005C37F2"/>
    <w:rsid w:val="005C5584"/>
    <w:rsid w:val="005C58A1"/>
    <w:rsid w:val="005C6665"/>
    <w:rsid w:val="005C6E7D"/>
    <w:rsid w:val="005C7B3A"/>
    <w:rsid w:val="005D0370"/>
    <w:rsid w:val="005D0974"/>
    <w:rsid w:val="005D15EB"/>
    <w:rsid w:val="005D1E68"/>
    <w:rsid w:val="005D69CE"/>
    <w:rsid w:val="005D7E17"/>
    <w:rsid w:val="005D7F11"/>
    <w:rsid w:val="005E008F"/>
    <w:rsid w:val="005E0F6C"/>
    <w:rsid w:val="005E2ECF"/>
    <w:rsid w:val="005E3EDA"/>
    <w:rsid w:val="005E3F43"/>
    <w:rsid w:val="005E4533"/>
    <w:rsid w:val="005E4899"/>
    <w:rsid w:val="005E5C48"/>
    <w:rsid w:val="005F0F0D"/>
    <w:rsid w:val="005F1617"/>
    <w:rsid w:val="005F21B2"/>
    <w:rsid w:val="005F43F0"/>
    <w:rsid w:val="005F55B5"/>
    <w:rsid w:val="005F682A"/>
    <w:rsid w:val="005F7670"/>
    <w:rsid w:val="00600C37"/>
    <w:rsid w:val="0060166B"/>
    <w:rsid w:val="00601AFF"/>
    <w:rsid w:val="00603347"/>
    <w:rsid w:val="0060425A"/>
    <w:rsid w:val="00604ACB"/>
    <w:rsid w:val="00605F4E"/>
    <w:rsid w:val="00606CCF"/>
    <w:rsid w:val="006071C5"/>
    <w:rsid w:val="006115D4"/>
    <w:rsid w:val="00613FA8"/>
    <w:rsid w:val="00617162"/>
    <w:rsid w:val="0061730C"/>
    <w:rsid w:val="00620244"/>
    <w:rsid w:val="0062064C"/>
    <w:rsid w:val="0062315D"/>
    <w:rsid w:val="00624098"/>
    <w:rsid w:val="00625053"/>
    <w:rsid w:val="00625755"/>
    <w:rsid w:val="006278BE"/>
    <w:rsid w:val="00627B9D"/>
    <w:rsid w:val="00630481"/>
    <w:rsid w:val="006309C3"/>
    <w:rsid w:val="00632857"/>
    <w:rsid w:val="0063290D"/>
    <w:rsid w:val="00636783"/>
    <w:rsid w:val="00640E86"/>
    <w:rsid w:val="006414D3"/>
    <w:rsid w:val="00644766"/>
    <w:rsid w:val="00646049"/>
    <w:rsid w:val="006462E6"/>
    <w:rsid w:val="00646964"/>
    <w:rsid w:val="006512A0"/>
    <w:rsid w:val="00652571"/>
    <w:rsid w:val="00652752"/>
    <w:rsid w:val="00652867"/>
    <w:rsid w:val="00653112"/>
    <w:rsid w:val="006531E3"/>
    <w:rsid w:val="00653354"/>
    <w:rsid w:val="006542F1"/>
    <w:rsid w:val="00656ABF"/>
    <w:rsid w:val="00656EE6"/>
    <w:rsid w:val="00657872"/>
    <w:rsid w:val="00663384"/>
    <w:rsid w:val="00663A4E"/>
    <w:rsid w:val="00665071"/>
    <w:rsid w:val="0066527D"/>
    <w:rsid w:val="0066585B"/>
    <w:rsid w:val="00665CEB"/>
    <w:rsid w:val="00665DB4"/>
    <w:rsid w:val="00666C40"/>
    <w:rsid w:val="00666CED"/>
    <w:rsid w:val="00667792"/>
    <w:rsid w:val="0067088B"/>
    <w:rsid w:val="006708DB"/>
    <w:rsid w:val="00670B0F"/>
    <w:rsid w:val="00671698"/>
    <w:rsid w:val="00671C08"/>
    <w:rsid w:val="006724E0"/>
    <w:rsid w:val="00676901"/>
    <w:rsid w:val="00680FF5"/>
    <w:rsid w:val="0068319D"/>
    <w:rsid w:val="006836EA"/>
    <w:rsid w:val="006838E4"/>
    <w:rsid w:val="00684667"/>
    <w:rsid w:val="00685679"/>
    <w:rsid w:val="006901C9"/>
    <w:rsid w:val="00691939"/>
    <w:rsid w:val="00692025"/>
    <w:rsid w:val="0069303F"/>
    <w:rsid w:val="006930EE"/>
    <w:rsid w:val="0069368E"/>
    <w:rsid w:val="00694A86"/>
    <w:rsid w:val="00695DFB"/>
    <w:rsid w:val="006971A8"/>
    <w:rsid w:val="006978B2"/>
    <w:rsid w:val="00697E7B"/>
    <w:rsid w:val="006A04B4"/>
    <w:rsid w:val="006A35F8"/>
    <w:rsid w:val="006A3E7E"/>
    <w:rsid w:val="006A5F00"/>
    <w:rsid w:val="006A78E0"/>
    <w:rsid w:val="006B14C2"/>
    <w:rsid w:val="006B161D"/>
    <w:rsid w:val="006B1E70"/>
    <w:rsid w:val="006B2259"/>
    <w:rsid w:val="006B3376"/>
    <w:rsid w:val="006B3B15"/>
    <w:rsid w:val="006B5F96"/>
    <w:rsid w:val="006C056E"/>
    <w:rsid w:val="006C0EB5"/>
    <w:rsid w:val="006C1371"/>
    <w:rsid w:val="006C16F3"/>
    <w:rsid w:val="006C1BBF"/>
    <w:rsid w:val="006C3DA9"/>
    <w:rsid w:val="006C43BD"/>
    <w:rsid w:val="006C5A8A"/>
    <w:rsid w:val="006C5B92"/>
    <w:rsid w:val="006C61A3"/>
    <w:rsid w:val="006C681E"/>
    <w:rsid w:val="006C6948"/>
    <w:rsid w:val="006C6F33"/>
    <w:rsid w:val="006C78D7"/>
    <w:rsid w:val="006D22BB"/>
    <w:rsid w:val="006D5C55"/>
    <w:rsid w:val="006D789D"/>
    <w:rsid w:val="006E0079"/>
    <w:rsid w:val="006E0C11"/>
    <w:rsid w:val="006E5C12"/>
    <w:rsid w:val="006E5F81"/>
    <w:rsid w:val="006E66B3"/>
    <w:rsid w:val="006F1642"/>
    <w:rsid w:val="006F44C7"/>
    <w:rsid w:val="006F6CA7"/>
    <w:rsid w:val="006F74E0"/>
    <w:rsid w:val="006F7CB5"/>
    <w:rsid w:val="007011D3"/>
    <w:rsid w:val="00701CCD"/>
    <w:rsid w:val="00701CE3"/>
    <w:rsid w:val="007027AD"/>
    <w:rsid w:val="00703273"/>
    <w:rsid w:val="00706C02"/>
    <w:rsid w:val="00707C83"/>
    <w:rsid w:val="00710493"/>
    <w:rsid w:val="00710AC3"/>
    <w:rsid w:val="00711F68"/>
    <w:rsid w:val="00712AEE"/>
    <w:rsid w:val="00712F4C"/>
    <w:rsid w:val="00713854"/>
    <w:rsid w:val="00714656"/>
    <w:rsid w:val="00715093"/>
    <w:rsid w:val="0071517D"/>
    <w:rsid w:val="00716868"/>
    <w:rsid w:val="007168DF"/>
    <w:rsid w:val="00717160"/>
    <w:rsid w:val="007225AB"/>
    <w:rsid w:val="007233C3"/>
    <w:rsid w:val="00723EB1"/>
    <w:rsid w:val="007266B3"/>
    <w:rsid w:val="00726757"/>
    <w:rsid w:val="00726AC0"/>
    <w:rsid w:val="00726AD8"/>
    <w:rsid w:val="00727A68"/>
    <w:rsid w:val="00727F3F"/>
    <w:rsid w:val="0073018F"/>
    <w:rsid w:val="00730E24"/>
    <w:rsid w:val="00731714"/>
    <w:rsid w:val="00731C0A"/>
    <w:rsid w:val="00731EBB"/>
    <w:rsid w:val="007326DE"/>
    <w:rsid w:val="007345C4"/>
    <w:rsid w:val="00734712"/>
    <w:rsid w:val="00737C03"/>
    <w:rsid w:val="007400D3"/>
    <w:rsid w:val="007419C6"/>
    <w:rsid w:val="00743091"/>
    <w:rsid w:val="007438D7"/>
    <w:rsid w:val="00744C3A"/>
    <w:rsid w:val="00745B3C"/>
    <w:rsid w:val="00745E96"/>
    <w:rsid w:val="007460DC"/>
    <w:rsid w:val="0074763A"/>
    <w:rsid w:val="00747C65"/>
    <w:rsid w:val="00750350"/>
    <w:rsid w:val="007513D7"/>
    <w:rsid w:val="00752397"/>
    <w:rsid w:val="00752634"/>
    <w:rsid w:val="00752FB3"/>
    <w:rsid w:val="00753051"/>
    <w:rsid w:val="007540D8"/>
    <w:rsid w:val="007549AB"/>
    <w:rsid w:val="0075558A"/>
    <w:rsid w:val="0075564D"/>
    <w:rsid w:val="007568B9"/>
    <w:rsid w:val="00763F42"/>
    <w:rsid w:val="00764BEF"/>
    <w:rsid w:val="007659F7"/>
    <w:rsid w:val="00765A58"/>
    <w:rsid w:val="00765CC0"/>
    <w:rsid w:val="007676E2"/>
    <w:rsid w:val="00767C76"/>
    <w:rsid w:val="00770D96"/>
    <w:rsid w:val="0077162F"/>
    <w:rsid w:val="00771A6D"/>
    <w:rsid w:val="0077258D"/>
    <w:rsid w:val="00772766"/>
    <w:rsid w:val="00773C23"/>
    <w:rsid w:val="007753DB"/>
    <w:rsid w:val="00780F66"/>
    <w:rsid w:val="0078114D"/>
    <w:rsid w:val="0078192E"/>
    <w:rsid w:val="00781DC0"/>
    <w:rsid w:val="00781F83"/>
    <w:rsid w:val="0078466D"/>
    <w:rsid w:val="00785397"/>
    <w:rsid w:val="007853B2"/>
    <w:rsid w:val="007862F8"/>
    <w:rsid w:val="00791752"/>
    <w:rsid w:val="00792F81"/>
    <w:rsid w:val="00793315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26C5"/>
    <w:rsid w:val="007A4467"/>
    <w:rsid w:val="007A4923"/>
    <w:rsid w:val="007A52D6"/>
    <w:rsid w:val="007A5891"/>
    <w:rsid w:val="007A6642"/>
    <w:rsid w:val="007A6850"/>
    <w:rsid w:val="007A7B19"/>
    <w:rsid w:val="007B0559"/>
    <w:rsid w:val="007B0980"/>
    <w:rsid w:val="007B1960"/>
    <w:rsid w:val="007B19E8"/>
    <w:rsid w:val="007B248F"/>
    <w:rsid w:val="007B2C03"/>
    <w:rsid w:val="007B329A"/>
    <w:rsid w:val="007B33A1"/>
    <w:rsid w:val="007B3BAE"/>
    <w:rsid w:val="007B3C5E"/>
    <w:rsid w:val="007B5559"/>
    <w:rsid w:val="007C272E"/>
    <w:rsid w:val="007C2A82"/>
    <w:rsid w:val="007C35A6"/>
    <w:rsid w:val="007C3962"/>
    <w:rsid w:val="007C3B51"/>
    <w:rsid w:val="007C5D9C"/>
    <w:rsid w:val="007C7DDE"/>
    <w:rsid w:val="007D203D"/>
    <w:rsid w:val="007D22EF"/>
    <w:rsid w:val="007D3CA4"/>
    <w:rsid w:val="007D4D9B"/>
    <w:rsid w:val="007D5140"/>
    <w:rsid w:val="007D62D4"/>
    <w:rsid w:val="007D633A"/>
    <w:rsid w:val="007D6487"/>
    <w:rsid w:val="007E030D"/>
    <w:rsid w:val="007E1602"/>
    <w:rsid w:val="007E30D0"/>
    <w:rsid w:val="007E4A5B"/>
    <w:rsid w:val="007E67B1"/>
    <w:rsid w:val="007E7A0A"/>
    <w:rsid w:val="007F0E69"/>
    <w:rsid w:val="007F1DDC"/>
    <w:rsid w:val="007F204E"/>
    <w:rsid w:val="007F328C"/>
    <w:rsid w:val="007F567D"/>
    <w:rsid w:val="007F7A42"/>
    <w:rsid w:val="00802A76"/>
    <w:rsid w:val="008039AC"/>
    <w:rsid w:val="0080483A"/>
    <w:rsid w:val="0080536F"/>
    <w:rsid w:val="00805604"/>
    <w:rsid w:val="008063A7"/>
    <w:rsid w:val="008065AB"/>
    <w:rsid w:val="00807053"/>
    <w:rsid w:val="00807557"/>
    <w:rsid w:val="008131F9"/>
    <w:rsid w:val="0081434E"/>
    <w:rsid w:val="00814D1C"/>
    <w:rsid w:val="00816AAB"/>
    <w:rsid w:val="00816C42"/>
    <w:rsid w:val="00820333"/>
    <w:rsid w:val="00821B19"/>
    <w:rsid w:val="00822749"/>
    <w:rsid w:val="008228EA"/>
    <w:rsid w:val="00823305"/>
    <w:rsid w:val="008238D7"/>
    <w:rsid w:val="00823B40"/>
    <w:rsid w:val="00824C80"/>
    <w:rsid w:val="00825FF5"/>
    <w:rsid w:val="00826C0F"/>
    <w:rsid w:val="00827060"/>
    <w:rsid w:val="00827BF3"/>
    <w:rsid w:val="00830BE9"/>
    <w:rsid w:val="008339B1"/>
    <w:rsid w:val="0083407C"/>
    <w:rsid w:val="008343CF"/>
    <w:rsid w:val="0083534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0D29"/>
    <w:rsid w:val="0085316A"/>
    <w:rsid w:val="0085388C"/>
    <w:rsid w:val="00854C94"/>
    <w:rsid w:val="00855449"/>
    <w:rsid w:val="00855DE0"/>
    <w:rsid w:val="0085644E"/>
    <w:rsid w:val="00860253"/>
    <w:rsid w:val="008606A4"/>
    <w:rsid w:val="00860A1C"/>
    <w:rsid w:val="00861DEA"/>
    <w:rsid w:val="008632CC"/>
    <w:rsid w:val="00866531"/>
    <w:rsid w:val="00866799"/>
    <w:rsid w:val="008677D1"/>
    <w:rsid w:val="00867D50"/>
    <w:rsid w:val="008707F2"/>
    <w:rsid w:val="00871DA2"/>
    <w:rsid w:val="00873684"/>
    <w:rsid w:val="0087391F"/>
    <w:rsid w:val="00873C3D"/>
    <w:rsid w:val="00875582"/>
    <w:rsid w:val="008756F8"/>
    <w:rsid w:val="0087579F"/>
    <w:rsid w:val="00876533"/>
    <w:rsid w:val="00877480"/>
    <w:rsid w:val="00882421"/>
    <w:rsid w:val="00882B34"/>
    <w:rsid w:val="0088390F"/>
    <w:rsid w:val="008854C1"/>
    <w:rsid w:val="00886384"/>
    <w:rsid w:val="00886BDD"/>
    <w:rsid w:val="00887530"/>
    <w:rsid w:val="00891E5A"/>
    <w:rsid w:val="0089390C"/>
    <w:rsid w:val="00895071"/>
    <w:rsid w:val="008953CA"/>
    <w:rsid w:val="008963B7"/>
    <w:rsid w:val="00896BC2"/>
    <w:rsid w:val="00896F6E"/>
    <w:rsid w:val="008A246A"/>
    <w:rsid w:val="008A2E86"/>
    <w:rsid w:val="008A3BF9"/>
    <w:rsid w:val="008A41E0"/>
    <w:rsid w:val="008A4615"/>
    <w:rsid w:val="008A4ADC"/>
    <w:rsid w:val="008A794E"/>
    <w:rsid w:val="008A7A27"/>
    <w:rsid w:val="008B0FD8"/>
    <w:rsid w:val="008B254E"/>
    <w:rsid w:val="008B2B3E"/>
    <w:rsid w:val="008B6705"/>
    <w:rsid w:val="008B7B6C"/>
    <w:rsid w:val="008C01E9"/>
    <w:rsid w:val="008C15BC"/>
    <w:rsid w:val="008C417C"/>
    <w:rsid w:val="008C4B6A"/>
    <w:rsid w:val="008C5698"/>
    <w:rsid w:val="008C636C"/>
    <w:rsid w:val="008C7892"/>
    <w:rsid w:val="008D1DBF"/>
    <w:rsid w:val="008D1E48"/>
    <w:rsid w:val="008D20BB"/>
    <w:rsid w:val="008D217F"/>
    <w:rsid w:val="008D28C9"/>
    <w:rsid w:val="008D2F2C"/>
    <w:rsid w:val="008D36E3"/>
    <w:rsid w:val="008D3A97"/>
    <w:rsid w:val="008D50BF"/>
    <w:rsid w:val="008D6A6A"/>
    <w:rsid w:val="008D7E1E"/>
    <w:rsid w:val="008E1534"/>
    <w:rsid w:val="008E4E42"/>
    <w:rsid w:val="008E500B"/>
    <w:rsid w:val="008E5784"/>
    <w:rsid w:val="008E62CF"/>
    <w:rsid w:val="008E6AB8"/>
    <w:rsid w:val="008F17E2"/>
    <w:rsid w:val="008F38B4"/>
    <w:rsid w:val="008F43D9"/>
    <w:rsid w:val="008F45B4"/>
    <w:rsid w:val="008F45DA"/>
    <w:rsid w:val="008F4891"/>
    <w:rsid w:val="008F49EC"/>
    <w:rsid w:val="008F551A"/>
    <w:rsid w:val="008F560C"/>
    <w:rsid w:val="008F66BE"/>
    <w:rsid w:val="008F6A53"/>
    <w:rsid w:val="008F73A9"/>
    <w:rsid w:val="008F7F9A"/>
    <w:rsid w:val="0090277A"/>
    <w:rsid w:val="0090297D"/>
    <w:rsid w:val="00904973"/>
    <w:rsid w:val="00904C84"/>
    <w:rsid w:val="00904F5E"/>
    <w:rsid w:val="00905966"/>
    <w:rsid w:val="009059F7"/>
    <w:rsid w:val="009062B0"/>
    <w:rsid w:val="00911355"/>
    <w:rsid w:val="00911496"/>
    <w:rsid w:val="0091226F"/>
    <w:rsid w:val="00912540"/>
    <w:rsid w:val="00925263"/>
    <w:rsid w:val="00925D43"/>
    <w:rsid w:val="00925FB3"/>
    <w:rsid w:val="00927907"/>
    <w:rsid w:val="009303A3"/>
    <w:rsid w:val="00931AF7"/>
    <w:rsid w:val="00931CBA"/>
    <w:rsid w:val="009343B4"/>
    <w:rsid w:val="0093505A"/>
    <w:rsid w:val="00935A95"/>
    <w:rsid w:val="00935DB9"/>
    <w:rsid w:val="009368AB"/>
    <w:rsid w:val="00936EE2"/>
    <w:rsid w:val="00940E5D"/>
    <w:rsid w:val="00941F35"/>
    <w:rsid w:val="0094219C"/>
    <w:rsid w:val="009430B9"/>
    <w:rsid w:val="0094612E"/>
    <w:rsid w:val="0095053C"/>
    <w:rsid w:val="0095080E"/>
    <w:rsid w:val="00950827"/>
    <w:rsid w:val="00950910"/>
    <w:rsid w:val="0095139D"/>
    <w:rsid w:val="00951735"/>
    <w:rsid w:val="00951DB2"/>
    <w:rsid w:val="00952E8F"/>
    <w:rsid w:val="00955764"/>
    <w:rsid w:val="0095727A"/>
    <w:rsid w:val="0095743B"/>
    <w:rsid w:val="009574AC"/>
    <w:rsid w:val="009614D0"/>
    <w:rsid w:val="00961CAD"/>
    <w:rsid w:val="0096231E"/>
    <w:rsid w:val="00963E22"/>
    <w:rsid w:val="00965DE7"/>
    <w:rsid w:val="00967B78"/>
    <w:rsid w:val="00967BE9"/>
    <w:rsid w:val="009704A3"/>
    <w:rsid w:val="009716DD"/>
    <w:rsid w:val="00973B42"/>
    <w:rsid w:val="0097468C"/>
    <w:rsid w:val="00974AF5"/>
    <w:rsid w:val="00974B2A"/>
    <w:rsid w:val="00975A82"/>
    <w:rsid w:val="00975E82"/>
    <w:rsid w:val="009779B6"/>
    <w:rsid w:val="00977A23"/>
    <w:rsid w:val="00977F46"/>
    <w:rsid w:val="00980038"/>
    <w:rsid w:val="009803D7"/>
    <w:rsid w:val="00980576"/>
    <w:rsid w:val="00980963"/>
    <w:rsid w:val="00980AF2"/>
    <w:rsid w:val="009822C5"/>
    <w:rsid w:val="00983351"/>
    <w:rsid w:val="00984DBD"/>
    <w:rsid w:val="00986919"/>
    <w:rsid w:val="00986D8D"/>
    <w:rsid w:val="00990445"/>
    <w:rsid w:val="00990846"/>
    <w:rsid w:val="009925CE"/>
    <w:rsid w:val="0099319F"/>
    <w:rsid w:val="009933E6"/>
    <w:rsid w:val="009939D8"/>
    <w:rsid w:val="009945C1"/>
    <w:rsid w:val="0099493A"/>
    <w:rsid w:val="00995149"/>
    <w:rsid w:val="009955D8"/>
    <w:rsid w:val="00995A66"/>
    <w:rsid w:val="0099698D"/>
    <w:rsid w:val="00996D6C"/>
    <w:rsid w:val="009976D5"/>
    <w:rsid w:val="009A157F"/>
    <w:rsid w:val="009A3B40"/>
    <w:rsid w:val="009A4A69"/>
    <w:rsid w:val="009A6730"/>
    <w:rsid w:val="009A6DDB"/>
    <w:rsid w:val="009A7CEA"/>
    <w:rsid w:val="009B238F"/>
    <w:rsid w:val="009B2615"/>
    <w:rsid w:val="009B5A85"/>
    <w:rsid w:val="009B6670"/>
    <w:rsid w:val="009B7DBE"/>
    <w:rsid w:val="009C03E0"/>
    <w:rsid w:val="009C10D4"/>
    <w:rsid w:val="009C1101"/>
    <w:rsid w:val="009C18F6"/>
    <w:rsid w:val="009C1EB2"/>
    <w:rsid w:val="009C2491"/>
    <w:rsid w:val="009C334C"/>
    <w:rsid w:val="009C4E58"/>
    <w:rsid w:val="009C5E6D"/>
    <w:rsid w:val="009C7EBD"/>
    <w:rsid w:val="009D1061"/>
    <w:rsid w:val="009D1DE0"/>
    <w:rsid w:val="009D24DA"/>
    <w:rsid w:val="009D327C"/>
    <w:rsid w:val="009D34D1"/>
    <w:rsid w:val="009D3B96"/>
    <w:rsid w:val="009D41F2"/>
    <w:rsid w:val="009D4E5B"/>
    <w:rsid w:val="009D6A31"/>
    <w:rsid w:val="009D70D9"/>
    <w:rsid w:val="009E06AA"/>
    <w:rsid w:val="009E2223"/>
    <w:rsid w:val="009E2375"/>
    <w:rsid w:val="009E3569"/>
    <w:rsid w:val="009E3B7C"/>
    <w:rsid w:val="009E4081"/>
    <w:rsid w:val="009E4682"/>
    <w:rsid w:val="009E47DA"/>
    <w:rsid w:val="009E4A0A"/>
    <w:rsid w:val="009E56CC"/>
    <w:rsid w:val="009F1A97"/>
    <w:rsid w:val="009F1C02"/>
    <w:rsid w:val="009F2D36"/>
    <w:rsid w:val="009F34E8"/>
    <w:rsid w:val="009F38AB"/>
    <w:rsid w:val="009F655B"/>
    <w:rsid w:val="009F6630"/>
    <w:rsid w:val="009F6A71"/>
    <w:rsid w:val="00A00232"/>
    <w:rsid w:val="00A01D54"/>
    <w:rsid w:val="00A02440"/>
    <w:rsid w:val="00A02A03"/>
    <w:rsid w:val="00A03615"/>
    <w:rsid w:val="00A04963"/>
    <w:rsid w:val="00A05D5D"/>
    <w:rsid w:val="00A05E83"/>
    <w:rsid w:val="00A13194"/>
    <w:rsid w:val="00A163AC"/>
    <w:rsid w:val="00A1721E"/>
    <w:rsid w:val="00A17B9F"/>
    <w:rsid w:val="00A235E6"/>
    <w:rsid w:val="00A241A2"/>
    <w:rsid w:val="00A244C4"/>
    <w:rsid w:val="00A26427"/>
    <w:rsid w:val="00A26B04"/>
    <w:rsid w:val="00A27A4D"/>
    <w:rsid w:val="00A31A76"/>
    <w:rsid w:val="00A32058"/>
    <w:rsid w:val="00A33512"/>
    <w:rsid w:val="00A33EDE"/>
    <w:rsid w:val="00A34774"/>
    <w:rsid w:val="00A370B1"/>
    <w:rsid w:val="00A37183"/>
    <w:rsid w:val="00A37190"/>
    <w:rsid w:val="00A414A8"/>
    <w:rsid w:val="00A415C9"/>
    <w:rsid w:val="00A41D9F"/>
    <w:rsid w:val="00A43AB8"/>
    <w:rsid w:val="00A445C0"/>
    <w:rsid w:val="00A45AD9"/>
    <w:rsid w:val="00A472C2"/>
    <w:rsid w:val="00A50314"/>
    <w:rsid w:val="00A52193"/>
    <w:rsid w:val="00A5354A"/>
    <w:rsid w:val="00A53A47"/>
    <w:rsid w:val="00A53DC7"/>
    <w:rsid w:val="00A546CD"/>
    <w:rsid w:val="00A54F22"/>
    <w:rsid w:val="00A554D9"/>
    <w:rsid w:val="00A557E7"/>
    <w:rsid w:val="00A55900"/>
    <w:rsid w:val="00A55B54"/>
    <w:rsid w:val="00A56B98"/>
    <w:rsid w:val="00A57023"/>
    <w:rsid w:val="00A577F3"/>
    <w:rsid w:val="00A603F7"/>
    <w:rsid w:val="00A6266B"/>
    <w:rsid w:val="00A64ECB"/>
    <w:rsid w:val="00A6666F"/>
    <w:rsid w:val="00A66EB3"/>
    <w:rsid w:val="00A67B10"/>
    <w:rsid w:val="00A703AF"/>
    <w:rsid w:val="00A71FE9"/>
    <w:rsid w:val="00A72793"/>
    <w:rsid w:val="00A7695E"/>
    <w:rsid w:val="00A7731B"/>
    <w:rsid w:val="00A77585"/>
    <w:rsid w:val="00A82B77"/>
    <w:rsid w:val="00A832B1"/>
    <w:rsid w:val="00A8431D"/>
    <w:rsid w:val="00A8537E"/>
    <w:rsid w:val="00A8541B"/>
    <w:rsid w:val="00A85B61"/>
    <w:rsid w:val="00A85BBC"/>
    <w:rsid w:val="00A868E7"/>
    <w:rsid w:val="00A87454"/>
    <w:rsid w:val="00A87FD0"/>
    <w:rsid w:val="00A9160E"/>
    <w:rsid w:val="00A91A5B"/>
    <w:rsid w:val="00A952BE"/>
    <w:rsid w:val="00A95B3A"/>
    <w:rsid w:val="00A95CDC"/>
    <w:rsid w:val="00A96155"/>
    <w:rsid w:val="00AA2D4A"/>
    <w:rsid w:val="00AA42BF"/>
    <w:rsid w:val="00AA7591"/>
    <w:rsid w:val="00AA78BD"/>
    <w:rsid w:val="00AA7E85"/>
    <w:rsid w:val="00AB1815"/>
    <w:rsid w:val="00AB1A82"/>
    <w:rsid w:val="00AB2DB7"/>
    <w:rsid w:val="00AB49D1"/>
    <w:rsid w:val="00AC2F42"/>
    <w:rsid w:val="00AC3496"/>
    <w:rsid w:val="00AC4692"/>
    <w:rsid w:val="00AC6910"/>
    <w:rsid w:val="00AC7054"/>
    <w:rsid w:val="00AC7985"/>
    <w:rsid w:val="00AD0B26"/>
    <w:rsid w:val="00AD2294"/>
    <w:rsid w:val="00AD2A8E"/>
    <w:rsid w:val="00AD3F80"/>
    <w:rsid w:val="00AD49AE"/>
    <w:rsid w:val="00AD5BDB"/>
    <w:rsid w:val="00AD74F9"/>
    <w:rsid w:val="00AD75B2"/>
    <w:rsid w:val="00AE081B"/>
    <w:rsid w:val="00AE1BE7"/>
    <w:rsid w:val="00AE32D3"/>
    <w:rsid w:val="00AE3A34"/>
    <w:rsid w:val="00AE3BAE"/>
    <w:rsid w:val="00AE6618"/>
    <w:rsid w:val="00AE7F3B"/>
    <w:rsid w:val="00AF20FC"/>
    <w:rsid w:val="00AF3DA7"/>
    <w:rsid w:val="00AF3E00"/>
    <w:rsid w:val="00AF55B3"/>
    <w:rsid w:val="00AF57A7"/>
    <w:rsid w:val="00AF7347"/>
    <w:rsid w:val="00AF7CDF"/>
    <w:rsid w:val="00B00232"/>
    <w:rsid w:val="00B01077"/>
    <w:rsid w:val="00B02BEF"/>
    <w:rsid w:val="00B03DF3"/>
    <w:rsid w:val="00B071FF"/>
    <w:rsid w:val="00B075A3"/>
    <w:rsid w:val="00B111B3"/>
    <w:rsid w:val="00B119A9"/>
    <w:rsid w:val="00B12B7A"/>
    <w:rsid w:val="00B12EAC"/>
    <w:rsid w:val="00B13C56"/>
    <w:rsid w:val="00B15F20"/>
    <w:rsid w:val="00B20B6E"/>
    <w:rsid w:val="00B23BF4"/>
    <w:rsid w:val="00B259B2"/>
    <w:rsid w:val="00B26086"/>
    <w:rsid w:val="00B276B3"/>
    <w:rsid w:val="00B30645"/>
    <w:rsid w:val="00B30EE7"/>
    <w:rsid w:val="00B31343"/>
    <w:rsid w:val="00B325F5"/>
    <w:rsid w:val="00B33AF7"/>
    <w:rsid w:val="00B33F58"/>
    <w:rsid w:val="00B33FAA"/>
    <w:rsid w:val="00B3471B"/>
    <w:rsid w:val="00B35AFC"/>
    <w:rsid w:val="00B3769C"/>
    <w:rsid w:val="00B4076F"/>
    <w:rsid w:val="00B4267C"/>
    <w:rsid w:val="00B4293D"/>
    <w:rsid w:val="00B42B0E"/>
    <w:rsid w:val="00B43863"/>
    <w:rsid w:val="00B43C90"/>
    <w:rsid w:val="00B444D0"/>
    <w:rsid w:val="00B445C9"/>
    <w:rsid w:val="00B44E69"/>
    <w:rsid w:val="00B464A8"/>
    <w:rsid w:val="00B52471"/>
    <w:rsid w:val="00B52AF3"/>
    <w:rsid w:val="00B5353E"/>
    <w:rsid w:val="00B53830"/>
    <w:rsid w:val="00B53D80"/>
    <w:rsid w:val="00B55A6D"/>
    <w:rsid w:val="00B56171"/>
    <w:rsid w:val="00B566DB"/>
    <w:rsid w:val="00B566FC"/>
    <w:rsid w:val="00B57F2D"/>
    <w:rsid w:val="00B60F1D"/>
    <w:rsid w:val="00B61504"/>
    <w:rsid w:val="00B6157D"/>
    <w:rsid w:val="00B62304"/>
    <w:rsid w:val="00B62C5F"/>
    <w:rsid w:val="00B6314A"/>
    <w:rsid w:val="00B63767"/>
    <w:rsid w:val="00B63F3D"/>
    <w:rsid w:val="00B64499"/>
    <w:rsid w:val="00B65004"/>
    <w:rsid w:val="00B66AA7"/>
    <w:rsid w:val="00B6793D"/>
    <w:rsid w:val="00B67F7E"/>
    <w:rsid w:val="00B70DA6"/>
    <w:rsid w:val="00B70DD6"/>
    <w:rsid w:val="00B71B04"/>
    <w:rsid w:val="00B72025"/>
    <w:rsid w:val="00B728AE"/>
    <w:rsid w:val="00B73FE9"/>
    <w:rsid w:val="00B7604C"/>
    <w:rsid w:val="00B8123A"/>
    <w:rsid w:val="00B82271"/>
    <w:rsid w:val="00B8547A"/>
    <w:rsid w:val="00B8718E"/>
    <w:rsid w:val="00B91118"/>
    <w:rsid w:val="00B9144A"/>
    <w:rsid w:val="00B92F6D"/>
    <w:rsid w:val="00B94B5E"/>
    <w:rsid w:val="00B975CE"/>
    <w:rsid w:val="00BA0BA4"/>
    <w:rsid w:val="00BA1F10"/>
    <w:rsid w:val="00BA40A7"/>
    <w:rsid w:val="00BA4169"/>
    <w:rsid w:val="00BA4CD8"/>
    <w:rsid w:val="00BA5891"/>
    <w:rsid w:val="00BA6559"/>
    <w:rsid w:val="00BB0A31"/>
    <w:rsid w:val="00BB0C7D"/>
    <w:rsid w:val="00BB130F"/>
    <w:rsid w:val="00BB22BB"/>
    <w:rsid w:val="00BB2329"/>
    <w:rsid w:val="00BB2815"/>
    <w:rsid w:val="00BB3AE8"/>
    <w:rsid w:val="00BB4502"/>
    <w:rsid w:val="00BB71A1"/>
    <w:rsid w:val="00BB7A53"/>
    <w:rsid w:val="00BC0617"/>
    <w:rsid w:val="00BC09F6"/>
    <w:rsid w:val="00BC0BB8"/>
    <w:rsid w:val="00BC10A3"/>
    <w:rsid w:val="00BC1D48"/>
    <w:rsid w:val="00BC2352"/>
    <w:rsid w:val="00BC2671"/>
    <w:rsid w:val="00BC3EA7"/>
    <w:rsid w:val="00BC3F02"/>
    <w:rsid w:val="00BC4BEB"/>
    <w:rsid w:val="00BC518F"/>
    <w:rsid w:val="00BD1736"/>
    <w:rsid w:val="00BD1CD7"/>
    <w:rsid w:val="00BD1E7D"/>
    <w:rsid w:val="00BD395C"/>
    <w:rsid w:val="00BD3B18"/>
    <w:rsid w:val="00BD7A8E"/>
    <w:rsid w:val="00BE0222"/>
    <w:rsid w:val="00BE0EE5"/>
    <w:rsid w:val="00BE1519"/>
    <w:rsid w:val="00BE19F0"/>
    <w:rsid w:val="00BE2B73"/>
    <w:rsid w:val="00BE2F5A"/>
    <w:rsid w:val="00BE369E"/>
    <w:rsid w:val="00BE3A21"/>
    <w:rsid w:val="00BE3FAC"/>
    <w:rsid w:val="00BE453B"/>
    <w:rsid w:val="00BE7A02"/>
    <w:rsid w:val="00BF1E87"/>
    <w:rsid w:val="00BF2AE6"/>
    <w:rsid w:val="00BF468D"/>
    <w:rsid w:val="00C00093"/>
    <w:rsid w:val="00C0059F"/>
    <w:rsid w:val="00C00D8D"/>
    <w:rsid w:val="00C03C00"/>
    <w:rsid w:val="00C04EA2"/>
    <w:rsid w:val="00C05108"/>
    <w:rsid w:val="00C057AB"/>
    <w:rsid w:val="00C05D66"/>
    <w:rsid w:val="00C06367"/>
    <w:rsid w:val="00C06FEF"/>
    <w:rsid w:val="00C1032E"/>
    <w:rsid w:val="00C12116"/>
    <w:rsid w:val="00C12D88"/>
    <w:rsid w:val="00C13656"/>
    <w:rsid w:val="00C13C97"/>
    <w:rsid w:val="00C15C1A"/>
    <w:rsid w:val="00C167E6"/>
    <w:rsid w:val="00C16E83"/>
    <w:rsid w:val="00C17715"/>
    <w:rsid w:val="00C209AE"/>
    <w:rsid w:val="00C2132C"/>
    <w:rsid w:val="00C214A5"/>
    <w:rsid w:val="00C21633"/>
    <w:rsid w:val="00C21AD4"/>
    <w:rsid w:val="00C2229D"/>
    <w:rsid w:val="00C236FF"/>
    <w:rsid w:val="00C24522"/>
    <w:rsid w:val="00C276F5"/>
    <w:rsid w:val="00C27856"/>
    <w:rsid w:val="00C30592"/>
    <w:rsid w:val="00C315FF"/>
    <w:rsid w:val="00C31EDA"/>
    <w:rsid w:val="00C31F8C"/>
    <w:rsid w:val="00C32D56"/>
    <w:rsid w:val="00C331FF"/>
    <w:rsid w:val="00C335AD"/>
    <w:rsid w:val="00C33D7E"/>
    <w:rsid w:val="00C3506A"/>
    <w:rsid w:val="00C358F9"/>
    <w:rsid w:val="00C3619D"/>
    <w:rsid w:val="00C37DD9"/>
    <w:rsid w:val="00C37E8E"/>
    <w:rsid w:val="00C416D7"/>
    <w:rsid w:val="00C452A5"/>
    <w:rsid w:val="00C45D13"/>
    <w:rsid w:val="00C52C82"/>
    <w:rsid w:val="00C54DA4"/>
    <w:rsid w:val="00C55E4C"/>
    <w:rsid w:val="00C56BF6"/>
    <w:rsid w:val="00C5738D"/>
    <w:rsid w:val="00C573AB"/>
    <w:rsid w:val="00C62380"/>
    <w:rsid w:val="00C62B72"/>
    <w:rsid w:val="00C64B68"/>
    <w:rsid w:val="00C65E37"/>
    <w:rsid w:val="00C66F20"/>
    <w:rsid w:val="00C6725F"/>
    <w:rsid w:val="00C67CEE"/>
    <w:rsid w:val="00C67F10"/>
    <w:rsid w:val="00C70408"/>
    <w:rsid w:val="00C71DE9"/>
    <w:rsid w:val="00C73C53"/>
    <w:rsid w:val="00C76929"/>
    <w:rsid w:val="00C77F03"/>
    <w:rsid w:val="00C81073"/>
    <w:rsid w:val="00C8162E"/>
    <w:rsid w:val="00C81BBC"/>
    <w:rsid w:val="00C82477"/>
    <w:rsid w:val="00C82484"/>
    <w:rsid w:val="00C82E59"/>
    <w:rsid w:val="00C83422"/>
    <w:rsid w:val="00C83D2C"/>
    <w:rsid w:val="00C84F2E"/>
    <w:rsid w:val="00C86E8C"/>
    <w:rsid w:val="00C87838"/>
    <w:rsid w:val="00C91A97"/>
    <w:rsid w:val="00C92E3A"/>
    <w:rsid w:val="00C936B8"/>
    <w:rsid w:val="00C93B0E"/>
    <w:rsid w:val="00C94B19"/>
    <w:rsid w:val="00C959CE"/>
    <w:rsid w:val="00C96B7C"/>
    <w:rsid w:val="00C97F17"/>
    <w:rsid w:val="00CA0183"/>
    <w:rsid w:val="00CA05EF"/>
    <w:rsid w:val="00CA36EE"/>
    <w:rsid w:val="00CA635B"/>
    <w:rsid w:val="00CA6602"/>
    <w:rsid w:val="00CA674A"/>
    <w:rsid w:val="00CA7284"/>
    <w:rsid w:val="00CA7366"/>
    <w:rsid w:val="00CA7C01"/>
    <w:rsid w:val="00CB29FB"/>
    <w:rsid w:val="00CB3337"/>
    <w:rsid w:val="00CB394E"/>
    <w:rsid w:val="00CB3DB0"/>
    <w:rsid w:val="00CB4B41"/>
    <w:rsid w:val="00CB6314"/>
    <w:rsid w:val="00CC0332"/>
    <w:rsid w:val="00CC2B6B"/>
    <w:rsid w:val="00CC3B6C"/>
    <w:rsid w:val="00CC4D4C"/>
    <w:rsid w:val="00CC555A"/>
    <w:rsid w:val="00CC5A88"/>
    <w:rsid w:val="00CC6AE1"/>
    <w:rsid w:val="00CD0B19"/>
    <w:rsid w:val="00CD1E7A"/>
    <w:rsid w:val="00CD3074"/>
    <w:rsid w:val="00CD4535"/>
    <w:rsid w:val="00CD57E3"/>
    <w:rsid w:val="00CD5B81"/>
    <w:rsid w:val="00CE0FF4"/>
    <w:rsid w:val="00CE101A"/>
    <w:rsid w:val="00CE2EB7"/>
    <w:rsid w:val="00CE3A59"/>
    <w:rsid w:val="00CE45DA"/>
    <w:rsid w:val="00CE4CF6"/>
    <w:rsid w:val="00CE4F0B"/>
    <w:rsid w:val="00CE7341"/>
    <w:rsid w:val="00CF0887"/>
    <w:rsid w:val="00CF2CC2"/>
    <w:rsid w:val="00CF5B31"/>
    <w:rsid w:val="00CF6142"/>
    <w:rsid w:val="00CF654A"/>
    <w:rsid w:val="00D01650"/>
    <w:rsid w:val="00D0204E"/>
    <w:rsid w:val="00D0347C"/>
    <w:rsid w:val="00D03C38"/>
    <w:rsid w:val="00D04C6B"/>
    <w:rsid w:val="00D06A55"/>
    <w:rsid w:val="00D071CE"/>
    <w:rsid w:val="00D1048A"/>
    <w:rsid w:val="00D108E3"/>
    <w:rsid w:val="00D115AA"/>
    <w:rsid w:val="00D1164C"/>
    <w:rsid w:val="00D117A0"/>
    <w:rsid w:val="00D1229E"/>
    <w:rsid w:val="00D134D9"/>
    <w:rsid w:val="00D13895"/>
    <w:rsid w:val="00D14F81"/>
    <w:rsid w:val="00D15320"/>
    <w:rsid w:val="00D2134B"/>
    <w:rsid w:val="00D227C7"/>
    <w:rsid w:val="00D2408A"/>
    <w:rsid w:val="00D2432A"/>
    <w:rsid w:val="00D25155"/>
    <w:rsid w:val="00D2555A"/>
    <w:rsid w:val="00D265BF"/>
    <w:rsid w:val="00D30BE9"/>
    <w:rsid w:val="00D31171"/>
    <w:rsid w:val="00D31CB9"/>
    <w:rsid w:val="00D33FBA"/>
    <w:rsid w:val="00D3415C"/>
    <w:rsid w:val="00D34AE4"/>
    <w:rsid w:val="00D34FEC"/>
    <w:rsid w:val="00D35592"/>
    <w:rsid w:val="00D35BB4"/>
    <w:rsid w:val="00D35F11"/>
    <w:rsid w:val="00D365B3"/>
    <w:rsid w:val="00D367FA"/>
    <w:rsid w:val="00D4122E"/>
    <w:rsid w:val="00D41722"/>
    <w:rsid w:val="00D41930"/>
    <w:rsid w:val="00D423FB"/>
    <w:rsid w:val="00D4250B"/>
    <w:rsid w:val="00D42584"/>
    <w:rsid w:val="00D4398A"/>
    <w:rsid w:val="00D44E79"/>
    <w:rsid w:val="00D45E95"/>
    <w:rsid w:val="00D466A1"/>
    <w:rsid w:val="00D47E48"/>
    <w:rsid w:val="00D518F8"/>
    <w:rsid w:val="00D54FE3"/>
    <w:rsid w:val="00D550F7"/>
    <w:rsid w:val="00D563DB"/>
    <w:rsid w:val="00D56710"/>
    <w:rsid w:val="00D567F0"/>
    <w:rsid w:val="00D57DEC"/>
    <w:rsid w:val="00D608D0"/>
    <w:rsid w:val="00D63637"/>
    <w:rsid w:val="00D639A8"/>
    <w:rsid w:val="00D63AA5"/>
    <w:rsid w:val="00D6582F"/>
    <w:rsid w:val="00D7084B"/>
    <w:rsid w:val="00D71669"/>
    <w:rsid w:val="00D716B2"/>
    <w:rsid w:val="00D71774"/>
    <w:rsid w:val="00D7207F"/>
    <w:rsid w:val="00D723CE"/>
    <w:rsid w:val="00D73625"/>
    <w:rsid w:val="00D73AF5"/>
    <w:rsid w:val="00D75502"/>
    <w:rsid w:val="00D75BFB"/>
    <w:rsid w:val="00D77650"/>
    <w:rsid w:val="00D77F30"/>
    <w:rsid w:val="00D82966"/>
    <w:rsid w:val="00D83E9C"/>
    <w:rsid w:val="00D868DB"/>
    <w:rsid w:val="00D86E15"/>
    <w:rsid w:val="00D92124"/>
    <w:rsid w:val="00D93586"/>
    <w:rsid w:val="00D94D4C"/>
    <w:rsid w:val="00D95857"/>
    <w:rsid w:val="00D95E1C"/>
    <w:rsid w:val="00D97627"/>
    <w:rsid w:val="00D97A2B"/>
    <w:rsid w:val="00DA1CFF"/>
    <w:rsid w:val="00DA1E9C"/>
    <w:rsid w:val="00DA2AAC"/>
    <w:rsid w:val="00DA3F7C"/>
    <w:rsid w:val="00DA5006"/>
    <w:rsid w:val="00DA62BE"/>
    <w:rsid w:val="00DA684E"/>
    <w:rsid w:val="00DA72E2"/>
    <w:rsid w:val="00DB0105"/>
    <w:rsid w:val="00DB1B8D"/>
    <w:rsid w:val="00DB1EAA"/>
    <w:rsid w:val="00DB2751"/>
    <w:rsid w:val="00DB2984"/>
    <w:rsid w:val="00DB31E1"/>
    <w:rsid w:val="00DB5193"/>
    <w:rsid w:val="00DB5CEC"/>
    <w:rsid w:val="00DB7C32"/>
    <w:rsid w:val="00DC1E7F"/>
    <w:rsid w:val="00DC279B"/>
    <w:rsid w:val="00DC2B52"/>
    <w:rsid w:val="00DC3960"/>
    <w:rsid w:val="00DC6C15"/>
    <w:rsid w:val="00DC775F"/>
    <w:rsid w:val="00DD1D98"/>
    <w:rsid w:val="00DD34C2"/>
    <w:rsid w:val="00DD482F"/>
    <w:rsid w:val="00DD5578"/>
    <w:rsid w:val="00DD64DA"/>
    <w:rsid w:val="00DE157C"/>
    <w:rsid w:val="00DE3045"/>
    <w:rsid w:val="00DE35A9"/>
    <w:rsid w:val="00DE6270"/>
    <w:rsid w:val="00DE678D"/>
    <w:rsid w:val="00DE7927"/>
    <w:rsid w:val="00DE797D"/>
    <w:rsid w:val="00DF013A"/>
    <w:rsid w:val="00DF046A"/>
    <w:rsid w:val="00DF4004"/>
    <w:rsid w:val="00DF52D4"/>
    <w:rsid w:val="00DF6F66"/>
    <w:rsid w:val="00DF7E82"/>
    <w:rsid w:val="00E00AA1"/>
    <w:rsid w:val="00E01881"/>
    <w:rsid w:val="00E021A2"/>
    <w:rsid w:val="00E02652"/>
    <w:rsid w:val="00E05A5F"/>
    <w:rsid w:val="00E05DF1"/>
    <w:rsid w:val="00E06AB9"/>
    <w:rsid w:val="00E07B9B"/>
    <w:rsid w:val="00E105B7"/>
    <w:rsid w:val="00E11C63"/>
    <w:rsid w:val="00E12DFD"/>
    <w:rsid w:val="00E14AFD"/>
    <w:rsid w:val="00E14E7B"/>
    <w:rsid w:val="00E154CA"/>
    <w:rsid w:val="00E1573C"/>
    <w:rsid w:val="00E1636A"/>
    <w:rsid w:val="00E20D5B"/>
    <w:rsid w:val="00E212C8"/>
    <w:rsid w:val="00E24759"/>
    <w:rsid w:val="00E2478F"/>
    <w:rsid w:val="00E248A7"/>
    <w:rsid w:val="00E24F95"/>
    <w:rsid w:val="00E26791"/>
    <w:rsid w:val="00E26964"/>
    <w:rsid w:val="00E26E40"/>
    <w:rsid w:val="00E27529"/>
    <w:rsid w:val="00E27FAE"/>
    <w:rsid w:val="00E30982"/>
    <w:rsid w:val="00E31099"/>
    <w:rsid w:val="00E313F3"/>
    <w:rsid w:val="00E318C0"/>
    <w:rsid w:val="00E31ADC"/>
    <w:rsid w:val="00E334F4"/>
    <w:rsid w:val="00E341F1"/>
    <w:rsid w:val="00E40078"/>
    <w:rsid w:val="00E42DE5"/>
    <w:rsid w:val="00E42EFA"/>
    <w:rsid w:val="00E43E98"/>
    <w:rsid w:val="00E4480A"/>
    <w:rsid w:val="00E44AD4"/>
    <w:rsid w:val="00E44C95"/>
    <w:rsid w:val="00E44EAA"/>
    <w:rsid w:val="00E47468"/>
    <w:rsid w:val="00E4773F"/>
    <w:rsid w:val="00E50C20"/>
    <w:rsid w:val="00E51127"/>
    <w:rsid w:val="00E519D5"/>
    <w:rsid w:val="00E5212E"/>
    <w:rsid w:val="00E5266D"/>
    <w:rsid w:val="00E53006"/>
    <w:rsid w:val="00E53FF6"/>
    <w:rsid w:val="00E540DE"/>
    <w:rsid w:val="00E552A3"/>
    <w:rsid w:val="00E57453"/>
    <w:rsid w:val="00E610AC"/>
    <w:rsid w:val="00E61450"/>
    <w:rsid w:val="00E63E4A"/>
    <w:rsid w:val="00E650A3"/>
    <w:rsid w:val="00E651B2"/>
    <w:rsid w:val="00E66027"/>
    <w:rsid w:val="00E672B5"/>
    <w:rsid w:val="00E67619"/>
    <w:rsid w:val="00E67B69"/>
    <w:rsid w:val="00E70447"/>
    <w:rsid w:val="00E70558"/>
    <w:rsid w:val="00E733B4"/>
    <w:rsid w:val="00E741CA"/>
    <w:rsid w:val="00E7451D"/>
    <w:rsid w:val="00E770E7"/>
    <w:rsid w:val="00E7792F"/>
    <w:rsid w:val="00E77E4A"/>
    <w:rsid w:val="00E81317"/>
    <w:rsid w:val="00E82AAE"/>
    <w:rsid w:val="00E834DE"/>
    <w:rsid w:val="00E83661"/>
    <w:rsid w:val="00E8486E"/>
    <w:rsid w:val="00E90222"/>
    <w:rsid w:val="00E907BA"/>
    <w:rsid w:val="00E90D67"/>
    <w:rsid w:val="00E9101A"/>
    <w:rsid w:val="00E9213E"/>
    <w:rsid w:val="00E931E7"/>
    <w:rsid w:val="00E950B4"/>
    <w:rsid w:val="00E967AC"/>
    <w:rsid w:val="00E9726D"/>
    <w:rsid w:val="00E97462"/>
    <w:rsid w:val="00EA034F"/>
    <w:rsid w:val="00EA0E34"/>
    <w:rsid w:val="00EA109E"/>
    <w:rsid w:val="00EA1340"/>
    <w:rsid w:val="00EA1971"/>
    <w:rsid w:val="00EA1E42"/>
    <w:rsid w:val="00EA2061"/>
    <w:rsid w:val="00EA3CB6"/>
    <w:rsid w:val="00EA4C58"/>
    <w:rsid w:val="00EA79C9"/>
    <w:rsid w:val="00EA7AD4"/>
    <w:rsid w:val="00EB01FB"/>
    <w:rsid w:val="00EB142C"/>
    <w:rsid w:val="00EB2085"/>
    <w:rsid w:val="00EB21CD"/>
    <w:rsid w:val="00EB279B"/>
    <w:rsid w:val="00EB59BA"/>
    <w:rsid w:val="00EB76E8"/>
    <w:rsid w:val="00EC05A1"/>
    <w:rsid w:val="00EC0E59"/>
    <w:rsid w:val="00EC13A7"/>
    <w:rsid w:val="00EC223D"/>
    <w:rsid w:val="00EC27C9"/>
    <w:rsid w:val="00EC47B4"/>
    <w:rsid w:val="00EC63AC"/>
    <w:rsid w:val="00EC6D57"/>
    <w:rsid w:val="00EC6E61"/>
    <w:rsid w:val="00EC7F2E"/>
    <w:rsid w:val="00ED1069"/>
    <w:rsid w:val="00ED1182"/>
    <w:rsid w:val="00ED290C"/>
    <w:rsid w:val="00ED363A"/>
    <w:rsid w:val="00ED6933"/>
    <w:rsid w:val="00ED7423"/>
    <w:rsid w:val="00ED77C4"/>
    <w:rsid w:val="00EE0389"/>
    <w:rsid w:val="00EE0419"/>
    <w:rsid w:val="00EE1B98"/>
    <w:rsid w:val="00EE1FE9"/>
    <w:rsid w:val="00EE281C"/>
    <w:rsid w:val="00EE328F"/>
    <w:rsid w:val="00EE384F"/>
    <w:rsid w:val="00EE3D56"/>
    <w:rsid w:val="00EE420E"/>
    <w:rsid w:val="00EE4A53"/>
    <w:rsid w:val="00EE6494"/>
    <w:rsid w:val="00EE744A"/>
    <w:rsid w:val="00EE76D1"/>
    <w:rsid w:val="00EF077B"/>
    <w:rsid w:val="00EF0914"/>
    <w:rsid w:val="00EF0B9E"/>
    <w:rsid w:val="00EF110C"/>
    <w:rsid w:val="00EF1CEB"/>
    <w:rsid w:val="00EF3FE1"/>
    <w:rsid w:val="00EF41EB"/>
    <w:rsid w:val="00EF6C6D"/>
    <w:rsid w:val="00EF6EB6"/>
    <w:rsid w:val="00EF7D36"/>
    <w:rsid w:val="00F0105C"/>
    <w:rsid w:val="00F03544"/>
    <w:rsid w:val="00F0389D"/>
    <w:rsid w:val="00F04352"/>
    <w:rsid w:val="00F04A26"/>
    <w:rsid w:val="00F04B71"/>
    <w:rsid w:val="00F056FB"/>
    <w:rsid w:val="00F0581F"/>
    <w:rsid w:val="00F05FF8"/>
    <w:rsid w:val="00F0647D"/>
    <w:rsid w:val="00F076A1"/>
    <w:rsid w:val="00F07DAA"/>
    <w:rsid w:val="00F1056D"/>
    <w:rsid w:val="00F108DE"/>
    <w:rsid w:val="00F14B3E"/>
    <w:rsid w:val="00F151C7"/>
    <w:rsid w:val="00F15460"/>
    <w:rsid w:val="00F15E58"/>
    <w:rsid w:val="00F15ED4"/>
    <w:rsid w:val="00F169AD"/>
    <w:rsid w:val="00F22C01"/>
    <w:rsid w:val="00F23675"/>
    <w:rsid w:val="00F236B4"/>
    <w:rsid w:val="00F239ED"/>
    <w:rsid w:val="00F23A38"/>
    <w:rsid w:val="00F23A97"/>
    <w:rsid w:val="00F23F16"/>
    <w:rsid w:val="00F242ED"/>
    <w:rsid w:val="00F244BC"/>
    <w:rsid w:val="00F24A82"/>
    <w:rsid w:val="00F3088E"/>
    <w:rsid w:val="00F30FE2"/>
    <w:rsid w:val="00F32F52"/>
    <w:rsid w:val="00F35669"/>
    <w:rsid w:val="00F3582C"/>
    <w:rsid w:val="00F36505"/>
    <w:rsid w:val="00F36DD7"/>
    <w:rsid w:val="00F3707B"/>
    <w:rsid w:val="00F40423"/>
    <w:rsid w:val="00F41244"/>
    <w:rsid w:val="00F41F37"/>
    <w:rsid w:val="00F43059"/>
    <w:rsid w:val="00F44DEA"/>
    <w:rsid w:val="00F45171"/>
    <w:rsid w:val="00F45B2A"/>
    <w:rsid w:val="00F46CBE"/>
    <w:rsid w:val="00F505BC"/>
    <w:rsid w:val="00F51211"/>
    <w:rsid w:val="00F5130E"/>
    <w:rsid w:val="00F514C1"/>
    <w:rsid w:val="00F51565"/>
    <w:rsid w:val="00F54125"/>
    <w:rsid w:val="00F55294"/>
    <w:rsid w:val="00F567D8"/>
    <w:rsid w:val="00F574A3"/>
    <w:rsid w:val="00F57C50"/>
    <w:rsid w:val="00F6049B"/>
    <w:rsid w:val="00F61197"/>
    <w:rsid w:val="00F61E1C"/>
    <w:rsid w:val="00F62088"/>
    <w:rsid w:val="00F623F6"/>
    <w:rsid w:val="00F62F21"/>
    <w:rsid w:val="00F6385B"/>
    <w:rsid w:val="00F643FF"/>
    <w:rsid w:val="00F64619"/>
    <w:rsid w:val="00F649BD"/>
    <w:rsid w:val="00F64B58"/>
    <w:rsid w:val="00F6509D"/>
    <w:rsid w:val="00F6537A"/>
    <w:rsid w:val="00F67D32"/>
    <w:rsid w:val="00F71F0D"/>
    <w:rsid w:val="00F72A0B"/>
    <w:rsid w:val="00F732CD"/>
    <w:rsid w:val="00F743B5"/>
    <w:rsid w:val="00F74A21"/>
    <w:rsid w:val="00F7529C"/>
    <w:rsid w:val="00F7611F"/>
    <w:rsid w:val="00F76163"/>
    <w:rsid w:val="00F76CA2"/>
    <w:rsid w:val="00F81406"/>
    <w:rsid w:val="00F8201F"/>
    <w:rsid w:val="00F8335D"/>
    <w:rsid w:val="00F87064"/>
    <w:rsid w:val="00F877CB"/>
    <w:rsid w:val="00F87814"/>
    <w:rsid w:val="00F87DAE"/>
    <w:rsid w:val="00F92077"/>
    <w:rsid w:val="00F924B9"/>
    <w:rsid w:val="00F94B77"/>
    <w:rsid w:val="00F95A00"/>
    <w:rsid w:val="00F961E4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30EC"/>
    <w:rsid w:val="00FB52CA"/>
    <w:rsid w:val="00FB5BF6"/>
    <w:rsid w:val="00FB61A6"/>
    <w:rsid w:val="00FB6C7A"/>
    <w:rsid w:val="00FC0CEE"/>
    <w:rsid w:val="00FC146C"/>
    <w:rsid w:val="00FC1C2A"/>
    <w:rsid w:val="00FC3A5D"/>
    <w:rsid w:val="00FC5E7F"/>
    <w:rsid w:val="00FC62C8"/>
    <w:rsid w:val="00FC7DEC"/>
    <w:rsid w:val="00FD0ACE"/>
    <w:rsid w:val="00FD1857"/>
    <w:rsid w:val="00FD1D87"/>
    <w:rsid w:val="00FD2367"/>
    <w:rsid w:val="00FD4471"/>
    <w:rsid w:val="00FD4E83"/>
    <w:rsid w:val="00FD6EAE"/>
    <w:rsid w:val="00FD7B40"/>
    <w:rsid w:val="00FE221A"/>
    <w:rsid w:val="00FE2274"/>
    <w:rsid w:val="00FE23B7"/>
    <w:rsid w:val="00FE2D3D"/>
    <w:rsid w:val="00FE3141"/>
    <w:rsid w:val="00FE33DA"/>
    <w:rsid w:val="00FE55E6"/>
    <w:rsid w:val="00FE5823"/>
    <w:rsid w:val="00FE5C2F"/>
    <w:rsid w:val="00FE6946"/>
    <w:rsid w:val="00FE7283"/>
    <w:rsid w:val="00FF093B"/>
    <w:rsid w:val="00FF4034"/>
    <w:rsid w:val="00FF53CB"/>
    <w:rsid w:val="00FF6ECD"/>
    <w:rsid w:val="028B8EB8"/>
    <w:rsid w:val="03E7359F"/>
    <w:rsid w:val="0C3452E8"/>
    <w:rsid w:val="0CBD82DE"/>
    <w:rsid w:val="0EFBD876"/>
    <w:rsid w:val="150F6AB7"/>
    <w:rsid w:val="197CC0F9"/>
    <w:rsid w:val="1D5DF362"/>
    <w:rsid w:val="232236CA"/>
    <w:rsid w:val="28D2F672"/>
    <w:rsid w:val="2995C9B6"/>
    <w:rsid w:val="2F8864FB"/>
    <w:rsid w:val="30C24EEA"/>
    <w:rsid w:val="327C2A1B"/>
    <w:rsid w:val="34D82031"/>
    <w:rsid w:val="37955922"/>
    <w:rsid w:val="3A19E8A6"/>
    <w:rsid w:val="3A36BF1A"/>
    <w:rsid w:val="3ECFD34D"/>
    <w:rsid w:val="3F80002A"/>
    <w:rsid w:val="471F22FF"/>
    <w:rsid w:val="47B7A792"/>
    <w:rsid w:val="4C3B68E8"/>
    <w:rsid w:val="4D76DC9C"/>
    <w:rsid w:val="51318E2F"/>
    <w:rsid w:val="5167517C"/>
    <w:rsid w:val="53C7FC9D"/>
    <w:rsid w:val="5F0B44E3"/>
    <w:rsid w:val="5F4648DE"/>
    <w:rsid w:val="676DFC16"/>
    <w:rsid w:val="67D20705"/>
    <w:rsid w:val="6D03F58A"/>
    <w:rsid w:val="6D47D053"/>
    <w:rsid w:val="6D9C61C0"/>
    <w:rsid w:val="6EC054EA"/>
    <w:rsid w:val="71630D49"/>
    <w:rsid w:val="73AE0F22"/>
    <w:rsid w:val="74815E82"/>
    <w:rsid w:val="74A490B8"/>
    <w:rsid w:val="7795FCC4"/>
    <w:rsid w:val="78838817"/>
    <w:rsid w:val="7E15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2D62F"/>
  <w15:chartTrackingRefBased/>
  <w15:docId w15:val="{005FCF05-166F-4D88-A18C-A3A724EA3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F54"/>
  </w:style>
  <w:style w:type="paragraph" w:styleId="Ttulo1">
    <w:name w:val="heading 1"/>
    <w:basedOn w:val="Normal"/>
    <w:next w:val="Corpodetexto"/>
    <w:link w:val="Ttulo1Char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link w:val="Ttulo2Char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link w:val="Ttulo3Char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link w:val="Ttulo4Char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link w:val="Ttulo7Char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link w:val="Ttulo8Char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link w:val="Ttulo9Char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autoRedefine/>
    <w:rsid w:val="00176592"/>
    <w:pPr>
      <w:keepLines/>
      <w:spacing w:before="80" w:after="80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4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link w:val="TextodenotaderodapChar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link w:val="RodapChar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Ttulo">
    <w:name w:val="Title"/>
    <w:basedOn w:val="Normal"/>
    <w:link w:val="TtuloChar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link w:val="CitaoChar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tabs>
        <w:tab w:val="clear" w:pos="1080"/>
      </w:tabs>
      <w:ind w:left="1080" w:hanging="360"/>
    </w:pPr>
  </w:style>
  <w:style w:type="paragraph" w:styleId="Subttulo">
    <w:name w:val="Subtitle"/>
    <w:basedOn w:val="Ttulo"/>
    <w:next w:val="Corpodetexto"/>
    <w:link w:val="SubttuloChar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  <w:link w:val="DataChar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link w:val="RecuodecorpodetextoChar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link w:val="TextodenotadefimChar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tabs>
        <w:tab w:val="clear" w:pos="1800"/>
      </w:tabs>
      <w:ind w:left="1440" w:hanging="360"/>
    </w:pPr>
  </w:style>
  <w:style w:type="paragraph" w:styleId="Textodemacro">
    <w:name w:val="macro"/>
    <w:basedOn w:val="Corpodetexto"/>
    <w:link w:val="TextodemacroChar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link w:val="MapadoDocumentoChar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</w:rPr>
  </w:style>
  <w:style w:type="character" w:customStyle="1" w:styleId="CorpodetextoChar">
    <w:name w:val="Corpo de texto Char"/>
    <w:link w:val="Corpodetexto"/>
    <w:rsid w:val="00176592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</w:rPr>
  </w:style>
  <w:style w:type="character" w:customStyle="1" w:styleId="Ttulo2Char">
    <w:name w:val="Título 2 Char"/>
    <w:basedOn w:val="Fontepargpadro"/>
    <w:link w:val="Ttulo2"/>
    <w:rsid w:val="00317FE2"/>
    <w:rPr>
      <w:rFonts w:ascii="Arial" w:hAnsi="Arial"/>
      <w:b/>
      <w:i/>
      <w:kern w:val="28"/>
      <w:sz w:val="28"/>
    </w:rPr>
  </w:style>
  <w:style w:type="character" w:styleId="MenoPendente">
    <w:name w:val="Unresolved Mention"/>
    <w:basedOn w:val="Fontepargpadro"/>
    <w:uiPriority w:val="99"/>
    <w:semiHidden/>
    <w:unhideWhenUsed/>
    <w:rsid w:val="00354997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rsid w:val="00752397"/>
    <w:rPr>
      <w:b/>
      <w:kern w:val="28"/>
      <w:sz w:val="24"/>
    </w:rPr>
  </w:style>
  <w:style w:type="character" w:customStyle="1" w:styleId="Ttulo4Char">
    <w:name w:val="Título 4 Char"/>
    <w:basedOn w:val="Fontepargpadro"/>
    <w:link w:val="Ttulo4"/>
    <w:rsid w:val="00752397"/>
    <w:rPr>
      <w:b/>
      <w:i/>
      <w:kern w:val="28"/>
      <w:sz w:val="24"/>
    </w:rPr>
  </w:style>
  <w:style w:type="character" w:customStyle="1" w:styleId="CabealhoChar">
    <w:name w:val="Cabeçalho Char"/>
    <w:basedOn w:val="Fontepargpadro"/>
    <w:link w:val="Cabealho"/>
    <w:rsid w:val="001D4CA0"/>
  </w:style>
  <w:style w:type="character" w:customStyle="1" w:styleId="Ttulo1Char">
    <w:name w:val="Título 1 Char"/>
    <w:basedOn w:val="Fontepargpadro"/>
    <w:link w:val="Ttulo1"/>
    <w:rsid w:val="00323E9A"/>
    <w:rPr>
      <w:rFonts w:ascii="Arial" w:hAnsi="Arial"/>
      <w:b/>
      <w:kern w:val="28"/>
      <w:sz w:val="36"/>
    </w:rPr>
  </w:style>
  <w:style w:type="character" w:customStyle="1" w:styleId="Ttulo7Char">
    <w:name w:val="Título 7 Char"/>
    <w:basedOn w:val="Fontepargpadro"/>
    <w:link w:val="Ttulo7"/>
    <w:rsid w:val="00323E9A"/>
    <w:rPr>
      <w:b/>
      <w:kern w:val="28"/>
    </w:rPr>
  </w:style>
  <w:style w:type="character" w:customStyle="1" w:styleId="Ttulo8Char">
    <w:name w:val="Título 8 Char"/>
    <w:basedOn w:val="Fontepargpadro"/>
    <w:link w:val="Ttulo8"/>
    <w:rsid w:val="00323E9A"/>
    <w:rPr>
      <w:b/>
      <w:i/>
      <w:kern w:val="28"/>
    </w:rPr>
  </w:style>
  <w:style w:type="character" w:customStyle="1" w:styleId="Ttulo9Char">
    <w:name w:val="Título 9 Char"/>
    <w:basedOn w:val="Fontepargpadro"/>
    <w:link w:val="Ttulo9"/>
    <w:rsid w:val="00323E9A"/>
    <w:rPr>
      <w:b/>
      <w:i/>
      <w:kern w:val="28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323E9A"/>
    <w:rPr>
      <w:sz w:val="18"/>
    </w:rPr>
  </w:style>
  <w:style w:type="character" w:customStyle="1" w:styleId="RodapChar">
    <w:name w:val="Rodapé Char"/>
    <w:basedOn w:val="Fontepargpadro"/>
    <w:link w:val="Rodap"/>
    <w:rsid w:val="00323E9A"/>
  </w:style>
  <w:style w:type="character" w:customStyle="1" w:styleId="TtuloChar">
    <w:name w:val="Título Char"/>
    <w:basedOn w:val="Fontepargpadro"/>
    <w:link w:val="Ttulo"/>
    <w:rsid w:val="00323E9A"/>
    <w:rPr>
      <w:rFonts w:ascii="Arial" w:hAnsi="Arial"/>
      <w:b/>
      <w:kern w:val="28"/>
      <w:sz w:val="72"/>
    </w:rPr>
  </w:style>
  <w:style w:type="character" w:customStyle="1" w:styleId="CitaoChar">
    <w:name w:val="Citação Char"/>
    <w:basedOn w:val="Fontepargpadro"/>
    <w:link w:val="Citao"/>
    <w:rsid w:val="00323E9A"/>
    <w:rPr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323E9A"/>
    <w:rPr>
      <w:rFonts w:ascii="Arial" w:hAnsi="Arial"/>
      <w:i/>
      <w:kern w:val="28"/>
      <w:sz w:val="28"/>
    </w:rPr>
  </w:style>
  <w:style w:type="character" w:customStyle="1" w:styleId="DataChar">
    <w:name w:val="Data Char"/>
    <w:basedOn w:val="Fontepargpadro"/>
    <w:link w:val="Data"/>
    <w:rsid w:val="00323E9A"/>
  </w:style>
  <w:style w:type="character" w:customStyle="1" w:styleId="RecuodecorpodetextoChar">
    <w:name w:val="Recuo de corpo de texto Char"/>
    <w:basedOn w:val="Fontepargpadro"/>
    <w:link w:val="Recuodecorpodetexto"/>
    <w:rsid w:val="00323E9A"/>
    <w:rPr>
      <w:sz w:val="24"/>
      <w:szCs w:val="24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323E9A"/>
    <w:rPr>
      <w:sz w:val="18"/>
    </w:rPr>
  </w:style>
  <w:style w:type="character" w:customStyle="1" w:styleId="TextodemacroChar">
    <w:name w:val="Texto de macro Char"/>
    <w:basedOn w:val="Fontepargpadro"/>
    <w:link w:val="Textodemacro"/>
    <w:semiHidden/>
    <w:rsid w:val="00323E9A"/>
    <w:rPr>
      <w:rFonts w:ascii="Courier New" w:hAnsi="Courier New"/>
      <w:sz w:val="24"/>
      <w:szCs w:val="24"/>
    </w:rPr>
  </w:style>
  <w:style w:type="character" w:customStyle="1" w:styleId="MapadoDocumentoChar">
    <w:name w:val="Mapa do Documento Char"/>
    <w:basedOn w:val="Fontepargpadro"/>
    <w:link w:val="MapadoDocumento"/>
    <w:semiHidden/>
    <w:rsid w:val="00323E9A"/>
    <w:rPr>
      <w:rFonts w:ascii="Tahoma" w:hAnsi="Tahoma" w:cs="Tahoma"/>
      <w:shd w:val="clear" w:color="auto" w:fill="000080"/>
    </w:rPr>
  </w:style>
  <w:style w:type="character" w:styleId="HiperlinkVisitado">
    <w:name w:val="FollowedHyperlink"/>
    <w:basedOn w:val="Fontepargpadro"/>
    <w:uiPriority w:val="99"/>
    <w:semiHidden/>
    <w:unhideWhenUsed/>
    <w:rsid w:val="00E247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1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hub.com/zecb1984/TCC_AQEEL" TargetMode="External"/><Relationship Id="rId50" Type="http://schemas.openxmlformats.org/officeDocument/2006/relationships/hyperlink" Target="https://www.techtudo.com.br/artigos/noticia/2012/04/o-que-e-e-como-usar-o-mysql.html" TargetMode="External"/><Relationship Id="rId55" Type="http://schemas.openxmlformats.org/officeDocument/2006/relationships/hyperlink" Target="https://astah.net/support/modeling-basics-best-practices/" TargetMode="External"/><Relationship Id="rId63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developer.mozilla.org/pt-BR/docs/Web/HTML" TargetMode="External"/><Relationship Id="rId58" Type="http://schemas.openxmlformats.org/officeDocument/2006/relationships/hyperlink" Target="https://micreiros.com/uml-e-os-diagramas-estruturais/" TargetMode="External"/><Relationship Id="rId5" Type="http://schemas.openxmlformats.org/officeDocument/2006/relationships/numbering" Target="numbering.xml"/><Relationship Id="rId61" Type="http://schemas.openxmlformats.org/officeDocument/2006/relationships/header" Target="head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drive.google.com/drive/folders/1RzZcO9QL-H9VzzSg28dEsHfDterY0cRo?usp=sharing" TargetMode="External"/><Relationship Id="rId56" Type="http://schemas.openxmlformats.org/officeDocument/2006/relationships/hyperlink" Target="https://www.php.net/manual/pt_BR/intro-whatis.php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developer.mozilla.org/pt-BR/docs/Web/CS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devmedia.com.br/contagem-de-pontos-de-funcao/34390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getbootstrap.com.br/docs/4.1/about/overview/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www.aqeel.com.br/" TargetMode="External"/><Relationship Id="rId57" Type="http://schemas.openxmlformats.org/officeDocument/2006/relationships/hyperlink" Target="https://nandovieira.com.br/usando-jquery-na-pratica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eveloper.mozilla.org/pt-BR/docs/Web/JavaScript" TargetMode="External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64A1A30084E748813951714286A0BC" ma:contentTypeVersion="12" ma:contentTypeDescription="Crie um novo documento." ma:contentTypeScope="" ma:versionID="f3bacd21772dfd6e09f1f25bb7ae3695">
  <xsd:schema xmlns:xsd="http://www.w3.org/2001/XMLSchema" xmlns:xs="http://www.w3.org/2001/XMLSchema" xmlns:p="http://schemas.microsoft.com/office/2006/metadata/properties" xmlns:ns3="4ac6a85b-bb14-4c31-a9cc-3125e5b2614f" xmlns:ns4="52600010-89f8-4ee3-84f8-ba2e333b42d7" targetNamespace="http://schemas.microsoft.com/office/2006/metadata/properties" ma:root="true" ma:fieldsID="45c385f353446dce4131db909597dd41" ns3:_="" ns4:_="">
    <xsd:import namespace="4ac6a85b-bb14-4c31-a9cc-3125e5b2614f"/>
    <xsd:import namespace="52600010-89f8-4ee3-84f8-ba2e333b42d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6a85b-bb14-4c31-a9cc-3125e5b261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600010-89f8-4ee3-84f8-ba2e333b42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B52AB-050F-4A4B-9B90-E2226329E3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c6a85b-bb14-4c31-a9cc-3125e5b2614f"/>
    <ds:schemaRef ds:uri="52600010-89f8-4ee3-84f8-ba2e333b42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9ACB1B-F97A-4CAB-A32E-641ED1F5E5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2D26D3-D542-4A8C-873D-5C9ADE585D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35B08F9-4CA4-4714-B2D0-546B2BAE8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8290</TotalTime>
  <Pages>84</Pages>
  <Words>12867</Words>
  <Characters>69486</Characters>
  <Application>Microsoft Office Word</Application>
  <DocSecurity>0</DocSecurity>
  <Lines>579</Lines>
  <Paragraphs>164</Paragraphs>
  <ScaleCrop>false</ScaleCrop>
  <Manager>Wilson Padua</Manager>
  <Company>Praxis</Company>
  <LinksUpToDate>false</LinksUpToDate>
  <CharactersWithSpaces>82189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EZEQUIEL DE LIMA BARBOSA</cp:lastModifiedBy>
  <cp:revision>919</cp:revision>
  <cp:lastPrinted>1900-01-01T02:00:00Z</cp:lastPrinted>
  <dcterms:created xsi:type="dcterms:W3CDTF">2020-05-27T14:02:00Z</dcterms:created>
  <dcterms:modified xsi:type="dcterms:W3CDTF">2020-09-29T23:37:00Z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0x0101007964A1A30084E748813951714286A0BC</vt:lpwstr>
  </property>
</Properties>
</file>